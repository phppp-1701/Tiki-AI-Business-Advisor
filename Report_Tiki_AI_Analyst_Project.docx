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D50C1" w14:textId="77777777" w:rsidR="00C078D1" w:rsidRPr="00DD3210" w:rsidRDefault="00C078D1" w:rsidP="00C078D1">
      <w:pPr>
        <w:spacing w:line="360" w:lineRule="auto"/>
        <w:jc w:val="center"/>
        <w:rPr>
          <w:b/>
          <w:bCs/>
          <w:caps/>
          <w:sz w:val="28"/>
        </w:rPr>
      </w:pPr>
      <w:r w:rsidRPr="00DD3210">
        <w:rPr>
          <w:b/>
          <w:bCs/>
          <w:caps/>
          <w:sz w:val="28"/>
        </w:rPr>
        <w:t>TRƯỜNG ĐẠI HỌC CÔNG NGHIỆP THÀNH PHỐ HỒ CHÍ MINH</w:t>
      </w:r>
    </w:p>
    <w:p w14:paraId="49149AD9" w14:textId="1E16DB66" w:rsidR="00C078D1" w:rsidRDefault="00C078D1" w:rsidP="00C078D1">
      <w:pPr>
        <w:pStyle w:val="NoSpacing"/>
        <w:spacing w:before="120" w:line="360" w:lineRule="auto"/>
        <w:jc w:val="center"/>
        <w:rPr>
          <w:rFonts w:ascii="Times New Roman" w:eastAsiaTheme="majorEastAsia" w:hAnsi="Times New Roman" w:cs="Times New Roman"/>
          <w:b/>
          <w:bCs/>
          <w:caps/>
          <w:sz w:val="28"/>
          <w:szCs w:val="32"/>
          <w:lang w:val="vi-VN"/>
        </w:rPr>
      </w:pPr>
      <w:bookmarkStart w:id="0" w:name="_Toc481595782"/>
      <w:bookmarkStart w:id="1" w:name="_Toc481595881"/>
      <w:bookmarkStart w:id="2" w:name="_Toc481654420"/>
      <w:bookmarkStart w:id="3" w:name="_Toc481595446"/>
      <w:bookmarkStart w:id="4" w:name="_Toc481656665"/>
      <w:bookmarkStart w:id="5" w:name="_Toc481654555"/>
      <w:bookmarkStart w:id="6" w:name="_Toc481595725"/>
      <w:bookmarkStart w:id="7" w:name="_Toc481654449"/>
      <w:r>
        <w:rPr>
          <w:rFonts w:ascii="Times New Roman" w:eastAsiaTheme="majorEastAsia" w:hAnsi="Times New Roman" w:cs="Times New Roman"/>
          <w:b/>
          <w:bCs/>
          <w:caps/>
          <w:sz w:val="28"/>
          <w:szCs w:val="32"/>
        </w:rPr>
        <w:t xml:space="preserve">KHOA </w:t>
      </w:r>
      <w:r>
        <w:rPr>
          <w:rFonts w:ascii="Times New Roman" w:eastAsiaTheme="majorEastAsia" w:hAnsi="Times New Roman" w:cs="Times New Roman"/>
          <w:b/>
          <w:bCs/>
          <w:caps/>
          <w:sz w:val="28"/>
          <w:szCs w:val="32"/>
          <w:lang w:val="vi-VN"/>
        </w:rPr>
        <w:t xml:space="preserve">khoa Công nghệ thông tin </w:t>
      </w:r>
    </w:p>
    <w:p w14:paraId="265E18B0" w14:textId="77777777" w:rsidR="00E6243F" w:rsidRPr="00E6243F" w:rsidRDefault="00E6243F" w:rsidP="00C078D1">
      <w:pPr>
        <w:pStyle w:val="NoSpacing"/>
        <w:spacing w:before="120" w:line="360" w:lineRule="auto"/>
        <w:jc w:val="center"/>
        <w:rPr>
          <w:rFonts w:ascii="Times New Roman" w:eastAsiaTheme="majorEastAsia" w:hAnsi="Times New Roman" w:cs="Times New Roman"/>
          <w:b/>
          <w:bCs/>
          <w:caps/>
          <w:sz w:val="20"/>
          <w:szCs w:val="20"/>
          <w:lang w:val="vi-VN"/>
        </w:rPr>
      </w:pPr>
    </w:p>
    <w:bookmarkEnd w:id="0"/>
    <w:bookmarkEnd w:id="1"/>
    <w:bookmarkEnd w:id="2"/>
    <w:bookmarkEnd w:id="3"/>
    <w:bookmarkEnd w:id="4"/>
    <w:bookmarkEnd w:id="5"/>
    <w:bookmarkEnd w:id="6"/>
    <w:bookmarkEnd w:id="7"/>
    <w:p w14:paraId="3685655A" w14:textId="77777777" w:rsidR="00C078D1" w:rsidRPr="00DD3210" w:rsidRDefault="00C078D1" w:rsidP="00C078D1">
      <w:pPr>
        <w:pStyle w:val="CoverB"/>
        <w:spacing w:line="360" w:lineRule="auto"/>
      </w:pPr>
      <w:r>
        <w:t xml:space="preserve"> </w:t>
      </w:r>
      <w:r>
        <w:rPr>
          <w:noProof/>
        </w:rPr>
        <w:drawing>
          <wp:inline distT="0" distB="0" distL="0" distR="0" wp14:anchorId="55D2A388" wp14:editId="357A4B02">
            <wp:extent cx="2641600" cy="749864"/>
            <wp:effectExtent l="0" t="0" r="6350" b="0"/>
            <wp:docPr id="1815010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3079" cy="758800"/>
                    </a:xfrm>
                    <a:prstGeom prst="rect">
                      <a:avLst/>
                    </a:prstGeom>
                    <a:noFill/>
                    <a:ln>
                      <a:noFill/>
                    </a:ln>
                  </pic:spPr>
                </pic:pic>
              </a:graphicData>
            </a:graphic>
          </wp:inline>
        </w:drawing>
      </w:r>
    </w:p>
    <w:p w14:paraId="368E0477" w14:textId="77777777" w:rsidR="00C078D1" w:rsidRPr="007A6F17" w:rsidRDefault="00C078D1" w:rsidP="007A6F17">
      <w:pPr>
        <w:jc w:val="center"/>
        <w:rPr>
          <w:b/>
          <w:bCs/>
          <w:sz w:val="32"/>
          <w:szCs w:val="32"/>
        </w:rPr>
      </w:pPr>
      <w:r w:rsidRPr="007A6F17">
        <w:rPr>
          <w:b/>
          <w:bCs/>
          <w:sz w:val="32"/>
          <w:szCs w:val="32"/>
        </w:rPr>
        <w:t>ĐỒ ÁN CUỐI KỲ</w:t>
      </w:r>
    </w:p>
    <w:p w14:paraId="7E8F7754" w14:textId="5667F78F" w:rsidR="00E6243F" w:rsidRPr="007A6F17" w:rsidRDefault="00400B82" w:rsidP="007A6F17">
      <w:pPr>
        <w:jc w:val="center"/>
        <w:rPr>
          <w:b/>
          <w:bCs/>
          <w:sz w:val="32"/>
          <w:szCs w:val="32"/>
        </w:rPr>
      </w:pPr>
      <w:r w:rsidRPr="007A6F17">
        <w:rPr>
          <w:b/>
          <w:bCs/>
          <w:sz w:val="32"/>
          <w:szCs w:val="32"/>
        </w:rPr>
        <w:t>KIẾN TRÚC HƯỚNG DỊCH VỤ</w:t>
      </w:r>
    </w:p>
    <w:p w14:paraId="014E09BF" w14:textId="422AC9E0" w:rsidR="00C078D1" w:rsidRPr="007A6F17" w:rsidRDefault="00400B82" w:rsidP="007A6F17">
      <w:pPr>
        <w:jc w:val="center"/>
        <w:rPr>
          <w:b/>
          <w:bCs/>
          <w:sz w:val="32"/>
          <w:szCs w:val="32"/>
        </w:rPr>
      </w:pPr>
      <w:r w:rsidRPr="007A6F17">
        <w:rPr>
          <w:b/>
          <w:bCs/>
          <w:sz w:val="32"/>
          <w:szCs w:val="32"/>
        </w:rPr>
        <w:t>VÀ ĐIỆN TOÁN ĐÁM MÂY</w:t>
      </w:r>
    </w:p>
    <w:p w14:paraId="778890F6" w14:textId="77777777" w:rsidR="00C078D1" w:rsidRPr="00E6243F" w:rsidRDefault="00C078D1" w:rsidP="00C078D1">
      <w:pPr>
        <w:tabs>
          <w:tab w:val="left" w:pos="5103"/>
        </w:tabs>
        <w:spacing w:line="360" w:lineRule="auto"/>
        <w:jc w:val="center"/>
      </w:pPr>
    </w:p>
    <w:p w14:paraId="7DD80FDB" w14:textId="024E9B52" w:rsidR="00C078D1" w:rsidRPr="00E6243F" w:rsidRDefault="00C078D1" w:rsidP="00E6243F">
      <w:pPr>
        <w:pStyle w:val="NoSpacing"/>
        <w:spacing w:line="360" w:lineRule="auto"/>
        <w:jc w:val="center"/>
        <w:rPr>
          <w:rFonts w:ascii="Times New Roman" w:eastAsiaTheme="majorEastAsia" w:hAnsi="Times New Roman" w:cs="Times New Roman"/>
          <w:b/>
          <w:sz w:val="40"/>
          <w:szCs w:val="40"/>
          <w:lang w:val="vi-VN"/>
        </w:rPr>
      </w:pPr>
      <w:r>
        <w:rPr>
          <w:rFonts w:ascii="Times New Roman" w:eastAsiaTheme="majorEastAsia" w:hAnsi="Times New Roman" w:cs="Times New Roman"/>
          <w:b/>
          <w:sz w:val="40"/>
          <w:szCs w:val="40"/>
        </w:rPr>
        <w:t>BÁO</w:t>
      </w:r>
      <w:r>
        <w:rPr>
          <w:rFonts w:ascii="Times New Roman" w:eastAsiaTheme="majorEastAsia" w:hAnsi="Times New Roman" w:cs="Times New Roman"/>
          <w:b/>
          <w:sz w:val="40"/>
          <w:szCs w:val="40"/>
          <w:lang w:val="vi-VN"/>
        </w:rPr>
        <w:t xml:space="preserve"> CÁO MÔN HỌC </w:t>
      </w:r>
    </w:p>
    <w:p w14:paraId="64E53C71" w14:textId="77777777" w:rsidR="00C078D1" w:rsidRPr="00E92C7F" w:rsidRDefault="00C078D1" w:rsidP="00C078D1">
      <w:pPr>
        <w:spacing w:line="360" w:lineRule="auto"/>
        <w:jc w:val="center"/>
        <w:rPr>
          <w:rFonts w:eastAsiaTheme="majorEastAsia"/>
          <w:b/>
          <w:bCs/>
          <w:i/>
          <w:sz w:val="40"/>
          <w:szCs w:val="40"/>
        </w:rPr>
      </w:pPr>
      <w:r w:rsidRPr="00E92C7F">
        <w:rPr>
          <w:rFonts w:eastAsiaTheme="majorEastAsia"/>
          <w:b/>
          <w:bCs/>
          <w:i/>
          <w:sz w:val="40"/>
          <w:szCs w:val="40"/>
          <w:u w:val="single"/>
        </w:rPr>
        <w:t>Đề tài</w:t>
      </w:r>
      <w:r w:rsidRPr="00E92C7F">
        <w:rPr>
          <w:rFonts w:eastAsiaTheme="majorEastAsia"/>
          <w:b/>
          <w:bCs/>
          <w:i/>
          <w:sz w:val="40"/>
          <w:szCs w:val="40"/>
        </w:rPr>
        <w:t>:</w:t>
      </w:r>
    </w:p>
    <w:p w14:paraId="2FF1CE9A" w14:textId="77777777" w:rsidR="00400B82" w:rsidRDefault="00400B82" w:rsidP="00C078D1">
      <w:pPr>
        <w:spacing w:line="360" w:lineRule="auto"/>
        <w:jc w:val="center"/>
        <w:rPr>
          <w:b/>
          <w:bCs/>
          <w:sz w:val="28"/>
          <w:szCs w:val="28"/>
        </w:rPr>
      </w:pPr>
      <w:r w:rsidRPr="00400B82">
        <w:rPr>
          <w:b/>
          <w:bCs/>
          <w:sz w:val="28"/>
          <w:szCs w:val="28"/>
        </w:rPr>
        <w:t xml:space="preserve">HỆ THỐNG PHÂN TÍCH DỮ LIỆU E-COMMERCE </w:t>
      </w:r>
    </w:p>
    <w:p w14:paraId="1D90971E" w14:textId="7E9EDF84" w:rsidR="00C078D1" w:rsidRDefault="00400B82" w:rsidP="00C078D1">
      <w:pPr>
        <w:spacing w:line="360" w:lineRule="auto"/>
        <w:jc w:val="center"/>
        <w:rPr>
          <w:b/>
          <w:bCs/>
          <w:sz w:val="28"/>
          <w:szCs w:val="28"/>
        </w:rPr>
      </w:pPr>
      <w:r w:rsidRPr="00400B82">
        <w:rPr>
          <w:b/>
          <w:bCs/>
          <w:sz w:val="28"/>
          <w:szCs w:val="28"/>
        </w:rPr>
        <w:t>ỨNG DỤNG AI</w:t>
      </w:r>
    </w:p>
    <w:p w14:paraId="0BF98639" w14:textId="77777777" w:rsidR="00400B82" w:rsidRPr="00400B82" w:rsidRDefault="00400B82" w:rsidP="00C078D1">
      <w:pPr>
        <w:spacing w:line="360" w:lineRule="auto"/>
        <w:jc w:val="center"/>
        <w:rPr>
          <w:b/>
          <w:sz w:val="40"/>
          <w:szCs w:val="40"/>
        </w:rPr>
      </w:pPr>
    </w:p>
    <w:p w14:paraId="0B9AB84A" w14:textId="499C9A6A" w:rsidR="00E6243F" w:rsidRDefault="00C078D1" w:rsidP="00E6243F">
      <w:pPr>
        <w:spacing w:line="360" w:lineRule="auto"/>
        <w:ind w:left="3330"/>
        <w:rPr>
          <w:b/>
          <w:bCs/>
          <w:sz w:val="28"/>
          <w:szCs w:val="28"/>
        </w:rPr>
      </w:pPr>
      <w:r>
        <w:rPr>
          <w:i/>
          <w:iCs/>
          <w:sz w:val="28"/>
          <w:szCs w:val="28"/>
        </w:rPr>
        <w:t>Người thực hiện</w:t>
      </w:r>
      <w:r>
        <w:rPr>
          <w:sz w:val="28"/>
          <w:szCs w:val="28"/>
        </w:rPr>
        <w:t>:</w:t>
      </w:r>
    </w:p>
    <w:p w14:paraId="2F20D451" w14:textId="127E1FE8" w:rsidR="00E6243F" w:rsidRPr="00400B82" w:rsidRDefault="00E6243F" w:rsidP="00E6243F">
      <w:pPr>
        <w:spacing w:line="360" w:lineRule="auto"/>
        <w:jc w:val="right"/>
        <w:rPr>
          <w:b/>
          <w:bCs/>
          <w:sz w:val="28"/>
          <w:szCs w:val="28"/>
        </w:rPr>
      </w:pPr>
      <w:r w:rsidRPr="00400B82">
        <w:rPr>
          <w:b/>
          <w:bCs/>
          <w:sz w:val="28"/>
          <w:szCs w:val="28"/>
        </w:rPr>
        <w:t>PHẠM TRƯƠNG HOÀNG PHƯƠNG - 22679101</w:t>
      </w:r>
    </w:p>
    <w:p w14:paraId="4F0224E7" w14:textId="197DFEDF" w:rsidR="00C078D1" w:rsidRDefault="00400B82" w:rsidP="00C078D1">
      <w:pPr>
        <w:spacing w:line="360" w:lineRule="auto"/>
        <w:jc w:val="right"/>
        <w:rPr>
          <w:b/>
          <w:bCs/>
          <w:sz w:val="28"/>
          <w:szCs w:val="28"/>
        </w:rPr>
      </w:pPr>
      <w:r w:rsidRPr="00400B82">
        <w:rPr>
          <w:b/>
          <w:bCs/>
          <w:sz w:val="28"/>
          <w:szCs w:val="28"/>
        </w:rPr>
        <w:t>HOÀNG ĐÌNH HUY  - 22669751</w:t>
      </w:r>
    </w:p>
    <w:p w14:paraId="561C0602" w14:textId="4B5AC87A" w:rsidR="00400B82" w:rsidRDefault="00400B82" w:rsidP="00C078D1">
      <w:pPr>
        <w:spacing w:line="360" w:lineRule="auto"/>
        <w:jc w:val="right"/>
        <w:rPr>
          <w:b/>
          <w:bCs/>
          <w:sz w:val="28"/>
          <w:szCs w:val="28"/>
        </w:rPr>
      </w:pPr>
      <w:r w:rsidRPr="00400B82">
        <w:rPr>
          <w:b/>
          <w:bCs/>
          <w:sz w:val="28"/>
          <w:szCs w:val="28"/>
        </w:rPr>
        <w:t xml:space="preserve">NGÔ VĂN NINH </w:t>
      </w:r>
      <w:r w:rsidR="00E6243F">
        <w:rPr>
          <w:b/>
          <w:bCs/>
          <w:sz w:val="28"/>
          <w:szCs w:val="28"/>
        </w:rPr>
        <w:t xml:space="preserve">- </w:t>
      </w:r>
      <w:r w:rsidRPr="00400B82">
        <w:rPr>
          <w:b/>
          <w:bCs/>
          <w:sz w:val="28"/>
          <w:szCs w:val="28"/>
        </w:rPr>
        <w:t>22699421</w:t>
      </w:r>
    </w:p>
    <w:p w14:paraId="204E84F1" w14:textId="7E85F7F3" w:rsidR="00C078D1" w:rsidRDefault="00400B82" w:rsidP="00C078D1">
      <w:pPr>
        <w:spacing w:line="360" w:lineRule="auto"/>
        <w:jc w:val="right"/>
        <w:rPr>
          <w:b/>
          <w:bCs/>
          <w:sz w:val="28"/>
          <w:szCs w:val="28"/>
        </w:rPr>
      </w:pPr>
      <w:r>
        <w:rPr>
          <w:b/>
          <w:bCs/>
          <w:sz w:val="28"/>
          <w:szCs w:val="28"/>
        </w:rPr>
        <w:t>ĐỖ MINH THƯ</w:t>
      </w:r>
      <w:r w:rsidR="00E6243F">
        <w:rPr>
          <w:b/>
          <w:bCs/>
          <w:sz w:val="28"/>
          <w:szCs w:val="28"/>
        </w:rPr>
        <w:t xml:space="preserve"> - </w:t>
      </w:r>
      <w:r w:rsidR="00C078D1">
        <w:rPr>
          <w:b/>
          <w:bCs/>
          <w:sz w:val="28"/>
          <w:szCs w:val="28"/>
        </w:rPr>
        <w:t>22658841</w:t>
      </w:r>
    </w:p>
    <w:p w14:paraId="47AB3272" w14:textId="77777777" w:rsidR="00E6243F" w:rsidRPr="00E6243F" w:rsidRDefault="00E6243F" w:rsidP="00C078D1">
      <w:pPr>
        <w:spacing w:line="360" w:lineRule="auto"/>
        <w:jc w:val="right"/>
        <w:rPr>
          <w:b/>
          <w:bCs/>
          <w:sz w:val="28"/>
          <w:szCs w:val="28"/>
        </w:rPr>
      </w:pPr>
    </w:p>
    <w:p w14:paraId="7F4ECEEA" w14:textId="77777777" w:rsidR="00C078D1" w:rsidRDefault="00C078D1" w:rsidP="00C078D1">
      <w:pPr>
        <w:spacing w:line="360" w:lineRule="auto"/>
        <w:jc w:val="right"/>
        <w:rPr>
          <w:sz w:val="28"/>
          <w:szCs w:val="28"/>
        </w:rPr>
      </w:pPr>
      <w:r>
        <w:rPr>
          <w:sz w:val="28"/>
          <w:szCs w:val="28"/>
        </w:rPr>
        <w:t xml:space="preserve">Lớp       </w:t>
      </w:r>
      <w:r>
        <w:rPr>
          <w:b/>
          <w:bCs/>
          <w:sz w:val="28"/>
          <w:szCs w:val="28"/>
        </w:rPr>
        <w:t>:    DHKHMT18A</w:t>
      </w:r>
    </w:p>
    <w:p w14:paraId="0D64DE26" w14:textId="77777777" w:rsidR="00C078D1" w:rsidRDefault="00C078D1" w:rsidP="00E6243F">
      <w:pPr>
        <w:spacing w:line="360" w:lineRule="auto"/>
        <w:ind w:left="6210"/>
        <w:rPr>
          <w:sz w:val="28"/>
          <w:szCs w:val="28"/>
        </w:rPr>
      </w:pPr>
      <w:r>
        <w:rPr>
          <w:sz w:val="28"/>
          <w:szCs w:val="28"/>
        </w:rPr>
        <w:t xml:space="preserve">Khoá    </w:t>
      </w:r>
      <w:r>
        <w:rPr>
          <w:b/>
          <w:bCs/>
          <w:sz w:val="28"/>
          <w:szCs w:val="28"/>
        </w:rPr>
        <w:t xml:space="preserve"> :    18</w:t>
      </w:r>
    </w:p>
    <w:p w14:paraId="71AB0416" w14:textId="212E5E41" w:rsidR="00C078D1" w:rsidRDefault="00C078D1" w:rsidP="00C078D1">
      <w:pPr>
        <w:spacing w:line="360" w:lineRule="auto"/>
        <w:jc w:val="right"/>
        <w:rPr>
          <w:b/>
          <w:bCs/>
          <w:sz w:val="28"/>
          <w:szCs w:val="28"/>
        </w:rPr>
      </w:pPr>
      <w:r>
        <w:rPr>
          <w:i/>
          <w:iCs/>
          <w:sz w:val="28"/>
          <w:szCs w:val="28"/>
        </w:rPr>
        <w:t>Người hướng dẫn</w:t>
      </w:r>
      <w:r>
        <w:rPr>
          <w:sz w:val="28"/>
          <w:szCs w:val="28"/>
        </w:rPr>
        <w:t xml:space="preserve">: </w:t>
      </w:r>
      <w:r w:rsidR="00400B82" w:rsidRPr="00400B82">
        <w:rPr>
          <w:b/>
          <w:bCs/>
          <w:sz w:val="28"/>
          <w:szCs w:val="28"/>
        </w:rPr>
        <w:t>TS. Nguyễn Hữu Vũ</w:t>
      </w:r>
    </w:p>
    <w:p w14:paraId="704E423C" w14:textId="77777777" w:rsidR="00E6243F" w:rsidRDefault="00E6243F" w:rsidP="00C078D1">
      <w:pPr>
        <w:spacing w:line="360" w:lineRule="auto"/>
        <w:jc w:val="right"/>
        <w:rPr>
          <w:b/>
          <w:bCs/>
          <w:sz w:val="28"/>
          <w:szCs w:val="28"/>
        </w:rPr>
      </w:pPr>
    </w:p>
    <w:p w14:paraId="63D95890" w14:textId="77777777" w:rsidR="00E6243F" w:rsidRDefault="00E6243F" w:rsidP="00C078D1">
      <w:pPr>
        <w:spacing w:line="360" w:lineRule="auto"/>
        <w:jc w:val="right"/>
        <w:rPr>
          <w:b/>
          <w:bCs/>
          <w:sz w:val="28"/>
          <w:szCs w:val="28"/>
        </w:rPr>
      </w:pPr>
    </w:p>
    <w:p w14:paraId="388AC83E" w14:textId="77777777" w:rsidR="00E6243F" w:rsidRPr="00E6243F" w:rsidRDefault="00E6243F" w:rsidP="00C078D1">
      <w:pPr>
        <w:spacing w:line="360" w:lineRule="auto"/>
        <w:jc w:val="right"/>
        <w:rPr>
          <w:sz w:val="28"/>
          <w:szCs w:val="28"/>
        </w:rPr>
      </w:pPr>
    </w:p>
    <w:p w14:paraId="6BBE8CD6" w14:textId="7AAB4587" w:rsidR="00C078D1" w:rsidRPr="00990B79" w:rsidRDefault="00C078D1" w:rsidP="00C078D1">
      <w:pPr>
        <w:pStyle w:val="Footer"/>
        <w:spacing w:line="360" w:lineRule="auto"/>
        <w:jc w:val="center"/>
        <w:rPr>
          <w:sz w:val="28"/>
        </w:rPr>
        <w:sectPr w:rsidR="00C078D1" w:rsidRPr="00990B79" w:rsidSect="00C078D1">
          <w:pgSz w:w="11907" w:h="16840"/>
          <w:pgMar w:top="1134" w:right="1134" w:bottom="1134" w:left="1418" w:header="720" w:footer="720" w:gutter="0"/>
          <w:pgBorders w:offsetFrom="page">
            <w:top w:val="twistedLines1" w:sz="18" w:space="24" w:color="auto"/>
            <w:left w:val="twistedLines1" w:sz="18" w:space="31" w:color="auto"/>
            <w:bottom w:val="twistedLines1" w:sz="18" w:space="24" w:color="auto"/>
            <w:right w:val="twistedLines1" w:sz="18" w:space="24" w:color="auto"/>
          </w:pgBorders>
          <w:cols w:space="720"/>
          <w:docGrid w:linePitch="360"/>
        </w:sectPr>
      </w:pPr>
      <w:r>
        <w:rPr>
          <w:sz w:val="28"/>
        </w:rPr>
        <w:t>Thành phố Hồ Chí Minh,</w:t>
      </w:r>
      <w:r w:rsidRPr="00990B79">
        <w:rPr>
          <w:sz w:val="28"/>
        </w:rPr>
        <w:t xml:space="preserve"> </w:t>
      </w:r>
      <w:r>
        <w:rPr>
          <w:sz w:val="28"/>
        </w:rPr>
        <w:t xml:space="preserve">tháng </w:t>
      </w:r>
      <w:r w:rsidR="00400B82">
        <w:rPr>
          <w:sz w:val="28"/>
        </w:rPr>
        <w:t>6</w:t>
      </w:r>
      <w:r>
        <w:rPr>
          <w:sz w:val="28"/>
        </w:rPr>
        <w:t xml:space="preserve"> năm 2026</w:t>
      </w:r>
    </w:p>
    <w:p w14:paraId="082DD00D" w14:textId="77777777" w:rsidR="00C078D1" w:rsidRDefault="00C078D1" w:rsidP="00C078D1">
      <w:pPr>
        <w:jc w:val="center"/>
        <w:rPr>
          <w:sz w:val="28"/>
          <w:szCs w:val="28"/>
        </w:rPr>
      </w:pPr>
      <w:r>
        <w:rPr>
          <w:b/>
          <w:bCs/>
          <w:sz w:val="28"/>
          <w:szCs w:val="28"/>
        </w:rPr>
        <w:lastRenderedPageBreak/>
        <w:t>TRƯỜNG ĐẠI HỌC CÔNG NGHIỆP TP HỒ CHÍ MINH</w:t>
      </w:r>
      <w:r>
        <w:rPr>
          <w:sz w:val="28"/>
          <w:szCs w:val="28"/>
        </w:rPr>
        <w:t xml:space="preserve"> </w:t>
      </w:r>
    </w:p>
    <w:p w14:paraId="6093422F" w14:textId="77777777" w:rsidR="00C078D1" w:rsidRDefault="00C078D1" w:rsidP="00C078D1">
      <w:pPr>
        <w:jc w:val="center"/>
        <w:rPr>
          <w:sz w:val="28"/>
          <w:szCs w:val="28"/>
        </w:rPr>
      </w:pPr>
      <w:r>
        <w:rPr>
          <w:b/>
          <w:bCs/>
          <w:sz w:val="28"/>
          <w:szCs w:val="28"/>
        </w:rPr>
        <w:t xml:space="preserve">KHOA CÔNG NGHỆ THÔNG TIN </w:t>
      </w:r>
    </w:p>
    <w:p w14:paraId="0C5EFF83" w14:textId="77777777" w:rsidR="00C078D1" w:rsidRDefault="00C078D1" w:rsidP="00C078D1">
      <w:pPr>
        <w:ind w:firstLine="720"/>
        <w:jc w:val="center"/>
      </w:pPr>
    </w:p>
    <w:p w14:paraId="337CF06D" w14:textId="77777777" w:rsidR="00C078D1" w:rsidRDefault="00C078D1" w:rsidP="00C078D1">
      <w:pPr>
        <w:ind w:firstLine="720"/>
        <w:jc w:val="center"/>
      </w:pPr>
    </w:p>
    <w:p w14:paraId="5B20430A" w14:textId="77777777" w:rsidR="00C078D1" w:rsidRDefault="00C078D1" w:rsidP="00C078D1">
      <w:pPr>
        <w:ind w:firstLine="720"/>
        <w:jc w:val="center"/>
        <w:rPr>
          <w:sz w:val="28"/>
          <w:szCs w:val="28"/>
        </w:rPr>
      </w:pPr>
      <w:r>
        <w:rPr>
          <w:b/>
          <w:bCs/>
          <w:noProof/>
          <w:sz w:val="28"/>
          <w:szCs w:val="28"/>
        </w:rPr>
        <w:drawing>
          <wp:inline distT="0" distB="0" distL="0" distR="0" wp14:anchorId="669DECD1" wp14:editId="2E318E4B">
            <wp:extent cx="2451100" cy="647700"/>
            <wp:effectExtent l="0" t="0" r="6350" b="0"/>
            <wp:docPr id="173994498" name="image2.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Blue text on a black background&#10;&#10;AI-generated content may be incorrect."/>
                    <pic:cNvPicPr preferRelativeResize="0"/>
                  </pic:nvPicPr>
                  <pic:blipFill>
                    <a:blip r:embed="rId9"/>
                    <a:srcRect/>
                    <a:stretch>
                      <a:fillRect/>
                    </a:stretch>
                  </pic:blipFill>
                  <pic:spPr>
                    <a:xfrm>
                      <a:off x="0" y="0"/>
                      <a:ext cx="2451198" cy="647726"/>
                    </a:xfrm>
                    <a:prstGeom prst="rect">
                      <a:avLst/>
                    </a:prstGeom>
                    <a:ln/>
                  </pic:spPr>
                </pic:pic>
              </a:graphicData>
            </a:graphic>
          </wp:inline>
        </w:drawing>
      </w:r>
    </w:p>
    <w:p w14:paraId="6B06673F" w14:textId="77777777" w:rsidR="00C078D1" w:rsidRPr="00242F5D" w:rsidRDefault="00C078D1" w:rsidP="00C078D1">
      <w:pPr>
        <w:ind w:firstLine="720"/>
        <w:rPr>
          <w:b/>
          <w:bCs/>
          <w:sz w:val="28"/>
          <w:szCs w:val="28"/>
        </w:rPr>
      </w:pPr>
    </w:p>
    <w:p w14:paraId="1123B97E" w14:textId="77777777" w:rsidR="007A6F17" w:rsidRPr="007A6F17" w:rsidRDefault="007A6F17" w:rsidP="007A6F17">
      <w:pPr>
        <w:jc w:val="center"/>
        <w:rPr>
          <w:b/>
          <w:bCs/>
          <w:sz w:val="32"/>
          <w:szCs w:val="32"/>
        </w:rPr>
      </w:pPr>
      <w:r w:rsidRPr="007A6F17">
        <w:rPr>
          <w:b/>
          <w:bCs/>
          <w:sz w:val="32"/>
          <w:szCs w:val="32"/>
        </w:rPr>
        <w:t>ĐỒ ÁN CUỐI KỲ</w:t>
      </w:r>
    </w:p>
    <w:p w14:paraId="228FE287" w14:textId="77777777" w:rsidR="007A6F17" w:rsidRPr="007A6F17" w:rsidRDefault="007A6F17" w:rsidP="007A6F17">
      <w:pPr>
        <w:jc w:val="center"/>
        <w:rPr>
          <w:b/>
          <w:bCs/>
          <w:sz w:val="32"/>
          <w:szCs w:val="32"/>
        </w:rPr>
      </w:pPr>
      <w:r w:rsidRPr="007A6F17">
        <w:rPr>
          <w:b/>
          <w:bCs/>
          <w:sz w:val="32"/>
          <w:szCs w:val="32"/>
        </w:rPr>
        <w:t>KIẾN TRÚC HƯỚNG DỊCH VỤ</w:t>
      </w:r>
    </w:p>
    <w:p w14:paraId="04F22106" w14:textId="77777777" w:rsidR="007A6F17" w:rsidRPr="007A6F17" w:rsidRDefault="007A6F17" w:rsidP="007A6F17">
      <w:pPr>
        <w:jc w:val="center"/>
        <w:rPr>
          <w:b/>
          <w:bCs/>
          <w:sz w:val="32"/>
          <w:szCs w:val="32"/>
        </w:rPr>
      </w:pPr>
      <w:r w:rsidRPr="007A6F17">
        <w:rPr>
          <w:b/>
          <w:bCs/>
          <w:sz w:val="32"/>
          <w:szCs w:val="32"/>
        </w:rPr>
        <w:t>VÀ ĐIỆN TOÁN ĐÁM MÂY</w:t>
      </w:r>
    </w:p>
    <w:p w14:paraId="270D1D85" w14:textId="77777777" w:rsidR="00242F5D" w:rsidRPr="00E92C7F" w:rsidRDefault="00242F5D" w:rsidP="00242F5D">
      <w:pPr>
        <w:spacing w:line="360" w:lineRule="auto"/>
        <w:jc w:val="center"/>
        <w:rPr>
          <w:rFonts w:eastAsiaTheme="majorEastAsia"/>
          <w:b/>
          <w:bCs/>
          <w:i/>
          <w:sz w:val="40"/>
          <w:szCs w:val="40"/>
        </w:rPr>
      </w:pPr>
      <w:r w:rsidRPr="00E92C7F">
        <w:rPr>
          <w:rFonts w:eastAsiaTheme="majorEastAsia"/>
          <w:b/>
          <w:bCs/>
          <w:i/>
          <w:sz w:val="40"/>
          <w:szCs w:val="40"/>
          <w:u w:val="single"/>
        </w:rPr>
        <w:t>Đề tài</w:t>
      </w:r>
      <w:r w:rsidRPr="00E92C7F">
        <w:rPr>
          <w:rFonts w:eastAsiaTheme="majorEastAsia"/>
          <w:b/>
          <w:bCs/>
          <w:i/>
          <w:sz w:val="40"/>
          <w:szCs w:val="40"/>
        </w:rPr>
        <w:t>:</w:t>
      </w:r>
    </w:p>
    <w:p w14:paraId="3D32507B" w14:textId="77777777" w:rsidR="00242F5D" w:rsidRDefault="00242F5D" w:rsidP="00242F5D">
      <w:pPr>
        <w:spacing w:line="360" w:lineRule="auto"/>
        <w:jc w:val="center"/>
        <w:rPr>
          <w:b/>
          <w:bCs/>
          <w:sz w:val="28"/>
          <w:szCs w:val="28"/>
        </w:rPr>
      </w:pPr>
      <w:r w:rsidRPr="00400B82">
        <w:rPr>
          <w:b/>
          <w:bCs/>
          <w:sz w:val="28"/>
          <w:szCs w:val="28"/>
        </w:rPr>
        <w:t xml:space="preserve">HỆ THỐNG PHÂN TÍCH DỮ LIỆU E-COMMERCE </w:t>
      </w:r>
    </w:p>
    <w:p w14:paraId="0EC0046C" w14:textId="4538678A" w:rsidR="00C078D1" w:rsidRPr="00242F5D" w:rsidRDefault="00242F5D" w:rsidP="00242F5D">
      <w:pPr>
        <w:spacing w:line="360" w:lineRule="auto"/>
        <w:jc w:val="center"/>
        <w:rPr>
          <w:b/>
          <w:bCs/>
          <w:sz w:val="28"/>
          <w:szCs w:val="28"/>
        </w:rPr>
      </w:pPr>
      <w:r w:rsidRPr="00400B82">
        <w:rPr>
          <w:b/>
          <w:bCs/>
          <w:sz w:val="28"/>
          <w:szCs w:val="28"/>
        </w:rPr>
        <w:t>ỨNG DỤNG AI</w:t>
      </w:r>
    </w:p>
    <w:p w14:paraId="138D02E9" w14:textId="77777777" w:rsidR="00C078D1" w:rsidRPr="00242F5D" w:rsidRDefault="00C078D1" w:rsidP="00C078D1">
      <w:pPr>
        <w:jc w:val="both"/>
        <w:rPr>
          <w:b/>
          <w:bCs/>
        </w:rPr>
      </w:pPr>
    </w:p>
    <w:p w14:paraId="78266CD6" w14:textId="77777777" w:rsidR="00242F5D" w:rsidRDefault="00242F5D" w:rsidP="00242F5D">
      <w:pPr>
        <w:spacing w:line="360" w:lineRule="auto"/>
        <w:ind w:left="3330"/>
        <w:rPr>
          <w:b/>
          <w:bCs/>
          <w:sz w:val="28"/>
          <w:szCs w:val="28"/>
        </w:rPr>
      </w:pPr>
      <w:r>
        <w:rPr>
          <w:i/>
          <w:iCs/>
          <w:sz w:val="28"/>
          <w:szCs w:val="28"/>
        </w:rPr>
        <w:t>Người thực hiện</w:t>
      </w:r>
      <w:r>
        <w:rPr>
          <w:sz w:val="28"/>
          <w:szCs w:val="28"/>
        </w:rPr>
        <w:t>:</w:t>
      </w:r>
    </w:p>
    <w:p w14:paraId="752A3BCF" w14:textId="77777777" w:rsidR="00242F5D" w:rsidRPr="00400B82" w:rsidRDefault="00242F5D" w:rsidP="00242F5D">
      <w:pPr>
        <w:spacing w:line="360" w:lineRule="auto"/>
        <w:jc w:val="right"/>
        <w:rPr>
          <w:b/>
          <w:bCs/>
          <w:sz w:val="28"/>
          <w:szCs w:val="28"/>
        </w:rPr>
      </w:pPr>
      <w:r w:rsidRPr="00400B82">
        <w:rPr>
          <w:b/>
          <w:bCs/>
          <w:sz w:val="28"/>
          <w:szCs w:val="28"/>
        </w:rPr>
        <w:t>PHẠM TRƯƠNG HOÀNG PHƯƠNG - 22679101</w:t>
      </w:r>
    </w:p>
    <w:p w14:paraId="70456DF4" w14:textId="77777777" w:rsidR="00242F5D" w:rsidRDefault="00242F5D" w:rsidP="00242F5D">
      <w:pPr>
        <w:spacing w:line="360" w:lineRule="auto"/>
        <w:jc w:val="right"/>
        <w:rPr>
          <w:b/>
          <w:bCs/>
          <w:sz w:val="28"/>
          <w:szCs w:val="28"/>
        </w:rPr>
      </w:pPr>
      <w:r w:rsidRPr="00400B82">
        <w:rPr>
          <w:b/>
          <w:bCs/>
          <w:sz w:val="28"/>
          <w:szCs w:val="28"/>
        </w:rPr>
        <w:t>HOÀNG ĐÌNH HUY  - 22669751</w:t>
      </w:r>
    </w:p>
    <w:p w14:paraId="3298304A" w14:textId="77777777" w:rsidR="00242F5D" w:rsidRDefault="00242F5D" w:rsidP="00242F5D">
      <w:pPr>
        <w:spacing w:line="360" w:lineRule="auto"/>
        <w:jc w:val="right"/>
        <w:rPr>
          <w:b/>
          <w:bCs/>
          <w:sz w:val="28"/>
          <w:szCs w:val="28"/>
        </w:rPr>
      </w:pPr>
      <w:r w:rsidRPr="00400B82">
        <w:rPr>
          <w:b/>
          <w:bCs/>
          <w:sz w:val="28"/>
          <w:szCs w:val="28"/>
        </w:rPr>
        <w:t xml:space="preserve">NGÔ VĂN NINH </w:t>
      </w:r>
      <w:r>
        <w:rPr>
          <w:b/>
          <w:bCs/>
          <w:sz w:val="28"/>
          <w:szCs w:val="28"/>
        </w:rPr>
        <w:t xml:space="preserve">- </w:t>
      </w:r>
      <w:r w:rsidRPr="00400B82">
        <w:rPr>
          <w:b/>
          <w:bCs/>
          <w:sz w:val="28"/>
          <w:szCs w:val="28"/>
        </w:rPr>
        <w:t>22699421</w:t>
      </w:r>
    </w:p>
    <w:p w14:paraId="13814A19" w14:textId="77777777" w:rsidR="00242F5D" w:rsidRDefault="00242F5D" w:rsidP="00242F5D">
      <w:pPr>
        <w:spacing w:line="360" w:lineRule="auto"/>
        <w:jc w:val="right"/>
        <w:rPr>
          <w:b/>
          <w:bCs/>
          <w:sz w:val="28"/>
          <w:szCs w:val="28"/>
        </w:rPr>
      </w:pPr>
      <w:r>
        <w:rPr>
          <w:b/>
          <w:bCs/>
          <w:sz w:val="28"/>
          <w:szCs w:val="28"/>
        </w:rPr>
        <w:t>ĐỖ MINH THƯ - 22658841</w:t>
      </w:r>
    </w:p>
    <w:p w14:paraId="620451EF" w14:textId="77777777" w:rsidR="00242F5D" w:rsidRPr="00E6243F" w:rsidRDefault="00242F5D" w:rsidP="00242F5D">
      <w:pPr>
        <w:spacing w:line="360" w:lineRule="auto"/>
        <w:jc w:val="right"/>
        <w:rPr>
          <w:b/>
          <w:bCs/>
          <w:sz w:val="28"/>
          <w:szCs w:val="28"/>
        </w:rPr>
      </w:pPr>
    </w:p>
    <w:p w14:paraId="5AC82825" w14:textId="77777777" w:rsidR="00242F5D" w:rsidRDefault="00242F5D" w:rsidP="00242F5D">
      <w:pPr>
        <w:spacing w:line="360" w:lineRule="auto"/>
        <w:jc w:val="right"/>
        <w:rPr>
          <w:sz w:val="28"/>
          <w:szCs w:val="28"/>
        </w:rPr>
      </w:pPr>
      <w:r>
        <w:rPr>
          <w:sz w:val="28"/>
          <w:szCs w:val="28"/>
        </w:rPr>
        <w:t xml:space="preserve">Lớp       </w:t>
      </w:r>
      <w:r>
        <w:rPr>
          <w:b/>
          <w:bCs/>
          <w:sz w:val="28"/>
          <w:szCs w:val="28"/>
        </w:rPr>
        <w:t>:    DHKHMT18A</w:t>
      </w:r>
    </w:p>
    <w:p w14:paraId="4BB909FA" w14:textId="77777777" w:rsidR="00242F5D" w:rsidRDefault="00242F5D" w:rsidP="00242F5D">
      <w:pPr>
        <w:spacing w:line="360" w:lineRule="auto"/>
        <w:ind w:left="6210"/>
        <w:rPr>
          <w:sz w:val="28"/>
          <w:szCs w:val="28"/>
        </w:rPr>
      </w:pPr>
      <w:r>
        <w:rPr>
          <w:sz w:val="28"/>
          <w:szCs w:val="28"/>
        </w:rPr>
        <w:t xml:space="preserve">Khoá    </w:t>
      </w:r>
      <w:r>
        <w:rPr>
          <w:b/>
          <w:bCs/>
          <w:sz w:val="28"/>
          <w:szCs w:val="28"/>
        </w:rPr>
        <w:t xml:space="preserve"> :    18</w:t>
      </w:r>
    </w:p>
    <w:p w14:paraId="14C0A34D" w14:textId="77777777" w:rsidR="00242F5D" w:rsidRDefault="00242F5D" w:rsidP="00242F5D">
      <w:pPr>
        <w:spacing w:line="360" w:lineRule="auto"/>
        <w:jc w:val="right"/>
        <w:rPr>
          <w:b/>
          <w:bCs/>
          <w:sz w:val="28"/>
          <w:szCs w:val="28"/>
        </w:rPr>
      </w:pPr>
      <w:r>
        <w:rPr>
          <w:i/>
          <w:iCs/>
          <w:sz w:val="28"/>
          <w:szCs w:val="28"/>
        </w:rPr>
        <w:t>Người hướng dẫn</w:t>
      </w:r>
      <w:r>
        <w:rPr>
          <w:sz w:val="28"/>
          <w:szCs w:val="28"/>
        </w:rPr>
        <w:t xml:space="preserve">: </w:t>
      </w:r>
      <w:r w:rsidRPr="00400B82">
        <w:rPr>
          <w:b/>
          <w:bCs/>
          <w:sz w:val="28"/>
          <w:szCs w:val="28"/>
        </w:rPr>
        <w:t>TS. Nguyễn Hữu Vũ</w:t>
      </w:r>
    </w:p>
    <w:p w14:paraId="7D0FDF51" w14:textId="77777777" w:rsidR="00C078D1" w:rsidRDefault="00C078D1" w:rsidP="00C078D1">
      <w:pPr>
        <w:jc w:val="right"/>
        <w:rPr>
          <w:sz w:val="28"/>
          <w:szCs w:val="28"/>
        </w:rPr>
      </w:pPr>
    </w:p>
    <w:p w14:paraId="64F734A3" w14:textId="77777777" w:rsidR="00C078D1" w:rsidRPr="00EA340A" w:rsidRDefault="00C078D1" w:rsidP="00C078D1">
      <w:pPr>
        <w:rPr>
          <w:b/>
          <w:bCs/>
          <w:sz w:val="28"/>
          <w:szCs w:val="28"/>
        </w:rPr>
      </w:pPr>
    </w:p>
    <w:p w14:paraId="7AAB481F" w14:textId="77777777" w:rsidR="00C078D1" w:rsidRDefault="00C078D1" w:rsidP="00C078D1">
      <w:pPr>
        <w:rPr>
          <w:b/>
          <w:bCs/>
          <w:sz w:val="28"/>
          <w:szCs w:val="28"/>
        </w:rPr>
      </w:pPr>
    </w:p>
    <w:p w14:paraId="17FAD795" w14:textId="77777777" w:rsidR="00C078D1" w:rsidRDefault="00C078D1" w:rsidP="00C078D1">
      <w:pPr>
        <w:jc w:val="center"/>
        <w:rPr>
          <w:b/>
          <w:bCs/>
        </w:rPr>
      </w:pPr>
    </w:p>
    <w:p w14:paraId="0D2D2E99" w14:textId="77777777" w:rsidR="00C078D1" w:rsidRDefault="00C078D1" w:rsidP="00C078D1">
      <w:pPr>
        <w:jc w:val="center"/>
        <w:rPr>
          <w:b/>
          <w:bCs/>
          <w:sz w:val="28"/>
          <w:szCs w:val="28"/>
        </w:rPr>
        <w:sectPr w:rsidR="00C078D1" w:rsidSect="00C078D1">
          <w:type w:val="continuous"/>
          <w:pgSz w:w="12240" w:h="15840"/>
          <w:pgMar w:top="1985" w:right="1134" w:bottom="1701" w:left="1985" w:header="720" w:footer="720" w:gutter="0"/>
          <w:cols w:space="720"/>
        </w:sectPr>
      </w:pPr>
      <w:r>
        <w:rPr>
          <w:b/>
          <w:bCs/>
          <w:sz w:val="28"/>
          <w:szCs w:val="28"/>
        </w:rPr>
        <w:t>THÀNH PHỐ HỒ CHÍ MINH,  NĂM 2026</w:t>
      </w:r>
    </w:p>
    <w:p w14:paraId="6FF70094" w14:textId="77777777" w:rsidR="00BB2B2A" w:rsidRDefault="00BB2B2A" w:rsidP="00920E3C">
      <w:pPr>
        <w:pStyle w:val="Chng"/>
        <w:tabs>
          <w:tab w:val="clear" w:pos="6379"/>
        </w:tabs>
        <w:jc w:val="center"/>
        <w:outlineLvl w:val="0"/>
        <w:rPr>
          <w:rFonts w:eastAsiaTheme="minorEastAsia"/>
          <w:lang w:eastAsia="ja-JP"/>
        </w:rPr>
      </w:pPr>
      <w:bookmarkStart w:id="8" w:name="_Toc387692905"/>
      <w:bookmarkStart w:id="9" w:name="_Toc231545776"/>
      <w:bookmarkStart w:id="10" w:name="_Toc231587405"/>
      <w:r w:rsidRPr="00DB7595">
        <w:lastRenderedPageBreak/>
        <w:t>LỜI CẢM ƠN</w:t>
      </w:r>
      <w:bookmarkEnd w:id="8"/>
      <w:bookmarkEnd w:id="9"/>
      <w:bookmarkEnd w:id="10"/>
    </w:p>
    <w:p w14:paraId="71DE0EB8" w14:textId="77777777" w:rsidR="00723C52" w:rsidRPr="00723C52" w:rsidRDefault="00723C52" w:rsidP="00DD379F">
      <w:pPr>
        <w:pStyle w:val="Chng"/>
        <w:tabs>
          <w:tab w:val="clear" w:pos="6379"/>
        </w:tabs>
        <w:jc w:val="center"/>
        <w:rPr>
          <w:rFonts w:eastAsiaTheme="minorEastAsia"/>
          <w:lang w:eastAsia="ja-JP"/>
        </w:rPr>
      </w:pPr>
    </w:p>
    <w:p w14:paraId="70299AE6" w14:textId="714080CB" w:rsidR="002813A6" w:rsidRPr="002813A6" w:rsidRDefault="002813A6" w:rsidP="002813A6">
      <w:pPr>
        <w:autoSpaceDE w:val="0"/>
        <w:autoSpaceDN w:val="0"/>
        <w:adjustRightInd w:val="0"/>
        <w:spacing w:line="360" w:lineRule="auto"/>
        <w:ind w:firstLine="720"/>
        <w:jc w:val="both"/>
        <w:rPr>
          <w:sz w:val="26"/>
          <w:szCs w:val="26"/>
        </w:rPr>
      </w:pPr>
      <w:r w:rsidRPr="002813A6">
        <w:rPr>
          <w:sz w:val="26"/>
          <w:szCs w:val="26"/>
        </w:rPr>
        <w:t xml:space="preserve">Để hoàn thành đồ án môn học này, nhóm em xin gửi lời cảm ơn chân thành nhất đến </w:t>
      </w:r>
      <w:r>
        <w:rPr>
          <w:sz w:val="26"/>
          <w:szCs w:val="26"/>
        </w:rPr>
        <w:t xml:space="preserve">thầy </w:t>
      </w:r>
      <w:r w:rsidRPr="002813A6">
        <w:rPr>
          <w:sz w:val="26"/>
          <w:szCs w:val="26"/>
        </w:rPr>
        <w:t>Nguyễn Hữu Vũ</w:t>
      </w:r>
      <w:r>
        <w:rPr>
          <w:sz w:val="26"/>
          <w:szCs w:val="26"/>
        </w:rPr>
        <w:t xml:space="preserve"> .</w:t>
      </w:r>
      <w:r w:rsidRPr="002813A6">
        <w:rPr>
          <w:sz w:val="26"/>
          <w:szCs w:val="26"/>
        </w:rPr>
        <w:t xml:space="preserve">Trong suốt quá trình học tập và làm đề tài, nhóm đã nhận được sự giảng dạy, hướng dẫn tận tình và những định hướng quý báu của </w:t>
      </w:r>
      <w:r>
        <w:rPr>
          <w:sz w:val="26"/>
          <w:szCs w:val="26"/>
        </w:rPr>
        <w:t>thầy</w:t>
      </w:r>
    </w:p>
    <w:p w14:paraId="072852AF" w14:textId="77777777" w:rsidR="002813A6" w:rsidRPr="002813A6" w:rsidRDefault="002813A6" w:rsidP="002813A6">
      <w:pPr>
        <w:autoSpaceDE w:val="0"/>
        <w:autoSpaceDN w:val="0"/>
        <w:adjustRightInd w:val="0"/>
        <w:spacing w:line="360" w:lineRule="auto"/>
        <w:ind w:firstLine="720"/>
        <w:jc w:val="both"/>
        <w:rPr>
          <w:sz w:val="26"/>
          <w:szCs w:val="26"/>
        </w:rPr>
      </w:pPr>
      <w:r w:rsidRPr="002813A6">
        <w:rPr>
          <w:sz w:val="26"/>
          <w:szCs w:val="26"/>
        </w:rPr>
        <w:t>Chúng em cũng xin cảm ơn các thành viên trong nhóm đã luôn nỗ lực, phối hợp ăn ý, cùng nhau chia sẻ áp lực và trách nhiệm để hoàn thành sản phẩm đúng tiến độ.</w:t>
      </w:r>
    </w:p>
    <w:p w14:paraId="30F8B10F" w14:textId="795B7812" w:rsidR="002813A6" w:rsidRPr="002813A6" w:rsidRDefault="002813A6" w:rsidP="002813A6">
      <w:pPr>
        <w:autoSpaceDE w:val="0"/>
        <w:autoSpaceDN w:val="0"/>
        <w:adjustRightInd w:val="0"/>
        <w:spacing w:line="360" w:lineRule="auto"/>
        <w:ind w:firstLine="720"/>
        <w:jc w:val="both"/>
        <w:rPr>
          <w:sz w:val="26"/>
          <w:szCs w:val="26"/>
        </w:rPr>
      </w:pPr>
      <w:r w:rsidRPr="002813A6">
        <w:rPr>
          <w:sz w:val="26"/>
          <w:szCs w:val="26"/>
        </w:rPr>
        <w:t xml:space="preserve">Dù đã cố gắng đầu tư và hoàn thiện, song đồ án môn học của nhóm chắc chắn vẫn không tránh khỏi những thiếu sót. Nhóm em rất mong nhận được những lời góp ý, nhận xét từ </w:t>
      </w:r>
      <w:r>
        <w:rPr>
          <w:sz w:val="26"/>
          <w:szCs w:val="26"/>
        </w:rPr>
        <w:t xml:space="preserve">thầy </w:t>
      </w:r>
      <w:r w:rsidRPr="002813A6">
        <w:rPr>
          <w:sz w:val="26"/>
          <w:szCs w:val="26"/>
        </w:rPr>
        <w:t>để sản phẩm và kiến thức của chúng em được hoàn thiện hơn.</w:t>
      </w:r>
    </w:p>
    <w:p w14:paraId="4FAD49BD" w14:textId="77777777" w:rsidR="002813A6" w:rsidRPr="002813A6" w:rsidRDefault="002813A6" w:rsidP="002813A6">
      <w:pPr>
        <w:autoSpaceDE w:val="0"/>
        <w:autoSpaceDN w:val="0"/>
        <w:adjustRightInd w:val="0"/>
        <w:spacing w:line="360" w:lineRule="auto"/>
        <w:ind w:firstLine="720"/>
        <w:jc w:val="both"/>
        <w:rPr>
          <w:sz w:val="26"/>
          <w:szCs w:val="26"/>
        </w:rPr>
      </w:pPr>
      <w:r w:rsidRPr="002813A6">
        <w:rPr>
          <w:sz w:val="26"/>
          <w:szCs w:val="26"/>
        </w:rPr>
        <w:t>Chúng em xin chân thành cảm ơn!</w:t>
      </w:r>
    </w:p>
    <w:p w14:paraId="6EE7AAD8" w14:textId="50A54A8B" w:rsidR="00BB2B2A" w:rsidRPr="00DB7595" w:rsidRDefault="00BB2B2A" w:rsidP="002813A6">
      <w:pPr>
        <w:autoSpaceDE w:val="0"/>
        <w:autoSpaceDN w:val="0"/>
        <w:adjustRightInd w:val="0"/>
        <w:spacing w:line="360" w:lineRule="auto"/>
        <w:ind w:firstLine="720"/>
        <w:jc w:val="both"/>
        <w:rPr>
          <w:b/>
          <w:bCs/>
          <w:sz w:val="32"/>
          <w:szCs w:val="32"/>
        </w:rPr>
      </w:pPr>
      <w:r w:rsidRPr="00DB7595">
        <w:rPr>
          <w:b/>
          <w:bCs/>
          <w:sz w:val="32"/>
          <w:szCs w:val="32"/>
        </w:rPr>
        <w:br w:type="page"/>
      </w:r>
    </w:p>
    <w:p w14:paraId="48920001" w14:textId="77777777" w:rsidR="003218FF" w:rsidRPr="002D796D" w:rsidRDefault="00B118C8" w:rsidP="00DD379F">
      <w:pPr>
        <w:jc w:val="center"/>
        <w:rPr>
          <w:b/>
          <w:sz w:val="32"/>
          <w:szCs w:val="32"/>
        </w:rPr>
      </w:pPr>
      <w:r w:rsidRPr="002D796D">
        <w:rPr>
          <w:b/>
          <w:sz w:val="32"/>
          <w:szCs w:val="32"/>
        </w:rPr>
        <w:lastRenderedPageBreak/>
        <w:t>ĐỒ ÁN</w:t>
      </w:r>
      <w:r w:rsidR="003218FF" w:rsidRPr="002D796D">
        <w:rPr>
          <w:b/>
          <w:sz w:val="32"/>
          <w:szCs w:val="32"/>
        </w:rPr>
        <w:t xml:space="preserve"> ĐƯỢC HOÀN THÀNH</w:t>
      </w:r>
    </w:p>
    <w:p w14:paraId="2416F09F" w14:textId="77777777" w:rsidR="003218FF" w:rsidRPr="00660934" w:rsidRDefault="003218FF" w:rsidP="00DD379F">
      <w:pPr>
        <w:jc w:val="center"/>
        <w:rPr>
          <w:b/>
          <w:sz w:val="32"/>
          <w:szCs w:val="32"/>
        </w:rPr>
      </w:pPr>
      <w:r w:rsidRPr="002D796D">
        <w:rPr>
          <w:b/>
          <w:sz w:val="32"/>
          <w:szCs w:val="32"/>
        </w:rPr>
        <w:t xml:space="preserve">TẠI TRƯỜNG ĐẠI HỌC </w:t>
      </w:r>
      <w:r w:rsidR="00104DE6">
        <w:rPr>
          <w:rFonts w:eastAsiaTheme="minorEastAsia" w:hint="eastAsia"/>
          <w:b/>
          <w:sz w:val="32"/>
          <w:szCs w:val="32"/>
          <w:lang w:eastAsia="ja-JP"/>
        </w:rPr>
        <w:t>CÔNG NGHIỆP TP HỒ CHÍ MINH</w:t>
      </w:r>
    </w:p>
    <w:p w14:paraId="1F19B777" w14:textId="77777777" w:rsidR="00291721" w:rsidRPr="00DB7595" w:rsidRDefault="00291721" w:rsidP="00DD379F">
      <w:pPr>
        <w:autoSpaceDE w:val="0"/>
        <w:autoSpaceDN w:val="0"/>
        <w:adjustRightInd w:val="0"/>
        <w:spacing w:line="360" w:lineRule="auto"/>
        <w:ind w:firstLine="720"/>
        <w:jc w:val="both"/>
        <w:rPr>
          <w:sz w:val="26"/>
          <w:szCs w:val="26"/>
        </w:rPr>
      </w:pPr>
    </w:p>
    <w:p w14:paraId="38A01072" w14:textId="451A3430" w:rsidR="003218FF" w:rsidRPr="00DB7595" w:rsidRDefault="003218FF" w:rsidP="00DD379F">
      <w:pPr>
        <w:autoSpaceDE w:val="0"/>
        <w:autoSpaceDN w:val="0"/>
        <w:adjustRightInd w:val="0"/>
        <w:spacing w:line="360" w:lineRule="auto"/>
        <w:ind w:firstLine="720"/>
        <w:jc w:val="both"/>
        <w:rPr>
          <w:sz w:val="26"/>
          <w:szCs w:val="26"/>
        </w:rPr>
      </w:pPr>
      <w:r w:rsidRPr="00DB7595">
        <w:rPr>
          <w:sz w:val="26"/>
          <w:szCs w:val="26"/>
        </w:rPr>
        <w:t xml:space="preserve">Tôi xin cam đoan đây là </w:t>
      </w:r>
      <w:r w:rsidR="00B118C8" w:rsidRPr="00B118C8">
        <w:rPr>
          <w:sz w:val="26"/>
          <w:szCs w:val="26"/>
        </w:rPr>
        <w:t>sản phẩm đồ án</w:t>
      </w:r>
      <w:r w:rsidRPr="00DB7595">
        <w:rPr>
          <w:sz w:val="26"/>
          <w:szCs w:val="26"/>
        </w:rPr>
        <w:t xml:space="preserve"> của riêng </w:t>
      </w:r>
      <w:r w:rsidR="00B118C8" w:rsidRPr="00B118C8">
        <w:rPr>
          <w:sz w:val="26"/>
          <w:szCs w:val="26"/>
        </w:rPr>
        <w:t>chúng tôi</w:t>
      </w:r>
      <w:r w:rsidRPr="00DB7595">
        <w:rPr>
          <w:sz w:val="26"/>
          <w:szCs w:val="26"/>
        </w:rPr>
        <w:t xml:space="preserve"> và được sự hướng dẫn của </w:t>
      </w:r>
      <w:r w:rsidR="00242F5D" w:rsidRPr="00242F5D">
        <w:rPr>
          <w:sz w:val="26"/>
          <w:szCs w:val="26"/>
        </w:rPr>
        <w:t>TS. Nguyễn Hữu Vũ</w:t>
      </w:r>
      <w:r w:rsidRPr="00DB7595">
        <w:rPr>
          <w:sz w:val="26"/>
          <w:szCs w:val="26"/>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rPr>
      </w:pPr>
      <w:r w:rsidRPr="00DB7595">
        <w:rPr>
          <w:sz w:val="26"/>
          <w:szCs w:val="26"/>
        </w:rPr>
        <w:t xml:space="preserve">Ngoài ra, trong </w:t>
      </w:r>
      <w:r w:rsidR="00B118C8" w:rsidRPr="00B118C8">
        <w:rPr>
          <w:sz w:val="26"/>
          <w:szCs w:val="26"/>
        </w:rPr>
        <w:t>đồ án</w:t>
      </w:r>
      <w:r w:rsidRPr="00DB7595">
        <w:rPr>
          <w:sz w:val="26"/>
          <w:szCs w:val="26"/>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rPr>
      </w:pPr>
      <w:r w:rsidRPr="00DB7595">
        <w:rPr>
          <w:b/>
          <w:sz w:val="26"/>
          <w:szCs w:val="26"/>
        </w:rPr>
        <w:t xml:space="preserve">Nếu phát hiện có bất kỳ sự gian lận nào tôi xin hoàn toàn chịu trách nhiệm về nội dung </w:t>
      </w:r>
      <w:r w:rsidR="00B118C8" w:rsidRPr="00B118C8">
        <w:rPr>
          <w:b/>
          <w:sz w:val="26"/>
          <w:szCs w:val="26"/>
        </w:rPr>
        <w:t>đồ án</w:t>
      </w:r>
      <w:r w:rsidRPr="00DB7595">
        <w:rPr>
          <w:b/>
          <w:sz w:val="26"/>
          <w:szCs w:val="26"/>
        </w:rPr>
        <w:t xml:space="preserve"> của mình. </w:t>
      </w:r>
      <w:r w:rsidRPr="00DB7595">
        <w:rPr>
          <w:sz w:val="26"/>
          <w:szCs w:val="26"/>
        </w:rPr>
        <w:t xml:space="preserve">Trường đại học </w:t>
      </w:r>
      <w:r w:rsidR="00104DE6">
        <w:rPr>
          <w:rFonts w:eastAsiaTheme="minorEastAsia" w:hint="eastAsia"/>
          <w:sz w:val="26"/>
          <w:szCs w:val="26"/>
          <w:lang w:eastAsia="ja-JP"/>
        </w:rPr>
        <w:t>Công nghiệp TP Hồ Chí Minh</w:t>
      </w:r>
      <w:r w:rsidRPr="00DB7595">
        <w:rPr>
          <w:sz w:val="26"/>
          <w:szCs w:val="26"/>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rPr>
      </w:pPr>
      <w:r w:rsidRPr="00DB7595">
        <w:rPr>
          <w:i/>
          <w:sz w:val="26"/>
          <w:szCs w:val="26"/>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rPr>
      </w:pPr>
      <w:r w:rsidRPr="00DB7595">
        <w:rPr>
          <w:i/>
          <w:sz w:val="26"/>
          <w:szCs w:val="26"/>
        </w:rPr>
        <w:t>Tác giả</w:t>
      </w:r>
    </w:p>
    <w:p w14:paraId="4870076D" w14:textId="77777777" w:rsidR="00E30743" w:rsidRDefault="00E30743" w:rsidP="00DD379F">
      <w:pPr>
        <w:spacing w:after="200" w:line="276" w:lineRule="auto"/>
        <w:rPr>
          <w:rFonts w:eastAsiaTheme="minorEastAsia"/>
          <w:i/>
          <w:sz w:val="26"/>
          <w:szCs w:val="26"/>
          <w:lang w:eastAsia="ja-JP"/>
        </w:rPr>
      </w:pPr>
      <w:r>
        <w:rPr>
          <w:rFonts w:eastAsiaTheme="minorEastAsia" w:hint="eastAsia"/>
          <w:i/>
          <w:sz w:val="26"/>
          <w:szCs w:val="26"/>
          <w:lang w:eastAsia="ja-JP"/>
        </w:rPr>
        <w:tab/>
      </w:r>
      <w:r>
        <w:rPr>
          <w:rFonts w:eastAsiaTheme="minorEastAsia" w:hint="eastAsia"/>
          <w:i/>
          <w:sz w:val="26"/>
          <w:szCs w:val="26"/>
          <w:lang w:eastAsia="ja-JP"/>
        </w:rPr>
        <w:tab/>
      </w:r>
      <w:r>
        <w:rPr>
          <w:rFonts w:eastAsiaTheme="minorEastAsia" w:hint="eastAsia"/>
          <w:i/>
          <w:sz w:val="26"/>
          <w:szCs w:val="26"/>
          <w:lang w:eastAsia="ja-JP"/>
        </w:rPr>
        <w:tab/>
      </w:r>
      <w:r>
        <w:rPr>
          <w:rFonts w:eastAsiaTheme="minorEastAsia" w:hint="eastAsia"/>
          <w:i/>
          <w:sz w:val="26"/>
          <w:szCs w:val="26"/>
          <w:lang w:eastAsia="ja-JP"/>
        </w:rPr>
        <w:tab/>
      </w:r>
      <w:r>
        <w:rPr>
          <w:rFonts w:eastAsiaTheme="minorEastAsia" w:hint="eastAsia"/>
          <w:i/>
          <w:sz w:val="26"/>
          <w:szCs w:val="26"/>
          <w:lang w:eastAsia="ja-JP"/>
        </w:rPr>
        <w:tab/>
      </w:r>
      <w:r>
        <w:rPr>
          <w:rFonts w:eastAsiaTheme="minorEastAsia" w:hint="eastAsia"/>
          <w:i/>
          <w:sz w:val="26"/>
          <w:szCs w:val="26"/>
          <w:lang w:eastAsia="ja-JP"/>
        </w:rPr>
        <w:tab/>
      </w:r>
    </w:p>
    <w:p w14:paraId="1A11127F" w14:textId="03BE2EFE" w:rsidR="00BB2B2A" w:rsidRPr="00242F5D" w:rsidRDefault="00E30743" w:rsidP="00DD379F">
      <w:pPr>
        <w:spacing w:after="200" w:line="276" w:lineRule="auto"/>
        <w:rPr>
          <w:i/>
          <w:sz w:val="26"/>
          <w:szCs w:val="26"/>
        </w:rPr>
      </w:pPr>
      <w:r>
        <w:rPr>
          <w:rFonts w:eastAsiaTheme="minorEastAsia" w:hint="eastAsia"/>
          <w:i/>
          <w:sz w:val="26"/>
          <w:szCs w:val="26"/>
          <w:lang w:eastAsia="ja-JP"/>
        </w:rPr>
        <w:tab/>
      </w:r>
      <w:r>
        <w:rPr>
          <w:rFonts w:eastAsiaTheme="minorEastAsia" w:hint="eastAsia"/>
          <w:i/>
          <w:sz w:val="26"/>
          <w:szCs w:val="26"/>
          <w:lang w:eastAsia="ja-JP"/>
        </w:rPr>
        <w:tab/>
      </w:r>
      <w:r>
        <w:rPr>
          <w:rFonts w:eastAsiaTheme="minorEastAsia" w:hint="eastAsia"/>
          <w:i/>
          <w:sz w:val="26"/>
          <w:szCs w:val="26"/>
          <w:lang w:eastAsia="ja-JP"/>
        </w:rPr>
        <w:tab/>
      </w:r>
      <w:r>
        <w:rPr>
          <w:rFonts w:eastAsiaTheme="minorEastAsia" w:hint="eastAsia"/>
          <w:i/>
          <w:sz w:val="26"/>
          <w:szCs w:val="26"/>
          <w:lang w:eastAsia="ja-JP"/>
        </w:rPr>
        <w:tab/>
      </w:r>
      <w:r>
        <w:rPr>
          <w:rFonts w:eastAsiaTheme="minorEastAsia" w:hint="eastAsia"/>
          <w:i/>
          <w:sz w:val="26"/>
          <w:szCs w:val="26"/>
          <w:lang w:eastAsia="ja-JP"/>
        </w:rPr>
        <w:tab/>
      </w:r>
      <w:r>
        <w:rPr>
          <w:rFonts w:eastAsiaTheme="minorEastAsia" w:hint="eastAsia"/>
          <w:i/>
          <w:sz w:val="26"/>
          <w:szCs w:val="26"/>
          <w:lang w:eastAsia="ja-JP"/>
        </w:rPr>
        <w:tab/>
      </w:r>
      <w:r w:rsidR="00BB2B2A" w:rsidRPr="00DB7595">
        <w:rPr>
          <w:i/>
          <w:sz w:val="26"/>
          <w:szCs w:val="26"/>
        </w:rPr>
        <w:tab/>
      </w:r>
      <w:r w:rsidR="003218FF" w:rsidRPr="00DB7595">
        <w:rPr>
          <w:i/>
          <w:sz w:val="26"/>
          <w:szCs w:val="26"/>
        </w:rPr>
        <w:t>(ký tên và ghi rõ họ tên)</w:t>
      </w:r>
    </w:p>
    <w:p w14:paraId="25A5A986" w14:textId="17114549" w:rsidR="00242F5D" w:rsidRDefault="00242F5D" w:rsidP="00242F5D">
      <w:pPr>
        <w:spacing w:after="200" w:line="276" w:lineRule="auto"/>
        <w:ind w:firstLine="3780"/>
        <w:jc w:val="center"/>
        <w:rPr>
          <w:i/>
          <w:sz w:val="26"/>
          <w:szCs w:val="26"/>
        </w:rPr>
      </w:pPr>
      <w:r w:rsidRPr="00242F5D">
        <w:rPr>
          <w:i/>
          <w:sz w:val="26"/>
          <w:szCs w:val="26"/>
        </w:rPr>
        <w:t>PHẠM TRƯƠNG HOÀNG PHƯƠNG</w:t>
      </w:r>
    </w:p>
    <w:p w14:paraId="34E71DFE" w14:textId="77777777" w:rsidR="00242F5D" w:rsidRDefault="00242F5D" w:rsidP="00242F5D">
      <w:pPr>
        <w:spacing w:after="200" w:line="276" w:lineRule="auto"/>
        <w:ind w:firstLine="3780"/>
        <w:jc w:val="center"/>
        <w:rPr>
          <w:i/>
          <w:sz w:val="26"/>
          <w:szCs w:val="26"/>
        </w:rPr>
      </w:pPr>
    </w:p>
    <w:p w14:paraId="49793292" w14:textId="0C9BB1BD" w:rsidR="00242F5D" w:rsidRDefault="00242F5D" w:rsidP="00242F5D">
      <w:pPr>
        <w:spacing w:after="200" w:line="276" w:lineRule="auto"/>
        <w:ind w:firstLine="3780"/>
        <w:jc w:val="center"/>
        <w:rPr>
          <w:i/>
          <w:sz w:val="26"/>
          <w:szCs w:val="26"/>
        </w:rPr>
      </w:pPr>
      <w:r w:rsidRPr="00242F5D">
        <w:rPr>
          <w:i/>
          <w:sz w:val="26"/>
          <w:szCs w:val="26"/>
        </w:rPr>
        <w:t>HOÀNG ĐÌNH HUY</w:t>
      </w:r>
    </w:p>
    <w:p w14:paraId="080C6EAE" w14:textId="77777777" w:rsidR="00242F5D" w:rsidRDefault="00242F5D" w:rsidP="00242F5D">
      <w:pPr>
        <w:spacing w:after="200" w:line="276" w:lineRule="auto"/>
        <w:ind w:firstLine="3780"/>
        <w:jc w:val="center"/>
        <w:rPr>
          <w:i/>
          <w:sz w:val="26"/>
          <w:szCs w:val="26"/>
        </w:rPr>
      </w:pPr>
    </w:p>
    <w:p w14:paraId="179130DE" w14:textId="4BFE61EF" w:rsidR="00242F5D" w:rsidRDefault="00242F5D" w:rsidP="00242F5D">
      <w:pPr>
        <w:spacing w:after="200" w:line="276" w:lineRule="auto"/>
        <w:ind w:firstLine="3780"/>
        <w:jc w:val="center"/>
        <w:rPr>
          <w:i/>
          <w:sz w:val="26"/>
          <w:szCs w:val="26"/>
        </w:rPr>
      </w:pPr>
      <w:r w:rsidRPr="00242F5D">
        <w:rPr>
          <w:i/>
          <w:sz w:val="26"/>
          <w:szCs w:val="26"/>
        </w:rPr>
        <w:t>NGÔ VĂN NINH</w:t>
      </w:r>
    </w:p>
    <w:p w14:paraId="2F789090" w14:textId="77777777" w:rsidR="00242F5D" w:rsidRDefault="00242F5D" w:rsidP="00242F5D">
      <w:pPr>
        <w:spacing w:after="200" w:line="276" w:lineRule="auto"/>
        <w:ind w:firstLine="3780"/>
        <w:jc w:val="center"/>
        <w:rPr>
          <w:i/>
          <w:sz w:val="26"/>
          <w:szCs w:val="26"/>
        </w:rPr>
      </w:pPr>
    </w:p>
    <w:p w14:paraId="5FDC13FB" w14:textId="4995EC25" w:rsidR="00BB2B2A" w:rsidRPr="00DB7595" w:rsidRDefault="00242F5D" w:rsidP="00242F5D">
      <w:pPr>
        <w:pStyle w:val="Heading5"/>
        <w:ind w:firstLine="3780"/>
        <w:jc w:val="center"/>
      </w:pPr>
      <w:r w:rsidRPr="00242F5D">
        <w:t>ĐỖ MINH THƯ</w:t>
      </w:r>
      <w:r w:rsidR="00BB2B2A" w:rsidRPr="00DB7595">
        <w:br w:type="page"/>
      </w:r>
    </w:p>
    <w:p w14:paraId="18F75C3A" w14:textId="77777777" w:rsidR="00B118C8" w:rsidRPr="00B118C8" w:rsidRDefault="00B118C8" w:rsidP="00920E3C">
      <w:pPr>
        <w:pStyle w:val="Chng"/>
        <w:tabs>
          <w:tab w:val="clear" w:pos="6379"/>
        </w:tabs>
        <w:jc w:val="center"/>
        <w:outlineLvl w:val="0"/>
      </w:pPr>
      <w:bookmarkStart w:id="11" w:name="_Toc387692906"/>
      <w:bookmarkStart w:id="12" w:name="_Toc231545777"/>
      <w:bookmarkStart w:id="13" w:name="_Toc231587406"/>
      <w:r w:rsidRPr="00B118C8">
        <w:lastRenderedPageBreak/>
        <w:t>PHẦN ĐÁNH GIÁ CỦA GIẢNG VIÊN</w:t>
      </w:r>
      <w:bookmarkEnd w:id="11"/>
      <w:bookmarkEnd w:id="12"/>
      <w:bookmarkEnd w:id="13"/>
    </w:p>
    <w:p w14:paraId="6499E0F4" w14:textId="77777777" w:rsidR="00B118C8" w:rsidRPr="00DC2276" w:rsidRDefault="00B118C8" w:rsidP="00DD379F">
      <w:pPr>
        <w:spacing w:after="200" w:line="276" w:lineRule="auto"/>
        <w:rPr>
          <w:sz w:val="32"/>
          <w:szCs w:val="32"/>
        </w:rPr>
      </w:pPr>
      <w:r w:rsidRPr="00DC2276">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pPr>
      <w:r w:rsidRPr="00DC2276">
        <w:t>Tp. Hồ Chí Minh, ngày     tháng   năm</w:t>
      </w:r>
    </w:p>
    <w:p w14:paraId="0C413CDB" w14:textId="77777777" w:rsidR="00B118C8" w:rsidRPr="00DC2276" w:rsidRDefault="00B118C8" w:rsidP="00CB3163">
      <w:pPr>
        <w:spacing w:line="276" w:lineRule="auto"/>
        <w:jc w:val="center"/>
      </w:pPr>
      <w:r w:rsidRPr="00DC2276">
        <w:t>(kí và ghi họ tên)</w:t>
      </w:r>
    </w:p>
    <w:p w14:paraId="3DC84ABE" w14:textId="77777777" w:rsidR="00B118C8" w:rsidRPr="00DC2276" w:rsidRDefault="00B118C8" w:rsidP="00DD379F">
      <w:pPr>
        <w:spacing w:after="200" w:line="276" w:lineRule="auto"/>
      </w:pPr>
    </w:p>
    <w:p w14:paraId="47E822CE" w14:textId="77777777" w:rsidR="00B118C8" w:rsidRPr="00DC2276" w:rsidRDefault="00B118C8" w:rsidP="00DD379F">
      <w:pPr>
        <w:spacing w:after="200" w:line="276" w:lineRule="auto"/>
      </w:pPr>
    </w:p>
    <w:p w14:paraId="2F8C1320" w14:textId="77777777" w:rsidR="00B118C8" w:rsidRPr="00DC2276" w:rsidRDefault="00B118C8" w:rsidP="00DD379F">
      <w:pPr>
        <w:spacing w:after="200" w:line="276" w:lineRule="auto"/>
      </w:pPr>
    </w:p>
    <w:p w14:paraId="2BC687BF" w14:textId="77777777" w:rsidR="00CB3163" w:rsidRDefault="00CB3163" w:rsidP="00DD379F">
      <w:pPr>
        <w:pStyle w:val="Chng"/>
        <w:tabs>
          <w:tab w:val="clear" w:pos="6379"/>
        </w:tabs>
        <w:jc w:val="center"/>
        <w:rPr>
          <w:rFonts w:eastAsiaTheme="minorEastAsia"/>
          <w:lang w:eastAsia="ja-JP"/>
        </w:rPr>
      </w:pPr>
      <w:bookmarkStart w:id="14" w:name="_Toc387692907"/>
    </w:p>
    <w:p w14:paraId="7A526B0C" w14:textId="77777777" w:rsidR="00CB3163" w:rsidRDefault="00CB3163" w:rsidP="00DD379F">
      <w:pPr>
        <w:pStyle w:val="Chng"/>
        <w:tabs>
          <w:tab w:val="clear" w:pos="6379"/>
        </w:tabs>
        <w:jc w:val="center"/>
        <w:rPr>
          <w:rFonts w:eastAsiaTheme="minorEastAsia"/>
          <w:lang w:eastAsia="ja-JP"/>
        </w:rPr>
      </w:pPr>
    </w:p>
    <w:p w14:paraId="46E1A232" w14:textId="77777777" w:rsidR="00CB3163" w:rsidRDefault="00CB3163" w:rsidP="00DD379F">
      <w:pPr>
        <w:pStyle w:val="Chng"/>
        <w:tabs>
          <w:tab w:val="clear" w:pos="6379"/>
        </w:tabs>
        <w:jc w:val="center"/>
        <w:rPr>
          <w:rFonts w:eastAsiaTheme="minorEastAsia"/>
          <w:lang w:eastAsia="ja-JP"/>
        </w:rPr>
      </w:pPr>
    </w:p>
    <w:p w14:paraId="5918354C" w14:textId="77777777" w:rsidR="00CB3163" w:rsidRDefault="00CB3163" w:rsidP="00DD379F">
      <w:pPr>
        <w:pStyle w:val="Chng"/>
        <w:tabs>
          <w:tab w:val="clear" w:pos="6379"/>
        </w:tabs>
        <w:jc w:val="center"/>
        <w:rPr>
          <w:rFonts w:eastAsiaTheme="minorEastAsia"/>
          <w:lang w:eastAsia="ja-JP"/>
        </w:rPr>
      </w:pPr>
    </w:p>
    <w:p w14:paraId="10C19C59" w14:textId="77777777" w:rsidR="00CB3163" w:rsidRDefault="00CB3163" w:rsidP="00DD379F">
      <w:pPr>
        <w:pStyle w:val="Chng"/>
        <w:tabs>
          <w:tab w:val="clear" w:pos="6379"/>
        </w:tabs>
        <w:jc w:val="center"/>
        <w:rPr>
          <w:rFonts w:eastAsiaTheme="minorEastAsia"/>
          <w:lang w:eastAsia="ja-JP"/>
        </w:rPr>
      </w:pPr>
    </w:p>
    <w:p w14:paraId="6E97BFD8" w14:textId="77777777" w:rsidR="00CB3163" w:rsidRDefault="00CB3163" w:rsidP="00DD379F">
      <w:pPr>
        <w:pStyle w:val="Chng"/>
        <w:tabs>
          <w:tab w:val="clear" w:pos="6379"/>
        </w:tabs>
        <w:jc w:val="center"/>
        <w:rPr>
          <w:rFonts w:eastAsiaTheme="minorEastAsia"/>
          <w:lang w:eastAsia="ja-JP"/>
        </w:rPr>
      </w:pPr>
    </w:p>
    <w:p w14:paraId="4EA7C68A" w14:textId="77777777" w:rsidR="00CB3163" w:rsidRDefault="00CB3163" w:rsidP="00DD379F">
      <w:pPr>
        <w:pStyle w:val="Chng"/>
        <w:tabs>
          <w:tab w:val="clear" w:pos="6379"/>
        </w:tabs>
        <w:jc w:val="center"/>
        <w:rPr>
          <w:rFonts w:eastAsiaTheme="minorEastAsia"/>
          <w:lang w:eastAsia="ja-JP"/>
        </w:rPr>
      </w:pPr>
    </w:p>
    <w:p w14:paraId="15788CC1" w14:textId="77777777" w:rsidR="00CB3163" w:rsidRDefault="00CB3163" w:rsidP="00DD379F">
      <w:pPr>
        <w:pStyle w:val="Chng"/>
        <w:tabs>
          <w:tab w:val="clear" w:pos="6379"/>
        </w:tabs>
        <w:jc w:val="center"/>
        <w:rPr>
          <w:rFonts w:eastAsiaTheme="minorEastAsia"/>
          <w:lang w:eastAsia="ja-JP"/>
        </w:rPr>
      </w:pPr>
    </w:p>
    <w:p w14:paraId="4CBC7BD0" w14:textId="77777777" w:rsidR="00CB3163" w:rsidRDefault="00CB3163" w:rsidP="00DD379F">
      <w:pPr>
        <w:pStyle w:val="Chng"/>
        <w:tabs>
          <w:tab w:val="clear" w:pos="6379"/>
        </w:tabs>
        <w:jc w:val="center"/>
        <w:rPr>
          <w:rFonts w:eastAsiaTheme="minorEastAsia"/>
          <w:lang w:eastAsia="ja-JP"/>
        </w:rPr>
      </w:pPr>
    </w:p>
    <w:p w14:paraId="75E6C123" w14:textId="77777777" w:rsidR="00CB3163" w:rsidRDefault="00CB3163" w:rsidP="00DD379F">
      <w:pPr>
        <w:pStyle w:val="Chng"/>
        <w:tabs>
          <w:tab w:val="clear" w:pos="6379"/>
        </w:tabs>
        <w:jc w:val="center"/>
        <w:rPr>
          <w:rFonts w:eastAsiaTheme="minorEastAsia"/>
          <w:lang w:eastAsia="ja-JP"/>
        </w:rPr>
      </w:pPr>
    </w:p>
    <w:p w14:paraId="308C4F1B" w14:textId="77777777" w:rsidR="00CB3163" w:rsidRDefault="00CB3163" w:rsidP="00DD379F">
      <w:pPr>
        <w:pStyle w:val="Chng"/>
        <w:tabs>
          <w:tab w:val="clear" w:pos="6379"/>
        </w:tabs>
        <w:jc w:val="center"/>
        <w:rPr>
          <w:rFonts w:eastAsiaTheme="minorEastAsia"/>
          <w:lang w:eastAsia="ja-JP"/>
        </w:rPr>
      </w:pPr>
    </w:p>
    <w:p w14:paraId="11C38E29" w14:textId="77777777" w:rsidR="00BB2B2A" w:rsidRPr="00DB7595" w:rsidRDefault="00BB2B2A" w:rsidP="00920E3C">
      <w:pPr>
        <w:pStyle w:val="Chng"/>
        <w:tabs>
          <w:tab w:val="clear" w:pos="6379"/>
        </w:tabs>
        <w:jc w:val="center"/>
        <w:outlineLvl w:val="0"/>
      </w:pPr>
      <w:bookmarkStart w:id="15" w:name="_Toc231545778"/>
      <w:bookmarkStart w:id="16" w:name="_Toc231587407"/>
      <w:r w:rsidRPr="00DB7595">
        <w:lastRenderedPageBreak/>
        <w:t>TÓM TẮT</w:t>
      </w:r>
      <w:bookmarkEnd w:id="14"/>
      <w:bookmarkEnd w:id="15"/>
      <w:bookmarkEnd w:id="16"/>
    </w:p>
    <w:p w14:paraId="2491A7C7" w14:textId="77777777" w:rsidR="002813A6" w:rsidRPr="002813A6" w:rsidRDefault="002813A6" w:rsidP="002813A6">
      <w:pPr>
        <w:pStyle w:val="Nidungvnbn"/>
      </w:pPr>
      <w:r w:rsidRPr="002813A6">
        <w:t>Trong bối cảnh thương mại điện tử phát triển mạnh mẽ, việc phân tích khối lượng lớn dữ liệu sản phẩm và đánh giá của khách hàng một cách thủ công trở nên khó khăn và thiếu chính xác. Do đó, đề tài xây dựng hệ thống Tiki AI Business Advisor nhằm hỗ trợ phân tích thị trường và tư vấn kinh doanh dựa trên dữ liệu thực tế từ nền tảng Tiki.</w:t>
      </w:r>
    </w:p>
    <w:p w14:paraId="02DE33C5" w14:textId="77777777" w:rsidR="002813A6" w:rsidRPr="002813A6" w:rsidRDefault="002813A6" w:rsidP="002813A6">
      <w:pPr>
        <w:pStyle w:val="Nidungvnbn"/>
      </w:pPr>
      <w:r w:rsidRPr="002813A6">
        <w:t>Để giải quyết bài toán, nhóm triển khai quy trình xử lý dữ liệu theo kiến trúc Medallion Architecture (Bronze, Silver, Gold) nhằm thu thập, làm sạch và chuẩn hóa dữ liệu sản phẩm cùng đánh giá của khách hàng. Về phương pháp, đề tài kết hợp các kỹ thuật hiện đại trong lĩnh vực Khoa học dữ liệu và Trí tuệ nhân tạo: mô hình KMeans Clustering được sử dụng để phân khúc thị trường và phát hiện các cơ hội kinh doanh tiềm năng; mô hình PhoBERT được fine-tune để phân tích cảm xúc (tích cực, trung lập, tiêu cực) từ các đánh giá tiếng Việt của khách hàng. Bên cạnh đó, hệ thống tích hợp Semantic Search, ChromaDB và kỹ thuật RAG kết hợp với mô hình ngôn ngữ lớn Gemini cùng cơ chế Function Calling để xây dựng trợ lý AI tương tác bằng ngôn ngữ tự nhiên, giúp phân tích thị trường và đề xuất chiến lược kinh doanh.</w:t>
      </w:r>
    </w:p>
    <w:p w14:paraId="2174C211" w14:textId="77777777" w:rsidR="002813A6" w:rsidRPr="002813A6" w:rsidRDefault="002813A6" w:rsidP="002813A6">
      <w:pPr>
        <w:pStyle w:val="Nidungvnbn"/>
      </w:pPr>
      <w:r w:rsidRPr="002813A6">
        <w:t>Kết quả thực nghiệm cho thấy hệ thống đã vận hành thành công quy trình xử lý dữ liệu hoàn chỉnh. Mô hình KMeans hỗ trợ hiệu quả việc xác định cơ hội kinh doanh, PhoBERT đạt kết quả tốt trong phân tích cảm xúc, và giải pháp RAG giúp tối ưu hóa khả năng truy xuất thông tin của chatbot. Hệ thống đã triển khai thành công các chức năng cốt lõi, đặt nền móng cho việc phát triển các ứng dụng Business Intelligence và trợ lý AI trong thương mại điện tử.</w:t>
      </w:r>
    </w:p>
    <w:p w14:paraId="49570A74" w14:textId="77777777" w:rsidR="00DB7595" w:rsidRDefault="007E6AB9" w:rsidP="00DD379F">
      <w:pPr>
        <w:spacing w:after="200" w:line="276" w:lineRule="auto"/>
        <w:rPr>
          <w:sz w:val="26"/>
          <w:szCs w:val="26"/>
        </w:rPr>
        <w:sectPr w:rsidR="00DB7595" w:rsidSect="00B118C8">
          <w:headerReference w:type="default" r:id="rId10"/>
          <w:pgSz w:w="12240" w:h="15840"/>
          <w:pgMar w:top="1985" w:right="1134" w:bottom="1701" w:left="1985" w:header="720" w:footer="720" w:gutter="0"/>
          <w:pgNumType w:fmt="lowerRoman" w:start="1"/>
          <w:cols w:space="720"/>
          <w:docGrid w:linePitch="360"/>
        </w:sectPr>
      </w:pPr>
      <w:r w:rsidRPr="00DB7595">
        <w:rPr>
          <w:sz w:val="26"/>
          <w:szCs w:val="26"/>
        </w:rPr>
        <w:br w:type="page"/>
      </w:r>
    </w:p>
    <w:p w14:paraId="2B38F090" w14:textId="77777777" w:rsidR="007E6AB9" w:rsidRDefault="007E6AB9" w:rsidP="007A6F17">
      <w:pPr>
        <w:pStyle w:val="Tiucctrangmu"/>
        <w:rPr>
          <w:rFonts w:eastAsiaTheme="minorEastAsia"/>
          <w:lang w:eastAsia="ja-JP"/>
        </w:rPr>
      </w:pPr>
      <w:bookmarkStart w:id="17" w:name="_Toc387692908"/>
      <w:bookmarkStart w:id="18" w:name="_Toc231545779"/>
      <w:bookmarkStart w:id="19" w:name="_Toc231587408"/>
      <w:r>
        <w:lastRenderedPageBreak/>
        <w:t>MỤC LỤC</w:t>
      </w:r>
      <w:bookmarkEnd w:id="17"/>
      <w:bookmarkEnd w:id="18"/>
      <w:bookmarkEnd w:id="19"/>
    </w:p>
    <w:sdt>
      <w:sdtPr>
        <w:id w:val="-939676938"/>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29DBDB1" w14:textId="211CAC01" w:rsidR="002813A6" w:rsidRDefault="002813A6">
          <w:pPr>
            <w:pStyle w:val="TOCHeading"/>
          </w:pPr>
          <w:r>
            <w:t>Contents</w:t>
          </w:r>
        </w:p>
        <w:p w14:paraId="6979CD55" w14:textId="18E7DB40" w:rsidR="00935AC3" w:rsidRDefault="002813A6">
          <w:pPr>
            <w:pStyle w:val="TOC1"/>
            <w:tabs>
              <w:tab w:val="right" w:leader="dot" w:pos="944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31587405" w:history="1">
            <w:r w:rsidR="00935AC3" w:rsidRPr="001276FD">
              <w:rPr>
                <w:rStyle w:val="Hyperlink"/>
                <w:noProof/>
              </w:rPr>
              <w:t>LỜI CẢM ƠN</w:t>
            </w:r>
            <w:r w:rsidR="00935AC3">
              <w:rPr>
                <w:noProof/>
                <w:webHidden/>
              </w:rPr>
              <w:tab/>
            </w:r>
            <w:r w:rsidR="00935AC3">
              <w:rPr>
                <w:noProof/>
                <w:webHidden/>
              </w:rPr>
              <w:fldChar w:fldCharType="begin"/>
            </w:r>
            <w:r w:rsidR="00935AC3">
              <w:rPr>
                <w:noProof/>
                <w:webHidden/>
              </w:rPr>
              <w:instrText xml:space="preserve"> PAGEREF _Toc231587405 \h </w:instrText>
            </w:r>
            <w:r w:rsidR="00935AC3">
              <w:rPr>
                <w:noProof/>
                <w:webHidden/>
              </w:rPr>
            </w:r>
            <w:r w:rsidR="00935AC3">
              <w:rPr>
                <w:noProof/>
                <w:webHidden/>
              </w:rPr>
              <w:fldChar w:fldCharType="separate"/>
            </w:r>
            <w:r w:rsidR="00935AC3">
              <w:rPr>
                <w:noProof/>
                <w:webHidden/>
              </w:rPr>
              <w:t>i</w:t>
            </w:r>
            <w:r w:rsidR="00935AC3">
              <w:rPr>
                <w:noProof/>
                <w:webHidden/>
              </w:rPr>
              <w:fldChar w:fldCharType="end"/>
            </w:r>
          </w:hyperlink>
        </w:p>
        <w:p w14:paraId="00C72CF2" w14:textId="6316CDCC"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06" w:history="1">
            <w:r w:rsidRPr="001276FD">
              <w:rPr>
                <w:rStyle w:val="Hyperlink"/>
                <w:noProof/>
              </w:rPr>
              <w:t>PHẦN ĐÁNH GIÁ CỦA GIẢNG VIÊN</w:t>
            </w:r>
            <w:r>
              <w:rPr>
                <w:noProof/>
                <w:webHidden/>
              </w:rPr>
              <w:tab/>
            </w:r>
            <w:r>
              <w:rPr>
                <w:noProof/>
                <w:webHidden/>
              </w:rPr>
              <w:fldChar w:fldCharType="begin"/>
            </w:r>
            <w:r>
              <w:rPr>
                <w:noProof/>
                <w:webHidden/>
              </w:rPr>
              <w:instrText xml:space="preserve"> PAGEREF _Toc231587406 \h </w:instrText>
            </w:r>
            <w:r>
              <w:rPr>
                <w:noProof/>
                <w:webHidden/>
              </w:rPr>
            </w:r>
            <w:r>
              <w:rPr>
                <w:noProof/>
                <w:webHidden/>
              </w:rPr>
              <w:fldChar w:fldCharType="separate"/>
            </w:r>
            <w:r>
              <w:rPr>
                <w:noProof/>
                <w:webHidden/>
              </w:rPr>
              <w:t>iii</w:t>
            </w:r>
            <w:r>
              <w:rPr>
                <w:noProof/>
                <w:webHidden/>
              </w:rPr>
              <w:fldChar w:fldCharType="end"/>
            </w:r>
          </w:hyperlink>
        </w:p>
        <w:p w14:paraId="7413FC14" w14:textId="050A028F"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07" w:history="1">
            <w:r w:rsidRPr="001276FD">
              <w:rPr>
                <w:rStyle w:val="Hyperlink"/>
                <w:noProof/>
              </w:rPr>
              <w:t>TÓM TẮT</w:t>
            </w:r>
            <w:r>
              <w:rPr>
                <w:noProof/>
                <w:webHidden/>
              </w:rPr>
              <w:tab/>
            </w:r>
            <w:r>
              <w:rPr>
                <w:noProof/>
                <w:webHidden/>
              </w:rPr>
              <w:fldChar w:fldCharType="begin"/>
            </w:r>
            <w:r>
              <w:rPr>
                <w:noProof/>
                <w:webHidden/>
              </w:rPr>
              <w:instrText xml:space="preserve"> PAGEREF _Toc231587407 \h </w:instrText>
            </w:r>
            <w:r>
              <w:rPr>
                <w:noProof/>
                <w:webHidden/>
              </w:rPr>
            </w:r>
            <w:r>
              <w:rPr>
                <w:noProof/>
                <w:webHidden/>
              </w:rPr>
              <w:fldChar w:fldCharType="separate"/>
            </w:r>
            <w:r>
              <w:rPr>
                <w:noProof/>
                <w:webHidden/>
              </w:rPr>
              <w:t>iv</w:t>
            </w:r>
            <w:r>
              <w:rPr>
                <w:noProof/>
                <w:webHidden/>
              </w:rPr>
              <w:fldChar w:fldCharType="end"/>
            </w:r>
          </w:hyperlink>
        </w:p>
        <w:p w14:paraId="3DBA8600" w14:textId="5F626363"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08" w:history="1">
            <w:r w:rsidRPr="001276FD">
              <w:rPr>
                <w:rStyle w:val="Hyperlink"/>
                <w:noProof/>
              </w:rPr>
              <w:t>MỤC LỤC</w:t>
            </w:r>
            <w:r>
              <w:rPr>
                <w:noProof/>
                <w:webHidden/>
              </w:rPr>
              <w:tab/>
            </w:r>
            <w:r>
              <w:rPr>
                <w:noProof/>
                <w:webHidden/>
              </w:rPr>
              <w:fldChar w:fldCharType="begin"/>
            </w:r>
            <w:r>
              <w:rPr>
                <w:noProof/>
                <w:webHidden/>
              </w:rPr>
              <w:instrText xml:space="preserve"> PAGEREF _Toc231587408 \h </w:instrText>
            </w:r>
            <w:r>
              <w:rPr>
                <w:noProof/>
                <w:webHidden/>
              </w:rPr>
            </w:r>
            <w:r>
              <w:rPr>
                <w:noProof/>
                <w:webHidden/>
              </w:rPr>
              <w:fldChar w:fldCharType="separate"/>
            </w:r>
            <w:r>
              <w:rPr>
                <w:noProof/>
                <w:webHidden/>
              </w:rPr>
              <w:t>1</w:t>
            </w:r>
            <w:r>
              <w:rPr>
                <w:noProof/>
                <w:webHidden/>
              </w:rPr>
              <w:fldChar w:fldCharType="end"/>
            </w:r>
          </w:hyperlink>
        </w:p>
        <w:p w14:paraId="37B3813F" w14:textId="764B6A54"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09" w:history="1">
            <w:r w:rsidRPr="001276FD">
              <w:rPr>
                <w:rStyle w:val="Hyperlink"/>
                <w:noProof/>
              </w:rPr>
              <w:t>DANH MỤC KÍ HIỆU VÀ CHỮ VIẾT TẮT</w:t>
            </w:r>
            <w:r>
              <w:rPr>
                <w:noProof/>
                <w:webHidden/>
              </w:rPr>
              <w:tab/>
            </w:r>
            <w:r>
              <w:rPr>
                <w:noProof/>
                <w:webHidden/>
              </w:rPr>
              <w:fldChar w:fldCharType="begin"/>
            </w:r>
            <w:r>
              <w:rPr>
                <w:noProof/>
                <w:webHidden/>
              </w:rPr>
              <w:instrText xml:space="preserve"> PAGEREF _Toc231587409 \h </w:instrText>
            </w:r>
            <w:r>
              <w:rPr>
                <w:noProof/>
                <w:webHidden/>
              </w:rPr>
            </w:r>
            <w:r>
              <w:rPr>
                <w:noProof/>
                <w:webHidden/>
              </w:rPr>
              <w:fldChar w:fldCharType="separate"/>
            </w:r>
            <w:r>
              <w:rPr>
                <w:noProof/>
                <w:webHidden/>
              </w:rPr>
              <w:t>4</w:t>
            </w:r>
            <w:r>
              <w:rPr>
                <w:noProof/>
                <w:webHidden/>
              </w:rPr>
              <w:fldChar w:fldCharType="end"/>
            </w:r>
          </w:hyperlink>
        </w:p>
        <w:p w14:paraId="7C722028" w14:textId="65834D54"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10" w:history="1">
            <w:r w:rsidRPr="001276FD">
              <w:rPr>
                <w:rStyle w:val="Hyperlink"/>
                <w:noProof/>
              </w:rPr>
              <w:t>DANH MỤC CÁC HÌNH VẼ</w:t>
            </w:r>
            <w:r>
              <w:rPr>
                <w:noProof/>
                <w:webHidden/>
              </w:rPr>
              <w:tab/>
            </w:r>
            <w:r>
              <w:rPr>
                <w:noProof/>
                <w:webHidden/>
              </w:rPr>
              <w:fldChar w:fldCharType="begin"/>
            </w:r>
            <w:r>
              <w:rPr>
                <w:noProof/>
                <w:webHidden/>
              </w:rPr>
              <w:instrText xml:space="preserve"> PAGEREF _Toc231587410 \h </w:instrText>
            </w:r>
            <w:r>
              <w:rPr>
                <w:noProof/>
                <w:webHidden/>
              </w:rPr>
            </w:r>
            <w:r>
              <w:rPr>
                <w:noProof/>
                <w:webHidden/>
              </w:rPr>
              <w:fldChar w:fldCharType="separate"/>
            </w:r>
            <w:r>
              <w:rPr>
                <w:noProof/>
                <w:webHidden/>
              </w:rPr>
              <w:t>5</w:t>
            </w:r>
            <w:r>
              <w:rPr>
                <w:noProof/>
                <w:webHidden/>
              </w:rPr>
              <w:fldChar w:fldCharType="end"/>
            </w:r>
          </w:hyperlink>
        </w:p>
        <w:p w14:paraId="4148894E" w14:textId="53BFD903"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11" w:history="1">
            <w:r w:rsidRPr="001276FD">
              <w:rPr>
                <w:rStyle w:val="Hyperlink"/>
                <w:noProof/>
              </w:rPr>
              <w:t>DANH MỤC CÁC BẢNG</w:t>
            </w:r>
            <w:r>
              <w:rPr>
                <w:noProof/>
                <w:webHidden/>
              </w:rPr>
              <w:tab/>
            </w:r>
            <w:r>
              <w:rPr>
                <w:noProof/>
                <w:webHidden/>
              </w:rPr>
              <w:fldChar w:fldCharType="begin"/>
            </w:r>
            <w:r>
              <w:rPr>
                <w:noProof/>
                <w:webHidden/>
              </w:rPr>
              <w:instrText xml:space="preserve"> PAGEREF _Toc231587411 \h </w:instrText>
            </w:r>
            <w:r>
              <w:rPr>
                <w:noProof/>
                <w:webHidden/>
              </w:rPr>
            </w:r>
            <w:r>
              <w:rPr>
                <w:noProof/>
                <w:webHidden/>
              </w:rPr>
              <w:fldChar w:fldCharType="separate"/>
            </w:r>
            <w:r>
              <w:rPr>
                <w:noProof/>
                <w:webHidden/>
              </w:rPr>
              <w:t>6</w:t>
            </w:r>
            <w:r>
              <w:rPr>
                <w:noProof/>
                <w:webHidden/>
              </w:rPr>
              <w:fldChar w:fldCharType="end"/>
            </w:r>
          </w:hyperlink>
        </w:p>
        <w:p w14:paraId="16C84909" w14:textId="330F858D"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12" w:history="1">
            <w:r w:rsidRPr="001276FD">
              <w:rPr>
                <w:rStyle w:val="Hyperlink"/>
                <w:noProof/>
              </w:rPr>
              <w:t>CHƯƠNG 1 GIỚI THIỆU VỀ BÀI TOÁN</w:t>
            </w:r>
            <w:r>
              <w:rPr>
                <w:noProof/>
                <w:webHidden/>
              </w:rPr>
              <w:tab/>
            </w:r>
            <w:r>
              <w:rPr>
                <w:noProof/>
                <w:webHidden/>
              </w:rPr>
              <w:fldChar w:fldCharType="begin"/>
            </w:r>
            <w:r>
              <w:rPr>
                <w:noProof/>
                <w:webHidden/>
              </w:rPr>
              <w:instrText xml:space="preserve"> PAGEREF _Toc231587412 \h </w:instrText>
            </w:r>
            <w:r>
              <w:rPr>
                <w:noProof/>
                <w:webHidden/>
              </w:rPr>
            </w:r>
            <w:r>
              <w:rPr>
                <w:noProof/>
                <w:webHidden/>
              </w:rPr>
              <w:fldChar w:fldCharType="separate"/>
            </w:r>
            <w:r>
              <w:rPr>
                <w:noProof/>
                <w:webHidden/>
              </w:rPr>
              <w:t>7</w:t>
            </w:r>
            <w:r>
              <w:rPr>
                <w:noProof/>
                <w:webHidden/>
              </w:rPr>
              <w:fldChar w:fldCharType="end"/>
            </w:r>
          </w:hyperlink>
        </w:p>
        <w:p w14:paraId="1CA68DA0" w14:textId="4504D8C9"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13" w:history="1">
            <w:r w:rsidRPr="001276FD">
              <w:rPr>
                <w:rStyle w:val="Hyperlink"/>
                <w:noProof/>
                <w:lang w:eastAsia="ja-JP"/>
              </w:rPr>
              <w:t>Giới thiệu về bài toán</w:t>
            </w:r>
            <w:r>
              <w:rPr>
                <w:noProof/>
                <w:webHidden/>
              </w:rPr>
              <w:tab/>
            </w:r>
            <w:r>
              <w:rPr>
                <w:noProof/>
                <w:webHidden/>
              </w:rPr>
              <w:fldChar w:fldCharType="begin"/>
            </w:r>
            <w:r>
              <w:rPr>
                <w:noProof/>
                <w:webHidden/>
              </w:rPr>
              <w:instrText xml:space="preserve"> PAGEREF _Toc231587413 \h </w:instrText>
            </w:r>
            <w:r>
              <w:rPr>
                <w:noProof/>
                <w:webHidden/>
              </w:rPr>
            </w:r>
            <w:r>
              <w:rPr>
                <w:noProof/>
                <w:webHidden/>
              </w:rPr>
              <w:fldChar w:fldCharType="separate"/>
            </w:r>
            <w:r>
              <w:rPr>
                <w:noProof/>
                <w:webHidden/>
              </w:rPr>
              <w:t>7</w:t>
            </w:r>
            <w:r>
              <w:rPr>
                <w:noProof/>
                <w:webHidden/>
              </w:rPr>
              <w:fldChar w:fldCharType="end"/>
            </w:r>
          </w:hyperlink>
        </w:p>
        <w:p w14:paraId="3C94052C" w14:textId="4815EBA0"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14" w:history="1">
            <w:r w:rsidRPr="001276FD">
              <w:rPr>
                <w:rStyle w:val="Hyperlink"/>
                <w:noProof/>
                <w:lang w:eastAsia="ja-JP"/>
              </w:rPr>
              <w:t>Ý nghĩa của bài toán</w:t>
            </w:r>
            <w:r>
              <w:rPr>
                <w:noProof/>
                <w:webHidden/>
              </w:rPr>
              <w:tab/>
            </w:r>
            <w:r>
              <w:rPr>
                <w:noProof/>
                <w:webHidden/>
              </w:rPr>
              <w:fldChar w:fldCharType="begin"/>
            </w:r>
            <w:r>
              <w:rPr>
                <w:noProof/>
                <w:webHidden/>
              </w:rPr>
              <w:instrText xml:space="preserve"> PAGEREF _Toc231587414 \h </w:instrText>
            </w:r>
            <w:r>
              <w:rPr>
                <w:noProof/>
                <w:webHidden/>
              </w:rPr>
            </w:r>
            <w:r>
              <w:rPr>
                <w:noProof/>
                <w:webHidden/>
              </w:rPr>
              <w:fldChar w:fldCharType="separate"/>
            </w:r>
            <w:r>
              <w:rPr>
                <w:noProof/>
                <w:webHidden/>
              </w:rPr>
              <w:t>7</w:t>
            </w:r>
            <w:r>
              <w:rPr>
                <w:noProof/>
                <w:webHidden/>
              </w:rPr>
              <w:fldChar w:fldCharType="end"/>
            </w:r>
          </w:hyperlink>
        </w:p>
        <w:p w14:paraId="15973EDB" w14:textId="0DD225CD"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15" w:history="1">
            <w:r w:rsidRPr="001276FD">
              <w:rPr>
                <w:rStyle w:val="Hyperlink"/>
                <w:noProof/>
              </w:rPr>
              <w:t>CHƯƠNG 2 PHÂN TÍCH YÊU CẦU CỦA BÀI TOÁN</w:t>
            </w:r>
            <w:r>
              <w:rPr>
                <w:noProof/>
                <w:webHidden/>
              </w:rPr>
              <w:tab/>
            </w:r>
            <w:r>
              <w:rPr>
                <w:noProof/>
                <w:webHidden/>
              </w:rPr>
              <w:fldChar w:fldCharType="begin"/>
            </w:r>
            <w:r>
              <w:rPr>
                <w:noProof/>
                <w:webHidden/>
              </w:rPr>
              <w:instrText xml:space="preserve"> PAGEREF _Toc231587415 \h </w:instrText>
            </w:r>
            <w:r>
              <w:rPr>
                <w:noProof/>
                <w:webHidden/>
              </w:rPr>
            </w:r>
            <w:r>
              <w:rPr>
                <w:noProof/>
                <w:webHidden/>
              </w:rPr>
              <w:fldChar w:fldCharType="separate"/>
            </w:r>
            <w:r>
              <w:rPr>
                <w:noProof/>
                <w:webHidden/>
              </w:rPr>
              <w:t>9</w:t>
            </w:r>
            <w:r>
              <w:rPr>
                <w:noProof/>
                <w:webHidden/>
              </w:rPr>
              <w:fldChar w:fldCharType="end"/>
            </w:r>
          </w:hyperlink>
        </w:p>
        <w:p w14:paraId="6653112D" w14:textId="048B3A93"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16" w:history="1">
            <w:r w:rsidRPr="001276FD">
              <w:rPr>
                <w:rStyle w:val="Hyperlink"/>
                <w:noProof/>
              </w:rPr>
              <w:t>2.1 Yêu cầu của bài toán</w:t>
            </w:r>
            <w:r>
              <w:rPr>
                <w:noProof/>
                <w:webHidden/>
              </w:rPr>
              <w:tab/>
            </w:r>
            <w:r>
              <w:rPr>
                <w:noProof/>
                <w:webHidden/>
              </w:rPr>
              <w:fldChar w:fldCharType="begin"/>
            </w:r>
            <w:r>
              <w:rPr>
                <w:noProof/>
                <w:webHidden/>
              </w:rPr>
              <w:instrText xml:space="preserve"> PAGEREF _Toc231587416 \h </w:instrText>
            </w:r>
            <w:r>
              <w:rPr>
                <w:noProof/>
                <w:webHidden/>
              </w:rPr>
            </w:r>
            <w:r>
              <w:rPr>
                <w:noProof/>
                <w:webHidden/>
              </w:rPr>
              <w:fldChar w:fldCharType="separate"/>
            </w:r>
            <w:r>
              <w:rPr>
                <w:noProof/>
                <w:webHidden/>
              </w:rPr>
              <w:t>9</w:t>
            </w:r>
            <w:r>
              <w:rPr>
                <w:noProof/>
                <w:webHidden/>
              </w:rPr>
              <w:fldChar w:fldCharType="end"/>
            </w:r>
          </w:hyperlink>
        </w:p>
        <w:p w14:paraId="1BC6DF57" w14:textId="422B4726"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17" w:history="1">
            <w:r w:rsidRPr="001276FD">
              <w:rPr>
                <w:rStyle w:val="Hyperlink"/>
                <w:noProof/>
              </w:rPr>
              <w:t>2.2 Các phương pháp giải quyết liên quan</w:t>
            </w:r>
            <w:r>
              <w:rPr>
                <w:noProof/>
                <w:webHidden/>
              </w:rPr>
              <w:tab/>
            </w:r>
            <w:r>
              <w:rPr>
                <w:noProof/>
                <w:webHidden/>
              </w:rPr>
              <w:fldChar w:fldCharType="begin"/>
            </w:r>
            <w:r>
              <w:rPr>
                <w:noProof/>
                <w:webHidden/>
              </w:rPr>
              <w:instrText xml:space="preserve"> PAGEREF _Toc231587417 \h </w:instrText>
            </w:r>
            <w:r>
              <w:rPr>
                <w:noProof/>
                <w:webHidden/>
              </w:rPr>
            </w:r>
            <w:r>
              <w:rPr>
                <w:noProof/>
                <w:webHidden/>
              </w:rPr>
              <w:fldChar w:fldCharType="separate"/>
            </w:r>
            <w:r>
              <w:rPr>
                <w:noProof/>
                <w:webHidden/>
              </w:rPr>
              <w:t>9</w:t>
            </w:r>
            <w:r>
              <w:rPr>
                <w:noProof/>
                <w:webHidden/>
              </w:rPr>
              <w:fldChar w:fldCharType="end"/>
            </w:r>
          </w:hyperlink>
        </w:p>
        <w:p w14:paraId="3772C6FA" w14:textId="110F5372"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18" w:history="1">
            <w:r w:rsidRPr="001276FD">
              <w:rPr>
                <w:rStyle w:val="Hyperlink"/>
                <w:noProof/>
                <w:lang w:eastAsia="ja-JP"/>
              </w:rPr>
              <w:t>2.3 Phương pháp đề xuất và lý do lựa chọn</w:t>
            </w:r>
            <w:r>
              <w:rPr>
                <w:noProof/>
                <w:webHidden/>
              </w:rPr>
              <w:tab/>
            </w:r>
            <w:r>
              <w:rPr>
                <w:noProof/>
                <w:webHidden/>
              </w:rPr>
              <w:fldChar w:fldCharType="begin"/>
            </w:r>
            <w:r>
              <w:rPr>
                <w:noProof/>
                <w:webHidden/>
              </w:rPr>
              <w:instrText xml:space="preserve"> PAGEREF _Toc231587418 \h </w:instrText>
            </w:r>
            <w:r>
              <w:rPr>
                <w:noProof/>
                <w:webHidden/>
              </w:rPr>
            </w:r>
            <w:r>
              <w:rPr>
                <w:noProof/>
                <w:webHidden/>
              </w:rPr>
              <w:fldChar w:fldCharType="separate"/>
            </w:r>
            <w:r>
              <w:rPr>
                <w:noProof/>
                <w:webHidden/>
              </w:rPr>
              <w:t>11</w:t>
            </w:r>
            <w:r>
              <w:rPr>
                <w:noProof/>
                <w:webHidden/>
              </w:rPr>
              <w:fldChar w:fldCharType="end"/>
            </w:r>
          </w:hyperlink>
        </w:p>
        <w:p w14:paraId="49482B67" w14:textId="03E0056B"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19" w:history="1">
            <w:r w:rsidRPr="001276FD">
              <w:rPr>
                <w:rStyle w:val="Hyperlink"/>
                <w:noProof/>
                <w:lang w:eastAsia="ja-JP"/>
              </w:rPr>
              <w:t>CHƯƠNG 3  PHƯƠNG PHÁP ĐỀ XUẤT</w:t>
            </w:r>
            <w:r>
              <w:rPr>
                <w:noProof/>
                <w:webHidden/>
              </w:rPr>
              <w:tab/>
            </w:r>
            <w:r>
              <w:rPr>
                <w:noProof/>
                <w:webHidden/>
              </w:rPr>
              <w:fldChar w:fldCharType="begin"/>
            </w:r>
            <w:r>
              <w:rPr>
                <w:noProof/>
                <w:webHidden/>
              </w:rPr>
              <w:instrText xml:space="preserve"> PAGEREF _Toc231587419 \h </w:instrText>
            </w:r>
            <w:r>
              <w:rPr>
                <w:noProof/>
                <w:webHidden/>
              </w:rPr>
            </w:r>
            <w:r>
              <w:rPr>
                <w:noProof/>
                <w:webHidden/>
              </w:rPr>
              <w:fldChar w:fldCharType="separate"/>
            </w:r>
            <w:r>
              <w:rPr>
                <w:noProof/>
                <w:webHidden/>
              </w:rPr>
              <w:t>12</w:t>
            </w:r>
            <w:r>
              <w:rPr>
                <w:noProof/>
                <w:webHidden/>
              </w:rPr>
              <w:fldChar w:fldCharType="end"/>
            </w:r>
          </w:hyperlink>
        </w:p>
        <w:p w14:paraId="70B5EC4D" w14:textId="5FC87ADE"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20" w:history="1">
            <w:r w:rsidRPr="001276FD">
              <w:rPr>
                <w:rStyle w:val="Hyperlink"/>
                <w:noProof/>
                <w:lang w:eastAsia="ja-JP"/>
              </w:rPr>
              <w:t>3.1 Tổng quan phương pháp đề xuất</w:t>
            </w:r>
            <w:r>
              <w:rPr>
                <w:noProof/>
                <w:webHidden/>
              </w:rPr>
              <w:tab/>
            </w:r>
            <w:r>
              <w:rPr>
                <w:noProof/>
                <w:webHidden/>
              </w:rPr>
              <w:fldChar w:fldCharType="begin"/>
            </w:r>
            <w:r>
              <w:rPr>
                <w:noProof/>
                <w:webHidden/>
              </w:rPr>
              <w:instrText xml:space="preserve"> PAGEREF _Toc231587420 \h </w:instrText>
            </w:r>
            <w:r>
              <w:rPr>
                <w:noProof/>
                <w:webHidden/>
              </w:rPr>
            </w:r>
            <w:r>
              <w:rPr>
                <w:noProof/>
                <w:webHidden/>
              </w:rPr>
              <w:fldChar w:fldCharType="separate"/>
            </w:r>
            <w:r>
              <w:rPr>
                <w:noProof/>
                <w:webHidden/>
              </w:rPr>
              <w:t>12</w:t>
            </w:r>
            <w:r>
              <w:rPr>
                <w:noProof/>
                <w:webHidden/>
              </w:rPr>
              <w:fldChar w:fldCharType="end"/>
            </w:r>
          </w:hyperlink>
        </w:p>
        <w:p w14:paraId="0E3736AB" w14:textId="1285DDCA"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21" w:history="1">
            <w:r w:rsidRPr="001276FD">
              <w:rPr>
                <w:rStyle w:val="Hyperlink"/>
                <w:noProof/>
              </w:rPr>
              <w:t>3.2 Thu thập và quản lý dữ liệu</w:t>
            </w:r>
            <w:r>
              <w:rPr>
                <w:noProof/>
                <w:webHidden/>
              </w:rPr>
              <w:tab/>
            </w:r>
            <w:r>
              <w:rPr>
                <w:noProof/>
                <w:webHidden/>
              </w:rPr>
              <w:fldChar w:fldCharType="begin"/>
            </w:r>
            <w:r>
              <w:rPr>
                <w:noProof/>
                <w:webHidden/>
              </w:rPr>
              <w:instrText xml:space="preserve"> PAGEREF _Toc231587421 \h </w:instrText>
            </w:r>
            <w:r>
              <w:rPr>
                <w:noProof/>
                <w:webHidden/>
              </w:rPr>
            </w:r>
            <w:r>
              <w:rPr>
                <w:noProof/>
                <w:webHidden/>
              </w:rPr>
              <w:fldChar w:fldCharType="separate"/>
            </w:r>
            <w:r>
              <w:rPr>
                <w:noProof/>
                <w:webHidden/>
              </w:rPr>
              <w:t>15</w:t>
            </w:r>
            <w:r>
              <w:rPr>
                <w:noProof/>
                <w:webHidden/>
              </w:rPr>
              <w:fldChar w:fldCharType="end"/>
            </w:r>
          </w:hyperlink>
        </w:p>
        <w:p w14:paraId="7738F8C9" w14:textId="1CD1E71D"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22" w:history="1">
            <w:r w:rsidRPr="001276FD">
              <w:rPr>
                <w:rStyle w:val="Hyperlink"/>
                <w:noProof/>
              </w:rPr>
              <w:t>3.2.1 Nguồn dữ liệu</w:t>
            </w:r>
            <w:r>
              <w:rPr>
                <w:noProof/>
                <w:webHidden/>
              </w:rPr>
              <w:tab/>
            </w:r>
            <w:r>
              <w:rPr>
                <w:noProof/>
                <w:webHidden/>
              </w:rPr>
              <w:fldChar w:fldCharType="begin"/>
            </w:r>
            <w:r>
              <w:rPr>
                <w:noProof/>
                <w:webHidden/>
              </w:rPr>
              <w:instrText xml:space="preserve"> PAGEREF _Toc231587422 \h </w:instrText>
            </w:r>
            <w:r>
              <w:rPr>
                <w:noProof/>
                <w:webHidden/>
              </w:rPr>
            </w:r>
            <w:r>
              <w:rPr>
                <w:noProof/>
                <w:webHidden/>
              </w:rPr>
              <w:fldChar w:fldCharType="separate"/>
            </w:r>
            <w:r>
              <w:rPr>
                <w:noProof/>
                <w:webHidden/>
              </w:rPr>
              <w:t>15</w:t>
            </w:r>
            <w:r>
              <w:rPr>
                <w:noProof/>
                <w:webHidden/>
              </w:rPr>
              <w:fldChar w:fldCharType="end"/>
            </w:r>
          </w:hyperlink>
        </w:p>
        <w:p w14:paraId="5FAD3FD6" w14:textId="6BC72415"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23" w:history="1">
            <w:r w:rsidRPr="001276FD">
              <w:rPr>
                <w:rStyle w:val="Hyperlink"/>
                <w:noProof/>
              </w:rPr>
              <w:t>3.2.2 Dữ liệu sản phẩm</w:t>
            </w:r>
            <w:r>
              <w:rPr>
                <w:noProof/>
                <w:webHidden/>
              </w:rPr>
              <w:tab/>
            </w:r>
            <w:r>
              <w:rPr>
                <w:noProof/>
                <w:webHidden/>
              </w:rPr>
              <w:fldChar w:fldCharType="begin"/>
            </w:r>
            <w:r>
              <w:rPr>
                <w:noProof/>
                <w:webHidden/>
              </w:rPr>
              <w:instrText xml:space="preserve"> PAGEREF _Toc231587423 \h </w:instrText>
            </w:r>
            <w:r>
              <w:rPr>
                <w:noProof/>
                <w:webHidden/>
              </w:rPr>
            </w:r>
            <w:r>
              <w:rPr>
                <w:noProof/>
                <w:webHidden/>
              </w:rPr>
              <w:fldChar w:fldCharType="separate"/>
            </w:r>
            <w:r>
              <w:rPr>
                <w:noProof/>
                <w:webHidden/>
              </w:rPr>
              <w:t>16</w:t>
            </w:r>
            <w:r>
              <w:rPr>
                <w:noProof/>
                <w:webHidden/>
              </w:rPr>
              <w:fldChar w:fldCharType="end"/>
            </w:r>
          </w:hyperlink>
        </w:p>
        <w:p w14:paraId="1476E8A9" w14:textId="56777220"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24" w:history="1">
            <w:r w:rsidRPr="001276FD">
              <w:rPr>
                <w:rStyle w:val="Hyperlink"/>
                <w:noProof/>
              </w:rPr>
              <w:t>3.2.3 Dữ liệu đánh giá khách hàng</w:t>
            </w:r>
            <w:r>
              <w:rPr>
                <w:noProof/>
                <w:webHidden/>
              </w:rPr>
              <w:tab/>
            </w:r>
            <w:r>
              <w:rPr>
                <w:noProof/>
                <w:webHidden/>
              </w:rPr>
              <w:fldChar w:fldCharType="begin"/>
            </w:r>
            <w:r>
              <w:rPr>
                <w:noProof/>
                <w:webHidden/>
              </w:rPr>
              <w:instrText xml:space="preserve"> PAGEREF _Toc231587424 \h </w:instrText>
            </w:r>
            <w:r>
              <w:rPr>
                <w:noProof/>
                <w:webHidden/>
              </w:rPr>
            </w:r>
            <w:r>
              <w:rPr>
                <w:noProof/>
                <w:webHidden/>
              </w:rPr>
              <w:fldChar w:fldCharType="separate"/>
            </w:r>
            <w:r>
              <w:rPr>
                <w:noProof/>
                <w:webHidden/>
              </w:rPr>
              <w:t>18</w:t>
            </w:r>
            <w:r>
              <w:rPr>
                <w:noProof/>
                <w:webHidden/>
              </w:rPr>
              <w:fldChar w:fldCharType="end"/>
            </w:r>
          </w:hyperlink>
        </w:p>
        <w:p w14:paraId="30C84ECC" w14:textId="30F22EA7"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25" w:history="1">
            <w:r w:rsidRPr="001276FD">
              <w:rPr>
                <w:rStyle w:val="Hyperlink"/>
                <w:noProof/>
              </w:rPr>
              <w:t>3.3 Kiến trúc Medallion và Data Pipeline</w:t>
            </w:r>
            <w:r>
              <w:rPr>
                <w:noProof/>
                <w:webHidden/>
              </w:rPr>
              <w:tab/>
            </w:r>
            <w:r>
              <w:rPr>
                <w:noProof/>
                <w:webHidden/>
              </w:rPr>
              <w:fldChar w:fldCharType="begin"/>
            </w:r>
            <w:r>
              <w:rPr>
                <w:noProof/>
                <w:webHidden/>
              </w:rPr>
              <w:instrText xml:space="preserve"> PAGEREF _Toc231587425 \h </w:instrText>
            </w:r>
            <w:r>
              <w:rPr>
                <w:noProof/>
                <w:webHidden/>
              </w:rPr>
            </w:r>
            <w:r>
              <w:rPr>
                <w:noProof/>
                <w:webHidden/>
              </w:rPr>
              <w:fldChar w:fldCharType="separate"/>
            </w:r>
            <w:r>
              <w:rPr>
                <w:noProof/>
                <w:webHidden/>
              </w:rPr>
              <w:t>19</w:t>
            </w:r>
            <w:r>
              <w:rPr>
                <w:noProof/>
                <w:webHidden/>
              </w:rPr>
              <w:fldChar w:fldCharType="end"/>
            </w:r>
          </w:hyperlink>
        </w:p>
        <w:p w14:paraId="0F83B2D1" w14:textId="2130C291"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26" w:history="1">
            <w:r w:rsidRPr="001276FD">
              <w:rPr>
                <w:rStyle w:val="Hyperlink"/>
                <w:noProof/>
              </w:rPr>
              <w:t>3.3.1 Tổng quan kiến trúc Medallion</w:t>
            </w:r>
            <w:r>
              <w:rPr>
                <w:noProof/>
                <w:webHidden/>
              </w:rPr>
              <w:tab/>
            </w:r>
            <w:r>
              <w:rPr>
                <w:noProof/>
                <w:webHidden/>
              </w:rPr>
              <w:fldChar w:fldCharType="begin"/>
            </w:r>
            <w:r>
              <w:rPr>
                <w:noProof/>
                <w:webHidden/>
              </w:rPr>
              <w:instrText xml:space="preserve"> PAGEREF _Toc231587426 \h </w:instrText>
            </w:r>
            <w:r>
              <w:rPr>
                <w:noProof/>
                <w:webHidden/>
              </w:rPr>
            </w:r>
            <w:r>
              <w:rPr>
                <w:noProof/>
                <w:webHidden/>
              </w:rPr>
              <w:fldChar w:fldCharType="separate"/>
            </w:r>
            <w:r>
              <w:rPr>
                <w:noProof/>
                <w:webHidden/>
              </w:rPr>
              <w:t>19</w:t>
            </w:r>
            <w:r>
              <w:rPr>
                <w:noProof/>
                <w:webHidden/>
              </w:rPr>
              <w:fldChar w:fldCharType="end"/>
            </w:r>
          </w:hyperlink>
        </w:p>
        <w:p w14:paraId="4A6FB313" w14:textId="63226708"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27" w:history="1">
            <w:r w:rsidRPr="001276FD">
              <w:rPr>
                <w:rStyle w:val="Hyperlink"/>
                <w:noProof/>
              </w:rPr>
              <w:t>3.3.2 Bronze Layer</w:t>
            </w:r>
            <w:r>
              <w:rPr>
                <w:noProof/>
                <w:webHidden/>
              </w:rPr>
              <w:tab/>
            </w:r>
            <w:r>
              <w:rPr>
                <w:noProof/>
                <w:webHidden/>
              </w:rPr>
              <w:fldChar w:fldCharType="begin"/>
            </w:r>
            <w:r>
              <w:rPr>
                <w:noProof/>
                <w:webHidden/>
              </w:rPr>
              <w:instrText xml:space="preserve"> PAGEREF _Toc231587427 \h </w:instrText>
            </w:r>
            <w:r>
              <w:rPr>
                <w:noProof/>
                <w:webHidden/>
              </w:rPr>
            </w:r>
            <w:r>
              <w:rPr>
                <w:noProof/>
                <w:webHidden/>
              </w:rPr>
              <w:fldChar w:fldCharType="separate"/>
            </w:r>
            <w:r>
              <w:rPr>
                <w:noProof/>
                <w:webHidden/>
              </w:rPr>
              <w:t>20</w:t>
            </w:r>
            <w:r>
              <w:rPr>
                <w:noProof/>
                <w:webHidden/>
              </w:rPr>
              <w:fldChar w:fldCharType="end"/>
            </w:r>
          </w:hyperlink>
        </w:p>
        <w:p w14:paraId="3A35ADC1" w14:textId="1C94EF7B"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28" w:history="1">
            <w:r w:rsidRPr="001276FD">
              <w:rPr>
                <w:rStyle w:val="Hyperlink"/>
                <w:noProof/>
              </w:rPr>
              <w:t>3.3.3 Silver Layer</w:t>
            </w:r>
            <w:r>
              <w:rPr>
                <w:noProof/>
                <w:webHidden/>
              </w:rPr>
              <w:tab/>
            </w:r>
            <w:r>
              <w:rPr>
                <w:noProof/>
                <w:webHidden/>
              </w:rPr>
              <w:fldChar w:fldCharType="begin"/>
            </w:r>
            <w:r>
              <w:rPr>
                <w:noProof/>
                <w:webHidden/>
              </w:rPr>
              <w:instrText xml:space="preserve"> PAGEREF _Toc231587428 \h </w:instrText>
            </w:r>
            <w:r>
              <w:rPr>
                <w:noProof/>
                <w:webHidden/>
              </w:rPr>
            </w:r>
            <w:r>
              <w:rPr>
                <w:noProof/>
                <w:webHidden/>
              </w:rPr>
              <w:fldChar w:fldCharType="separate"/>
            </w:r>
            <w:r>
              <w:rPr>
                <w:noProof/>
                <w:webHidden/>
              </w:rPr>
              <w:t>21</w:t>
            </w:r>
            <w:r>
              <w:rPr>
                <w:noProof/>
                <w:webHidden/>
              </w:rPr>
              <w:fldChar w:fldCharType="end"/>
            </w:r>
          </w:hyperlink>
        </w:p>
        <w:p w14:paraId="38579463" w14:textId="4C3E0724"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29" w:history="1">
            <w:r w:rsidRPr="001276FD">
              <w:rPr>
                <w:rStyle w:val="Hyperlink"/>
                <w:noProof/>
              </w:rPr>
              <w:t>3.3.4 Gold Layer</w:t>
            </w:r>
            <w:r>
              <w:rPr>
                <w:noProof/>
                <w:webHidden/>
              </w:rPr>
              <w:tab/>
            </w:r>
            <w:r>
              <w:rPr>
                <w:noProof/>
                <w:webHidden/>
              </w:rPr>
              <w:fldChar w:fldCharType="begin"/>
            </w:r>
            <w:r>
              <w:rPr>
                <w:noProof/>
                <w:webHidden/>
              </w:rPr>
              <w:instrText xml:space="preserve"> PAGEREF _Toc231587429 \h </w:instrText>
            </w:r>
            <w:r>
              <w:rPr>
                <w:noProof/>
                <w:webHidden/>
              </w:rPr>
            </w:r>
            <w:r>
              <w:rPr>
                <w:noProof/>
                <w:webHidden/>
              </w:rPr>
              <w:fldChar w:fldCharType="separate"/>
            </w:r>
            <w:r>
              <w:rPr>
                <w:noProof/>
                <w:webHidden/>
              </w:rPr>
              <w:t>23</w:t>
            </w:r>
            <w:r>
              <w:rPr>
                <w:noProof/>
                <w:webHidden/>
              </w:rPr>
              <w:fldChar w:fldCharType="end"/>
            </w:r>
          </w:hyperlink>
        </w:p>
        <w:p w14:paraId="12E47A8D" w14:textId="08DFD728"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30" w:history="1">
            <w:r w:rsidRPr="001276FD">
              <w:rPr>
                <w:rStyle w:val="Hyperlink"/>
                <w:noProof/>
              </w:rPr>
              <w:t>3.4 Tiền xử lý dữ liệu</w:t>
            </w:r>
            <w:r>
              <w:rPr>
                <w:noProof/>
                <w:webHidden/>
              </w:rPr>
              <w:tab/>
            </w:r>
            <w:r>
              <w:rPr>
                <w:noProof/>
                <w:webHidden/>
              </w:rPr>
              <w:fldChar w:fldCharType="begin"/>
            </w:r>
            <w:r>
              <w:rPr>
                <w:noProof/>
                <w:webHidden/>
              </w:rPr>
              <w:instrText xml:space="preserve"> PAGEREF _Toc231587430 \h </w:instrText>
            </w:r>
            <w:r>
              <w:rPr>
                <w:noProof/>
                <w:webHidden/>
              </w:rPr>
            </w:r>
            <w:r>
              <w:rPr>
                <w:noProof/>
                <w:webHidden/>
              </w:rPr>
              <w:fldChar w:fldCharType="separate"/>
            </w:r>
            <w:r>
              <w:rPr>
                <w:noProof/>
                <w:webHidden/>
              </w:rPr>
              <w:t>25</w:t>
            </w:r>
            <w:r>
              <w:rPr>
                <w:noProof/>
                <w:webHidden/>
              </w:rPr>
              <w:fldChar w:fldCharType="end"/>
            </w:r>
          </w:hyperlink>
        </w:p>
        <w:p w14:paraId="623E2BDE" w14:textId="59995012"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31" w:history="1">
            <w:r w:rsidRPr="001276FD">
              <w:rPr>
                <w:rStyle w:val="Hyperlink"/>
                <w:noProof/>
              </w:rPr>
              <w:t>3.4.1 Chuẩn hóa dữ liệu sản phẩm</w:t>
            </w:r>
            <w:r>
              <w:rPr>
                <w:noProof/>
                <w:webHidden/>
              </w:rPr>
              <w:tab/>
            </w:r>
            <w:r>
              <w:rPr>
                <w:noProof/>
                <w:webHidden/>
              </w:rPr>
              <w:fldChar w:fldCharType="begin"/>
            </w:r>
            <w:r>
              <w:rPr>
                <w:noProof/>
                <w:webHidden/>
              </w:rPr>
              <w:instrText xml:space="preserve"> PAGEREF _Toc231587431 \h </w:instrText>
            </w:r>
            <w:r>
              <w:rPr>
                <w:noProof/>
                <w:webHidden/>
              </w:rPr>
            </w:r>
            <w:r>
              <w:rPr>
                <w:noProof/>
                <w:webHidden/>
              </w:rPr>
              <w:fldChar w:fldCharType="separate"/>
            </w:r>
            <w:r>
              <w:rPr>
                <w:noProof/>
                <w:webHidden/>
              </w:rPr>
              <w:t>25</w:t>
            </w:r>
            <w:r>
              <w:rPr>
                <w:noProof/>
                <w:webHidden/>
              </w:rPr>
              <w:fldChar w:fldCharType="end"/>
            </w:r>
          </w:hyperlink>
        </w:p>
        <w:p w14:paraId="0625C9C8" w14:textId="7C4A4525"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32" w:history="1">
            <w:r w:rsidRPr="001276FD">
              <w:rPr>
                <w:rStyle w:val="Hyperlink"/>
                <w:noProof/>
              </w:rPr>
              <w:t>3.5 Huán luyện mô hình</w:t>
            </w:r>
            <w:r>
              <w:rPr>
                <w:noProof/>
                <w:webHidden/>
              </w:rPr>
              <w:tab/>
            </w:r>
            <w:r>
              <w:rPr>
                <w:noProof/>
                <w:webHidden/>
              </w:rPr>
              <w:fldChar w:fldCharType="begin"/>
            </w:r>
            <w:r>
              <w:rPr>
                <w:noProof/>
                <w:webHidden/>
              </w:rPr>
              <w:instrText xml:space="preserve"> PAGEREF _Toc231587432 \h </w:instrText>
            </w:r>
            <w:r>
              <w:rPr>
                <w:noProof/>
                <w:webHidden/>
              </w:rPr>
            </w:r>
            <w:r>
              <w:rPr>
                <w:noProof/>
                <w:webHidden/>
              </w:rPr>
              <w:fldChar w:fldCharType="separate"/>
            </w:r>
            <w:r>
              <w:rPr>
                <w:noProof/>
                <w:webHidden/>
              </w:rPr>
              <w:t>26</w:t>
            </w:r>
            <w:r>
              <w:rPr>
                <w:noProof/>
                <w:webHidden/>
              </w:rPr>
              <w:fldChar w:fldCharType="end"/>
            </w:r>
          </w:hyperlink>
        </w:p>
        <w:p w14:paraId="72BAA0DF" w14:textId="156F5297"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33" w:history="1">
            <w:r w:rsidRPr="001276FD">
              <w:rPr>
                <w:rStyle w:val="Hyperlink"/>
                <w:noProof/>
              </w:rPr>
              <w:t>3.5.1 Mô hình KMeans Clustering</w:t>
            </w:r>
            <w:r>
              <w:rPr>
                <w:noProof/>
                <w:webHidden/>
              </w:rPr>
              <w:tab/>
            </w:r>
            <w:r>
              <w:rPr>
                <w:noProof/>
                <w:webHidden/>
              </w:rPr>
              <w:fldChar w:fldCharType="begin"/>
            </w:r>
            <w:r>
              <w:rPr>
                <w:noProof/>
                <w:webHidden/>
              </w:rPr>
              <w:instrText xml:space="preserve"> PAGEREF _Toc231587433 \h </w:instrText>
            </w:r>
            <w:r>
              <w:rPr>
                <w:noProof/>
                <w:webHidden/>
              </w:rPr>
            </w:r>
            <w:r>
              <w:rPr>
                <w:noProof/>
                <w:webHidden/>
              </w:rPr>
              <w:fldChar w:fldCharType="separate"/>
            </w:r>
            <w:r>
              <w:rPr>
                <w:noProof/>
                <w:webHidden/>
              </w:rPr>
              <w:t>26</w:t>
            </w:r>
            <w:r>
              <w:rPr>
                <w:noProof/>
                <w:webHidden/>
              </w:rPr>
              <w:fldChar w:fldCharType="end"/>
            </w:r>
          </w:hyperlink>
        </w:p>
        <w:p w14:paraId="7CBA7315" w14:textId="6A4C7289"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34" w:history="1">
            <w:r w:rsidRPr="001276FD">
              <w:rPr>
                <w:rStyle w:val="Hyperlink"/>
                <w:noProof/>
              </w:rPr>
              <w:t>3.5.2 Mô hình PhoBERT cho phân tích cảm xúc</w:t>
            </w:r>
            <w:r>
              <w:rPr>
                <w:noProof/>
                <w:webHidden/>
              </w:rPr>
              <w:tab/>
            </w:r>
            <w:r>
              <w:rPr>
                <w:noProof/>
                <w:webHidden/>
              </w:rPr>
              <w:fldChar w:fldCharType="begin"/>
            </w:r>
            <w:r>
              <w:rPr>
                <w:noProof/>
                <w:webHidden/>
              </w:rPr>
              <w:instrText xml:space="preserve"> PAGEREF _Toc231587434 \h </w:instrText>
            </w:r>
            <w:r>
              <w:rPr>
                <w:noProof/>
                <w:webHidden/>
              </w:rPr>
            </w:r>
            <w:r>
              <w:rPr>
                <w:noProof/>
                <w:webHidden/>
              </w:rPr>
              <w:fldChar w:fldCharType="separate"/>
            </w:r>
            <w:r>
              <w:rPr>
                <w:noProof/>
                <w:webHidden/>
              </w:rPr>
              <w:t>29</w:t>
            </w:r>
            <w:r>
              <w:rPr>
                <w:noProof/>
                <w:webHidden/>
              </w:rPr>
              <w:fldChar w:fldCharType="end"/>
            </w:r>
          </w:hyperlink>
        </w:p>
        <w:p w14:paraId="17DDF85F" w14:textId="6315A096"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35" w:history="1">
            <w:r w:rsidRPr="001276FD">
              <w:rPr>
                <w:rStyle w:val="Hyperlink"/>
                <w:noProof/>
              </w:rPr>
              <w:t>3.6 Hệ thống AI Business Advisor</w:t>
            </w:r>
            <w:r>
              <w:rPr>
                <w:noProof/>
                <w:webHidden/>
              </w:rPr>
              <w:tab/>
            </w:r>
            <w:r>
              <w:rPr>
                <w:noProof/>
                <w:webHidden/>
              </w:rPr>
              <w:fldChar w:fldCharType="begin"/>
            </w:r>
            <w:r>
              <w:rPr>
                <w:noProof/>
                <w:webHidden/>
              </w:rPr>
              <w:instrText xml:space="preserve"> PAGEREF _Toc231587435 \h </w:instrText>
            </w:r>
            <w:r>
              <w:rPr>
                <w:noProof/>
                <w:webHidden/>
              </w:rPr>
            </w:r>
            <w:r>
              <w:rPr>
                <w:noProof/>
                <w:webHidden/>
              </w:rPr>
              <w:fldChar w:fldCharType="separate"/>
            </w:r>
            <w:r>
              <w:rPr>
                <w:noProof/>
                <w:webHidden/>
              </w:rPr>
              <w:t>32</w:t>
            </w:r>
            <w:r>
              <w:rPr>
                <w:noProof/>
                <w:webHidden/>
              </w:rPr>
              <w:fldChar w:fldCharType="end"/>
            </w:r>
          </w:hyperlink>
        </w:p>
        <w:p w14:paraId="398E2536" w14:textId="5B533217"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36" w:history="1">
            <w:r w:rsidRPr="001276FD">
              <w:rPr>
                <w:rStyle w:val="Hyperlink"/>
                <w:noProof/>
              </w:rPr>
              <w:t>3.6.1 Tổng quan</w:t>
            </w:r>
            <w:r>
              <w:rPr>
                <w:noProof/>
                <w:webHidden/>
              </w:rPr>
              <w:tab/>
            </w:r>
            <w:r>
              <w:rPr>
                <w:noProof/>
                <w:webHidden/>
              </w:rPr>
              <w:fldChar w:fldCharType="begin"/>
            </w:r>
            <w:r>
              <w:rPr>
                <w:noProof/>
                <w:webHidden/>
              </w:rPr>
              <w:instrText xml:space="preserve"> PAGEREF _Toc231587436 \h </w:instrText>
            </w:r>
            <w:r>
              <w:rPr>
                <w:noProof/>
                <w:webHidden/>
              </w:rPr>
            </w:r>
            <w:r>
              <w:rPr>
                <w:noProof/>
                <w:webHidden/>
              </w:rPr>
              <w:fldChar w:fldCharType="separate"/>
            </w:r>
            <w:r>
              <w:rPr>
                <w:noProof/>
                <w:webHidden/>
              </w:rPr>
              <w:t>32</w:t>
            </w:r>
            <w:r>
              <w:rPr>
                <w:noProof/>
                <w:webHidden/>
              </w:rPr>
              <w:fldChar w:fldCharType="end"/>
            </w:r>
          </w:hyperlink>
        </w:p>
        <w:p w14:paraId="1D365426" w14:textId="49A98C28"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37" w:history="1">
            <w:r w:rsidRPr="001276FD">
              <w:rPr>
                <w:rStyle w:val="Hyperlink"/>
                <w:noProof/>
              </w:rPr>
              <w:t>3.6.2 Search Engine</w:t>
            </w:r>
            <w:r>
              <w:rPr>
                <w:noProof/>
                <w:webHidden/>
              </w:rPr>
              <w:tab/>
            </w:r>
            <w:r>
              <w:rPr>
                <w:noProof/>
                <w:webHidden/>
              </w:rPr>
              <w:fldChar w:fldCharType="begin"/>
            </w:r>
            <w:r>
              <w:rPr>
                <w:noProof/>
                <w:webHidden/>
              </w:rPr>
              <w:instrText xml:space="preserve"> PAGEREF _Toc231587437 \h </w:instrText>
            </w:r>
            <w:r>
              <w:rPr>
                <w:noProof/>
                <w:webHidden/>
              </w:rPr>
            </w:r>
            <w:r>
              <w:rPr>
                <w:noProof/>
                <w:webHidden/>
              </w:rPr>
              <w:fldChar w:fldCharType="separate"/>
            </w:r>
            <w:r>
              <w:rPr>
                <w:noProof/>
                <w:webHidden/>
              </w:rPr>
              <w:t>33</w:t>
            </w:r>
            <w:r>
              <w:rPr>
                <w:noProof/>
                <w:webHidden/>
              </w:rPr>
              <w:fldChar w:fldCharType="end"/>
            </w:r>
          </w:hyperlink>
        </w:p>
        <w:p w14:paraId="4846ECE0" w14:textId="3125AD37"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38" w:history="1">
            <w:r w:rsidRPr="001276FD">
              <w:rPr>
                <w:rStyle w:val="Hyperlink"/>
                <w:noProof/>
              </w:rPr>
              <w:t>3.6.3 RAG Engine</w:t>
            </w:r>
            <w:r>
              <w:rPr>
                <w:noProof/>
                <w:webHidden/>
              </w:rPr>
              <w:tab/>
            </w:r>
            <w:r>
              <w:rPr>
                <w:noProof/>
                <w:webHidden/>
              </w:rPr>
              <w:fldChar w:fldCharType="begin"/>
            </w:r>
            <w:r>
              <w:rPr>
                <w:noProof/>
                <w:webHidden/>
              </w:rPr>
              <w:instrText xml:space="preserve"> PAGEREF _Toc231587438 \h </w:instrText>
            </w:r>
            <w:r>
              <w:rPr>
                <w:noProof/>
                <w:webHidden/>
              </w:rPr>
            </w:r>
            <w:r>
              <w:rPr>
                <w:noProof/>
                <w:webHidden/>
              </w:rPr>
              <w:fldChar w:fldCharType="separate"/>
            </w:r>
            <w:r>
              <w:rPr>
                <w:noProof/>
                <w:webHidden/>
              </w:rPr>
              <w:t>34</w:t>
            </w:r>
            <w:r>
              <w:rPr>
                <w:noProof/>
                <w:webHidden/>
              </w:rPr>
              <w:fldChar w:fldCharType="end"/>
            </w:r>
          </w:hyperlink>
        </w:p>
        <w:p w14:paraId="63FA3A9E" w14:textId="0A547F15"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39" w:history="1">
            <w:r w:rsidRPr="001276FD">
              <w:rPr>
                <w:rStyle w:val="Hyperlink"/>
                <w:noProof/>
              </w:rPr>
              <w:t>3.6.4 Gemini Large Language Model</w:t>
            </w:r>
            <w:r>
              <w:rPr>
                <w:noProof/>
                <w:webHidden/>
              </w:rPr>
              <w:tab/>
            </w:r>
            <w:r>
              <w:rPr>
                <w:noProof/>
                <w:webHidden/>
              </w:rPr>
              <w:fldChar w:fldCharType="begin"/>
            </w:r>
            <w:r>
              <w:rPr>
                <w:noProof/>
                <w:webHidden/>
              </w:rPr>
              <w:instrText xml:space="preserve"> PAGEREF _Toc231587439 \h </w:instrText>
            </w:r>
            <w:r>
              <w:rPr>
                <w:noProof/>
                <w:webHidden/>
              </w:rPr>
            </w:r>
            <w:r>
              <w:rPr>
                <w:noProof/>
                <w:webHidden/>
              </w:rPr>
              <w:fldChar w:fldCharType="separate"/>
            </w:r>
            <w:r>
              <w:rPr>
                <w:noProof/>
                <w:webHidden/>
              </w:rPr>
              <w:t>35</w:t>
            </w:r>
            <w:r>
              <w:rPr>
                <w:noProof/>
                <w:webHidden/>
              </w:rPr>
              <w:fldChar w:fldCharType="end"/>
            </w:r>
          </w:hyperlink>
        </w:p>
        <w:p w14:paraId="11A7B929" w14:textId="08181583"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40" w:history="1">
            <w:r w:rsidRPr="001276FD">
              <w:rPr>
                <w:rStyle w:val="Hyperlink"/>
                <w:noProof/>
              </w:rPr>
              <w:t>3.7 Triển khai hệ thống</w:t>
            </w:r>
            <w:r>
              <w:rPr>
                <w:noProof/>
                <w:webHidden/>
              </w:rPr>
              <w:tab/>
            </w:r>
            <w:r>
              <w:rPr>
                <w:noProof/>
                <w:webHidden/>
              </w:rPr>
              <w:fldChar w:fldCharType="begin"/>
            </w:r>
            <w:r>
              <w:rPr>
                <w:noProof/>
                <w:webHidden/>
              </w:rPr>
              <w:instrText xml:space="preserve"> PAGEREF _Toc231587440 \h </w:instrText>
            </w:r>
            <w:r>
              <w:rPr>
                <w:noProof/>
                <w:webHidden/>
              </w:rPr>
            </w:r>
            <w:r>
              <w:rPr>
                <w:noProof/>
                <w:webHidden/>
              </w:rPr>
              <w:fldChar w:fldCharType="separate"/>
            </w:r>
            <w:r>
              <w:rPr>
                <w:noProof/>
                <w:webHidden/>
              </w:rPr>
              <w:t>36</w:t>
            </w:r>
            <w:r>
              <w:rPr>
                <w:noProof/>
                <w:webHidden/>
              </w:rPr>
              <w:fldChar w:fldCharType="end"/>
            </w:r>
          </w:hyperlink>
        </w:p>
        <w:p w14:paraId="6A7713BD" w14:textId="0FB61D46"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41" w:history="1">
            <w:r w:rsidRPr="001276FD">
              <w:rPr>
                <w:rStyle w:val="Hyperlink"/>
                <w:noProof/>
              </w:rPr>
              <w:t>3.7.1 Kiến trúc triển khai</w:t>
            </w:r>
            <w:r>
              <w:rPr>
                <w:noProof/>
                <w:webHidden/>
              </w:rPr>
              <w:tab/>
            </w:r>
            <w:r>
              <w:rPr>
                <w:noProof/>
                <w:webHidden/>
              </w:rPr>
              <w:fldChar w:fldCharType="begin"/>
            </w:r>
            <w:r>
              <w:rPr>
                <w:noProof/>
                <w:webHidden/>
              </w:rPr>
              <w:instrText xml:space="preserve"> PAGEREF _Toc231587441 \h </w:instrText>
            </w:r>
            <w:r>
              <w:rPr>
                <w:noProof/>
                <w:webHidden/>
              </w:rPr>
            </w:r>
            <w:r>
              <w:rPr>
                <w:noProof/>
                <w:webHidden/>
              </w:rPr>
              <w:fldChar w:fldCharType="separate"/>
            </w:r>
            <w:r>
              <w:rPr>
                <w:noProof/>
                <w:webHidden/>
              </w:rPr>
              <w:t>36</w:t>
            </w:r>
            <w:r>
              <w:rPr>
                <w:noProof/>
                <w:webHidden/>
              </w:rPr>
              <w:fldChar w:fldCharType="end"/>
            </w:r>
          </w:hyperlink>
        </w:p>
        <w:p w14:paraId="753D1C30" w14:textId="511BDFB3"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42" w:history="1">
            <w:r w:rsidRPr="001276FD">
              <w:rPr>
                <w:rStyle w:val="Hyperlink"/>
                <w:noProof/>
              </w:rPr>
              <w:t>3.7.2 Luồng hoạt động tổng thể</w:t>
            </w:r>
            <w:r>
              <w:rPr>
                <w:noProof/>
                <w:webHidden/>
              </w:rPr>
              <w:tab/>
            </w:r>
            <w:r>
              <w:rPr>
                <w:noProof/>
                <w:webHidden/>
              </w:rPr>
              <w:fldChar w:fldCharType="begin"/>
            </w:r>
            <w:r>
              <w:rPr>
                <w:noProof/>
                <w:webHidden/>
              </w:rPr>
              <w:instrText xml:space="preserve"> PAGEREF _Toc231587442 \h </w:instrText>
            </w:r>
            <w:r>
              <w:rPr>
                <w:noProof/>
                <w:webHidden/>
              </w:rPr>
            </w:r>
            <w:r>
              <w:rPr>
                <w:noProof/>
                <w:webHidden/>
              </w:rPr>
              <w:fldChar w:fldCharType="separate"/>
            </w:r>
            <w:r>
              <w:rPr>
                <w:noProof/>
                <w:webHidden/>
              </w:rPr>
              <w:t>39</w:t>
            </w:r>
            <w:r>
              <w:rPr>
                <w:noProof/>
                <w:webHidden/>
              </w:rPr>
              <w:fldChar w:fldCharType="end"/>
            </w:r>
          </w:hyperlink>
        </w:p>
        <w:p w14:paraId="446F582C" w14:textId="03565EC7"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43" w:history="1">
            <w:r w:rsidRPr="001276FD">
              <w:rPr>
                <w:rStyle w:val="Hyperlink"/>
                <w:noProof/>
              </w:rPr>
              <w:t>CHƯƠNG 4 THỰC NGHIỆM VÀ ĐÁNH GIÁ</w:t>
            </w:r>
            <w:r>
              <w:rPr>
                <w:noProof/>
                <w:webHidden/>
              </w:rPr>
              <w:tab/>
            </w:r>
            <w:r>
              <w:rPr>
                <w:noProof/>
                <w:webHidden/>
              </w:rPr>
              <w:fldChar w:fldCharType="begin"/>
            </w:r>
            <w:r>
              <w:rPr>
                <w:noProof/>
                <w:webHidden/>
              </w:rPr>
              <w:instrText xml:space="preserve"> PAGEREF _Toc231587443 \h </w:instrText>
            </w:r>
            <w:r>
              <w:rPr>
                <w:noProof/>
                <w:webHidden/>
              </w:rPr>
            </w:r>
            <w:r>
              <w:rPr>
                <w:noProof/>
                <w:webHidden/>
              </w:rPr>
              <w:fldChar w:fldCharType="separate"/>
            </w:r>
            <w:r>
              <w:rPr>
                <w:noProof/>
                <w:webHidden/>
              </w:rPr>
              <w:t>41</w:t>
            </w:r>
            <w:r>
              <w:rPr>
                <w:noProof/>
                <w:webHidden/>
              </w:rPr>
              <w:fldChar w:fldCharType="end"/>
            </w:r>
          </w:hyperlink>
        </w:p>
        <w:p w14:paraId="7E9657D6" w14:textId="4B882DA5"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44" w:history="1">
            <w:r w:rsidRPr="001276FD">
              <w:rPr>
                <w:rStyle w:val="Hyperlink"/>
                <w:noProof/>
              </w:rPr>
              <w:t>4.1 Môi trường thực nghiệm</w:t>
            </w:r>
            <w:r>
              <w:rPr>
                <w:noProof/>
                <w:webHidden/>
              </w:rPr>
              <w:tab/>
            </w:r>
            <w:r>
              <w:rPr>
                <w:noProof/>
                <w:webHidden/>
              </w:rPr>
              <w:fldChar w:fldCharType="begin"/>
            </w:r>
            <w:r>
              <w:rPr>
                <w:noProof/>
                <w:webHidden/>
              </w:rPr>
              <w:instrText xml:space="preserve"> PAGEREF _Toc231587444 \h </w:instrText>
            </w:r>
            <w:r>
              <w:rPr>
                <w:noProof/>
                <w:webHidden/>
              </w:rPr>
            </w:r>
            <w:r>
              <w:rPr>
                <w:noProof/>
                <w:webHidden/>
              </w:rPr>
              <w:fldChar w:fldCharType="separate"/>
            </w:r>
            <w:r>
              <w:rPr>
                <w:noProof/>
                <w:webHidden/>
              </w:rPr>
              <w:t>41</w:t>
            </w:r>
            <w:r>
              <w:rPr>
                <w:noProof/>
                <w:webHidden/>
              </w:rPr>
              <w:fldChar w:fldCharType="end"/>
            </w:r>
          </w:hyperlink>
        </w:p>
        <w:p w14:paraId="68B4B45C" w14:textId="7842C9BE"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45" w:history="1">
            <w:r w:rsidRPr="001276FD">
              <w:rPr>
                <w:rStyle w:val="Hyperlink"/>
                <w:noProof/>
              </w:rPr>
              <w:t>4.2 Chức năng phân tích đơn</w:t>
            </w:r>
            <w:r>
              <w:rPr>
                <w:noProof/>
                <w:webHidden/>
              </w:rPr>
              <w:tab/>
            </w:r>
            <w:r>
              <w:rPr>
                <w:noProof/>
                <w:webHidden/>
              </w:rPr>
              <w:fldChar w:fldCharType="begin"/>
            </w:r>
            <w:r>
              <w:rPr>
                <w:noProof/>
                <w:webHidden/>
              </w:rPr>
              <w:instrText xml:space="preserve"> PAGEREF _Toc231587445 \h </w:instrText>
            </w:r>
            <w:r>
              <w:rPr>
                <w:noProof/>
                <w:webHidden/>
              </w:rPr>
            </w:r>
            <w:r>
              <w:rPr>
                <w:noProof/>
                <w:webHidden/>
              </w:rPr>
              <w:fldChar w:fldCharType="separate"/>
            </w:r>
            <w:r>
              <w:rPr>
                <w:noProof/>
                <w:webHidden/>
              </w:rPr>
              <w:t>42</w:t>
            </w:r>
            <w:r>
              <w:rPr>
                <w:noProof/>
                <w:webHidden/>
              </w:rPr>
              <w:fldChar w:fldCharType="end"/>
            </w:r>
          </w:hyperlink>
        </w:p>
        <w:p w14:paraId="777824EE" w14:textId="545E5877"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46" w:history="1">
            <w:r w:rsidRPr="001276FD">
              <w:rPr>
                <w:rStyle w:val="Hyperlink"/>
                <w:noProof/>
              </w:rPr>
              <w:t>4.5 Chức năng phân tích cơ hội thị trường (Market Insight)</w:t>
            </w:r>
            <w:r>
              <w:rPr>
                <w:noProof/>
                <w:webHidden/>
              </w:rPr>
              <w:tab/>
            </w:r>
            <w:r>
              <w:rPr>
                <w:noProof/>
                <w:webHidden/>
              </w:rPr>
              <w:fldChar w:fldCharType="begin"/>
            </w:r>
            <w:r>
              <w:rPr>
                <w:noProof/>
                <w:webHidden/>
              </w:rPr>
              <w:instrText xml:space="preserve"> PAGEREF _Toc231587446 \h </w:instrText>
            </w:r>
            <w:r>
              <w:rPr>
                <w:noProof/>
                <w:webHidden/>
              </w:rPr>
            </w:r>
            <w:r>
              <w:rPr>
                <w:noProof/>
                <w:webHidden/>
              </w:rPr>
              <w:fldChar w:fldCharType="separate"/>
            </w:r>
            <w:r>
              <w:rPr>
                <w:noProof/>
                <w:webHidden/>
              </w:rPr>
              <w:t>45</w:t>
            </w:r>
            <w:r>
              <w:rPr>
                <w:noProof/>
                <w:webHidden/>
              </w:rPr>
              <w:fldChar w:fldCharType="end"/>
            </w:r>
          </w:hyperlink>
        </w:p>
        <w:p w14:paraId="572DB3CC" w14:textId="144DA045" w:rsidR="00935AC3" w:rsidRDefault="00935AC3">
          <w:pPr>
            <w:pStyle w:val="TOC1"/>
            <w:tabs>
              <w:tab w:val="right" w:leader="dot" w:pos="9440"/>
            </w:tabs>
            <w:rPr>
              <w:rFonts w:asciiTheme="minorHAnsi" w:eastAsiaTheme="minorEastAsia" w:hAnsiTheme="minorHAnsi" w:cstheme="minorBidi"/>
              <w:noProof/>
              <w:kern w:val="2"/>
              <w:sz w:val="24"/>
              <w14:ligatures w14:val="standardContextual"/>
            </w:rPr>
          </w:pPr>
          <w:hyperlink w:anchor="_Toc231587447" w:history="1">
            <w:r w:rsidRPr="001276FD">
              <w:rPr>
                <w:rStyle w:val="Hyperlink"/>
                <w:noProof/>
              </w:rPr>
              <w:t>CHƯƠNG 5  ĐÁNH GIÁ KẾT QUẢ VÀ HƯỚNG PHÁT TRIỂN</w:t>
            </w:r>
            <w:r>
              <w:rPr>
                <w:noProof/>
                <w:webHidden/>
              </w:rPr>
              <w:tab/>
            </w:r>
            <w:r>
              <w:rPr>
                <w:noProof/>
                <w:webHidden/>
              </w:rPr>
              <w:fldChar w:fldCharType="begin"/>
            </w:r>
            <w:r>
              <w:rPr>
                <w:noProof/>
                <w:webHidden/>
              </w:rPr>
              <w:instrText xml:space="preserve"> PAGEREF _Toc231587447 \h </w:instrText>
            </w:r>
            <w:r>
              <w:rPr>
                <w:noProof/>
                <w:webHidden/>
              </w:rPr>
            </w:r>
            <w:r>
              <w:rPr>
                <w:noProof/>
                <w:webHidden/>
              </w:rPr>
              <w:fldChar w:fldCharType="separate"/>
            </w:r>
            <w:r>
              <w:rPr>
                <w:noProof/>
                <w:webHidden/>
              </w:rPr>
              <w:t>49</w:t>
            </w:r>
            <w:r>
              <w:rPr>
                <w:noProof/>
                <w:webHidden/>
              </w:rPr>
              <w:fldChar w:fldCharType="end"/>
            </w:r>
          </w:hyperlink>
        </w:p>
        <w:p w14:paraId="0F578456" w14:textId="7E06488D"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48" w:history="1">
            <w:r w:rsidRPr="001276FD">
              <w:rPr>
                <w:rStyle w:val="Hyperlink"/>
                <w:noProof/>
              </w:rPr>
              <w:t>5.1 Đánh giá chức năng</w:t>
            </w:r>
            <w:r>
              <w:rPr>
                <w:noProof/>
                <w:webHidden/>
              </w:rPr>
              <w:tab/>
            </w:r>
            <w:r>
              <w:rPr>
                <w:noProof/>
                <w:webHidden/>
              </w:rPr>
              <w:fldChar w:fldCharType="begin"/>
            </w:r>
            <w:r>
              <w:rPr>
                <w:noProof/>
                <w:webHidden/>
              </w:rPr>
              <w:instrText xml:space="preserve"> PAGEREF _Toc231587448 \h </w:instrText>
            </w:r>
            <w:r>
              <w:rPr>
                <w:noProof/>
                <w:webHidden/>
              </w:rPr>
            </w:r>
            <w:r>
              <w:rPr>
                <w:noProof/>
                <w:webHidden/>
              </w:rPr>
              <w:fldChar w:fldCharType="separate"/>
            </w:r>
            <w:r>
              <w:rPr>
                <w:noProof/>
                <w:webHidden/>
              </w:rPr>
              <w:t>49</w:t>
            </w:r>
            <w:r>
              <w:rPr>
                <w:noProof/>
                <w:webHidden/>
              </w:rPr>
              <w:fldChar w:fldCharType="end"/>
            </w:r>
          </w:hyperlink>
        </w:p>
        <w:p w14:paraId="2B7C87F2" w14:textId="5748C33F"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49" w:history="1">
            <w:r w:rsidRPr="001276FD">
              <w:rPr>
                <w:rStyle w:val="Hyperlink"/>
                <w:noProof/>
              </w:rPr>
              <w:t>5.1.1 Mục tiêu đánh giá</w:t>
            </w:r>
            <w:r>
              <w:rPr>
                <w:noProof/>
                <w:webHidden/>
              </w:rPr>
              <w:tab/>
            </w:r>
            <w:r>
              <w:rPr>
                <w:noProof/>
                <w:webHidden/>
              </w:rPr>
              <w:fldChar w:fldCharType="begin"/>
            </w:r>
            <w:r>
              <w:rPr>
                <w:noProof/>
                <w:webHidden/>
              </w:rPr>
              <w:instrText xml:space="preserve"> PAGEREF _Toc231587449 \h </w:instrText>
            </w:r>
            <w:r>
              <w:rPr>
                <w:noProof/>
                <w:webHidden/>
              </w:rPr>
            </w:r>
            <w:r>
              <w:rPr>
                <w:noProof/>
                <w:webHidden/>
              </w:rPr>
              <w:fldChar w:fldCharType="separate"/>
            </w:r>
            <w:r>
              <w:rPr>
                <w:noProof/>
                <w:webHidden/>
              </w:rPr>
              <w:t>49</w:t>
            </w:r>
            <w:r>
              <w:rPr>
                <w:noProof/>
                <w:webHidden/>
              </w:rPr>
              <w:fldChar w:fldCharType="end"/>
            </w:r>
          </w:hyperlink>
        </w:p>
        <w:p w14:paraId="63782B4C" w14:textId="7DA65621"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50" w:history="1">
            <w:r w:rsidRPr="001276FD">
              <w:rPr>
                <w:rStyle w:val="Hyperlink"/>
                <w:noProof/>
              </w:rPr>
              <w:t>5.1.2 Kết quả thực nghiệm</w:t>
            </w:r>
            <w:r>
              <w:rPr>
                <w:noProof/>
                <w:webHidden/>
              </w:rPr>
              <w:tab/>
            </w:r>
            <w:r>
              <w:rPr>
                <w:noProof/>
                <w:webHidden/>
              </w:rPr>
              <w:fldChar w:fldCharType="begin"/>
            </w:r>
            <w:r>
              <w:rPr>
                <w:noProof/>
                <w:webHidden/>
              </w:rPr>
              <w:instrText xml:space="preserve"> PAGEREF _Toc231587450 \h </w:instrText>
            </w:r>
            <w:r>
              <w:rPr>
                <w:noProof/>
                <w:webHidden/>
              </w:rPr>
            </w:r>
            <w:r>
              <w:rPr>
                <w:noProof/>
                <w:webHidden/>
              </w:rPr>
              <w:fldChar w:fldCharType="separate"/>
            </w:r>
            <w:r>
              <w:rPr>
                <w:noProof/>
                <w:webHidden/>
              </w:rPr>
              <w:t>49</w:t>
            </w:r>
            <w:r>
              <w:rPr>
                <w:noProof/>
                <w:webHidden/>
              </w:rPr>
              <w:fldChar w:fldCharType="end"/>
            </w:r>
          </w:hyperlink>
        </w:p>
        <w:p w14:paraId="14220164" w14:textId="36F917DD"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51" w:history="1">
            <w:r w:rsidRPr="001276FD">
              <w:rPr>
                <w:rStyle w:val="Hyperlink"/>
                <w:noProof/>
              </w:rPr>
              <w:t>5.2 Đánh giá tổng thể hệ thống</w:t>
            </w:r>
            <w:r>
              <w:rPr>
                <w:noProof/>
                <w:webHidden/>
              </w:rPr>
              <w:tab/>
            </w:r>
            <w:r>
              <w:rPr>
                <w:noProof/>
                <w:webHidden/>
              </w:rPr>
              <w:fldChar w:fldCharType="begin"/>
            </w:r>
            <w:r>
              <w:rPr>
                <w:noProof/>
                <w:webHidden/>
              </w:rPr>
              <w:instrText xml:space="preserve"> PAGEREF _Toc231587451 \h </w:instrText>
            </w:r>
            <w:r>
              <w:rPr>
                <w:noProof/>
                <w:webHidden/>
              </w:rPr>
            </w:r>
            <w:r>
              <w:rPr>
                <w:noProof/>
                <w:webHidden/>
              </w:rPr>
              <w:fldChar w:fldCharType="separate"/>
            </w:r>
            <w:r>
              <w:rPr>
                <w:noProof/>
                <w:webHidden/>
              </w:rPr>
              <w:t>50</w:t>
            </w:r>
            <w:r>
              <w:rPr>
                <w:noProof/>
                <w:webHidden/>
              </w:rPr>
              <w:fldChar w:fldCharType="end"/>
            </w:r>
          </w:hyperlink>
        </w:p>
        <w:p w14:paraId="779C19B0" w14:textId="077BB4C8"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52" w:history="1">
            <w:r w:rsidRPr="001276FD">
              <w:rPr>
                <w:rStyle w:val="Hyperlink"/>
                <w:noProof/>
              </w:rPr>
              <w:t>5.2.1 Mức độ hoàn thành mục tiêu</w:t>
            </w:r>
            <w:r>
              <w:rPr>
                <w:noProof/>
                <w:webHidden/>
              </w:rPr>
              <w:tab/>
            </w:r>
            <w:r>
              <w:rPr>
                <w:noProof/>
                <w:webHidden/>
              </w:rPr>
              <w:fldChar w:fldCharType="begin"/>
            </w:r>
            <w:r>
              <w:rPr>
                <w:noProof/>
                <w:webHidden/>
              </w:rPr>
              <w:instrText xml:space="preserve"> PAGEREF _Toc231587452 \h </w:instrText>
            </w:r>
            <w:r>
              <w:rPr>
                <w:noProof/>
                <w:webHidden/>
              </w:rPr>
            </w:r>
            <w:r>
              <w:rPr>
                <w:noProof/>
                <w:webHidden/>
              </w:rPr>
              <w:fldChar w:fldCharType="separate"/>
            </w:r>
            <w:r>
              <w:rPr>
                <w:noProof/>
                <w:webHidden/>
              </w:rPr>
              <w:t>50</w:t>
            </w:r>
            <w:r>
              <w:rPr>
                <w:noProof/>
                <w:webHidden/>
              </w:rPr>
              <w:fldChar w:fldCharType="end"/>
            </w:r>
          </w:hyperlink>
        </w:p>
        <w:p w14:paraId="3A927644" w14:textId="4FAE738E"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53" w:history="1">
            <w:r w:rsidRPr="001276FD">
              <w:rPr>
                <w:rStyle w:val="Hyperlink"/>
                <w:noProof/>
              </w:rPr>
              <w:t>5.2.2 Ưu điểm nổi bật</w:t>
            </w:r>
            <w:r>
              <w:rPr>
                <w:noProof/>
                <w:webHidden/>
              </w:rPr>
              <w:tab/>
            </w:r>
            <w:r>
              <w:rPr>
                <w:noProof/>
                <w:webHidden/>
              </w:rPr>
              <w:fldChar w:fldCharType="begin"/>
            </w:r>
            <w:r>
              <w:rPr>
                <w:noProof/>
                <w:webHidden/>
              </w:rPr>
              <w:instrText xml:space="preserve"> PAGEREF _Toc231587453 \h </w:instrText>
            </w:r>
            <w:r>
              <w:rPr>
                <w:noProof/>
                <w:webHidden/>
              </w:rPr>
            </w:r>
            <w:r>
              <w:rPr>
                <w:noProof/>
                <w:webHidden/>
              </w:rPr>
              <w:fldChar w:fldCharType="separate"/>
            </w:r>
            <w:r>
              <w:rPr>
                <w:noProof/>
                <w:webHidden/>
              </w:rPr>
              <w:t>50</w:t>
            </w:r>
            <w:r>
              <w:rPr>
                <w:noProof/>
                <w:webHidden/>
              </w:rPr>
              <w:fldChar w:fldCharType="end"/>
            </w:r>
          </w:hyperlink>
        </w:p>
        <w:p w14:paraId="1FCFD5F6" w14:textId="32D4C667" w:rsidR="00935AC3" w:rsidRDefault="00935AC3">
          <w:pPr>
            <w:pStyle w:val="TOC3"/>
            <w:tabs>
              <w:tab w:val="right" w:leader="dot" w:pos="9440"/>
            </w:tabs>
            <w:rPr>
              <w:rFonts w:asciiTheme="minorHAnsi" w:eastAsiaTheme="minorEastAsia" w:hAnsiTheme="minorHAnsi" w:cstheme="minorBidi"/>
              <w:noProof/>
              <w:kern w:val="2"/>
              <w:sz w:val="24"/>
              <w14:ligatures w14:val="standardContextual"/>
            </w:rPr>
          </w:pPr>
          <w:hyperlink w:anchor="_Toc231587454" w:history="1">
            <w:r w:rsidRPr="001276FD">
              <w:rPr>
                <w:rStyle w:val="Hyperlink"/>
                <w:noProof/>
              </w:rPr>
              <w:t>5.2.3 Hạn chế</w:t>
            </w:r>
            <w:r>
              <w:rPr>
                <w:noProof/>
                <w:webHidden/>
              </w:rPr>
              <w:tab/>
            </w:r>
            <w:r>
              <w:rPr>
                <w:noProof/>
                <w:webHidden/>
              </w:rPr>
              <w:fldChar w:fldCharType="begin"/>
            </w:r>
            <w:r>
              <w:rPr>
                <w:noProof/>
                <w:webHidden/>
              </w:rPr>
              <w:instrText xml:space="preserve"> PAGEREF _Toc231587454 \h </w:instrText>
            </w:r>
            <w:r>
              <w:rPr>
                <w:noProof/>
                <w:webHidden/>
              </w:rPr>
            </w:r>
            <w:r>
              <w:rPr>
                <w:noProof/>
                <w:webHidden/>
              </w:rPr>
              <w:fldChar w:fldCharType="separate"/>
            </w:r>
            <w:r>
              <w:rPr>
                <w:noProof/>
                <w:webHidden/>
              </w:rPr>
              <w:t>50</w:t>
            </w:r>
            <w:r>
              <w:rPr>
                <w:noProof/>
                <w:webHidden/>
              </w:rPr>
              <w:fldChar w:fldCharType="end"/>
            </w:r>
          </w:hyperlink>
        </w:p>
        <w:p w14:paraId="03500E3F" w14:textId="60B5AD8B"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55" w:history="1">
            <w:r w:rsidRPr="001276FD">
              <w:rPr>
                <w:rStyle w:val="Hyperlink"/>
                <w:noProof/>
              </w:rPr>
              <w:t>5.3 Hướng phát triển</w:t>
            </w:r>
            <w:r>
              <w:rPr>
                <w:noProof/>
                <w:webHidden/>
              </w:rPr>
              <w:tab/>
            </w:r>
            <w:r>
              <w:rPr>
                <w:noProof/>
                <w:webHidden/>
              </w:rPr>
              <w:fldChar w:fldCharType="begin"/>
            </w:r>
            <w:r>
              <w:rPr>
                <w:noProof/>
                <w:webHidden/>
              </w:rPr>
              <w:instrText xml:space="preserve"> PAGEREF _Toc231587455 \h </w:instrText>
            </w:r>
            <w:r>
              <w:rPr>
                <w:noProof/>
                <w:webHidden/>
              </w:rPr>
            </w:r>
            <w:r>
              <w:rPr>
                <w:noProof/>
                <w:webHidden/>
              </w:rPr>
              <w:fldChar w:fldCharType="separate"/>
            </w:r>
            <w:r>
              <w:rPr>
                <w:noProof/>
                <w:webHidden/>
              </w:rPr>
              <w:t>51</w:t>
            </w:r>
            <w:r>
              <w:rPr>
                <w:noProof/>
                <w:webHidden/>
              </w:rPr>
              <w:fldChar w:fldCharType="end"/>
            </w:r>
          </w:hyperlink>
        </w:p>
        <w:p w14:paraId="313F2C21" w14:textId="1AE364C2" w:rsidR="00935AC3" w:rsidRDefault="00935AC3">
          <w:pPr>
            <w:pStyle w:val="TOC2"/>
            <w:tabs>
              <w:tab w:val="right" w:leader="dot" w:pos="9440"/>
            </w:tabs>
            <w:rPr>
              <w:rFonts w:asciiTheme="minorHAnsi" w:eastAsiaTheme="minorEastAsia" w:hAnsiTheme="minorHAnsi" w:cstheme="minorBidi"/>
              <w:noProof/>
              <w:kern w:val="2"/>
              <w:sz w:val="24"/>
              <w14:ligatures w14:val="standardContextual"/>
            </w:rPr>
          </w:pPr>
          <w:hyperlink w:anchor="_Toc231587456" w:history="1">
            <w:r w:rsidRPr="001276FD">
              <w:rPr>
                <w:rStyle w:val="Hyperlink"/>
                <w:noProof/>
              </w:rPr>
              <w:t>5.4 Kết luận chương</w:t>
            </w:r>
            <w:r>
              <w:rPr>
                <w:noProof/>
                <w:webHidden/>
              </w:rPr>
              <w:tab/>
            </w:r>
            <w:r>
              <w:rPr>
                <w:noProof/>
                <w:webHidden/>
              </w:rPr>
              <w:fldChar w:fldCharType="begin"/>
            </w:r>
            <w:r>
              <w:rPr>
                <w:noProof/>
                <w:webHidden/>
              </w:rPr>
              <w:instrText xml:space="preserve"> PAGEREF _Toc231587456 \h </w:instrText>
            </w:r>
            <w:r>
              <w:rPr>
                <w:noProof/>
                <w:webHidden/>
              </w:rPr>
            </w:r>
            <w:r>
              <w:rPr>
                <w:noProof/>
                <w:webHidden/>
              </w:rPr>
              <w:fldChar w:fldCharType="separate"/>
            </w:r>
            <w:r>
              <w:rPr>
                <w:noProof/>
                <w:webHidden/>
              </w:rPr>
              <w:t>51</w:t>
            </w:r>
            <w:r>
              <w:rPr>
                <w:noProof/>
                <w:webHidden/>
              </w:rPr>
              <w:fldChar w:fldCharType="end"/>
            </w:r>
          </w:hyperlink>
        </w:p>
        <w:p w14:paraId="3882FA01" w14:textId="4C0D552B" w:rsidR="002813A6" w:rsidRDefault="002813A6">
          <w:r>
            <w:rPr>
              <w:b/>
              <w:bCs/>
              <w:noProof/>
            </w:rPr>
            <w:lastRenderedPageBreak/>
            <w:fldChar w:fldCharType="end"/>
          </w:r>
        </w:p>
      </w:sdtContent>
    </w:sdt>
    <w:p w14:paraId="427197C8" w14:textId="77777777" w:rsidR="00E901F2" w:rsidRPr="00E901F2" w:rsidRDefault="00E901F2" w:rsidP="00DD379F">
      <w:pPr>
        <w:pStyle w:val="Chng"/>
        <w:tabs>
          <w:tab w:val="clear" w:pos="6379"/>
        </w:tabs>
        <w:jc w:val="center"/>
        <w:rPr>
          <w:rFonts w:eastAsiaTheme="minorEastAsia"/>
          <w:lang w:eastAsia="ja-JP"/>
        </w:rPr>
      </w:pPr>
    </w:p>
    <w:p w14:paraId="315F6068" w14:textId="518CD4F6" w:rsidR="007E6AB9" w:rsidRDefault="007E6AB9" w:rsidP="00DD379F">
      <w:pPr>
        <w:pStyle w:val="TOC1"/>
        <w:rPr>
          <w:szCs w:val="26"/>
        </w:rPr>
      </w:pPr>
      <w:r>
        <w:rPr>
          <w:szCs w:val="26"/>
        </w:rPr>
        <w:br w:type="page"/>
      </w:r>
    </w:p>
    <w:p w14:paraId="326D375D" w14:textId="77777777" w:rsidR="007E6AB9" w:rsidRPr="007E6AB9" w:rsidRDefault="007B1A23" w:rsidP="007A6F17">
      <w:pPr>
        <w:pStyle w:val="Tiucctrangmu"/>
      </w:pPr>
      <w:bookmarkStart w:id="20" w:name="_Toc387692909"/>
      <w:bookmarkStart w:id="21" w:name="_Toc231545781"/>
      <w:bookmarkStart w:id="22" w:name="_Toc231587410"/>
      <w:r>
        <w:lastRenderedPageBreak/>
        <w:t>DANH MỤC CÁC HÌNH VẼ</w:t>
      </w:r>
      <w:bookmarkEnd w:id="20"/>
      <w:bookmarkEnd w:id="21"/>
      <w:bookmarkEnd w:id="22"/>
    </w:p>
    <w:p w14:paraId="22F1A9BA" w14:textId="77777777" w:rsidR="005F369D" w:rsidRDefault="005F369D" w:rsidP="00DD379F">
      <w:pPr>
        <w:pStyle w:val="TableofFigures"/>
        <w:rPr>
          <w:rFonts w:eastAsiaTheme="minorEastAsia"/>
          <w:szCs w:val="26"/>
          <w:lang w:eastAsia="ja-JP"/>
        </w:rPr>
      </w:pPr>
    </w:p>
    <w:p w14:paraId="06442FEF" w14:textId="7869B70D" w:rsidR="00867C2D" w:rsidRPr="005D5C20" w:rsidRDefault="00867C2D" w:rsidP="00DD379F">
      <w:pPr>
        <w:spacing w:after="200" w:line="360" w:lineRule="auto"/>
        <w:rPr>
          <w:sz w:val="26"/>
          <w:szCs w:val="26"/>
        </w:rPr>
      </w:pPr>
    </w:p>
    <w:p w14:paraId="00EF8998" w14:textId="77777777" w:rsidR="00D041FF" w:rsidRDefault="00D041FF" w:rsidP="005F369D">
      <w:pPr>
        <w:pStyle w:val="Chng"/>
        <w:tabs>
          <w:tab w:val="clear" w:pos="6379"/>
        </w:tabs>
        <w:jc w:val="center"/>
        <w:rPr>
          <w:rFonts w:eastAsiaTheme="minorEastAsia"/>
          <w:lang w:eastAsia="ja-JP"/>
        </w:rPr>
      </w:pPr>
      <w:bookmarkStart w:id="23" w:name="_Toc387692910"/>
    </w:p>
    <w:p w14:paraId="007E2E51" w14:textId="77777777" w:rsidR="00D041FF" w:rsidRDefault="00D041FF" w:rsidP="005F369D">
      <w:pPr>
        <w:pStyle w:val="Chng"/>
        <w:tabs>
          <w:tab w:val="clear" w:pos="6379"/>
        </w:tabs>
        <w:jc w:val="center"/>
        <w:rPr>
          <w:rFonts w:eastAsiaTheme="minorEastAsia"/>
          <w:lang w:eastAsia="ja-JP"/>
        </w:rPr>
      </w:pPr>
    </w:p>
    <w:p w14:paraId="03C37F58" w14:textId="77777777" w:rsidR="00D041FF" w:rsidRDefault="00D041FF" w:rsidP="005F369D">
      <w:pPr>
        <w:pStyle w:val="Chng"/>
        <w:tabs>
          <w:tab w:val="clear" w:pos="6379"/>
        </w:tabs>
        <w:jc w:val="center"/>
        <w:rPr>
          <w:rFonts w:eastAsiaTheme="minorEastAsia"/>
          <w:lang w:eastAsia="ja-JP"/>
        </w:rPr>
      </w:pPr>
    </w:p>
    <w:p w14:paraId="7DF90E7E" w14:textId="77777777" w:rsidR="00D041FF" w:rsidRDefault="00D041FF" w:rsidP="005F369D">
      <w:pPr>
        <w:pStyle w:val="Chng"/>
        <w:tabs>
          <w:tab w:val="clear" w:pos="6379"/>
        </w:tabs>
        <w:jc w:val="center"/>
        <w:rPr>
          <w:rFonts w:eastAsiaTheme="minorEastAsia"/>
          <w:lang w:eastAsia="ja-JP"/>
        </w:rPr>
      </w:pPr>
    </w:p>
    <w:p w14:paraId="56AE0030" w14:textId="77777777" w:rsidR="00D041FF" w:rsidRDefault="00D041FF" w:rsidP="005F369D">
      <w:pPr>
        <w:pStyle w:val="Chng"/>
        <w:tabs>
          <w:tab w:val="clear" w:pos="6379"/>
        </w:tabs>
        <w:jc w:val="center"/>
        <w:rPr>
          <w:rFonts w:eastAsiaTheme="minorEastAsia"/>
          <w:lang w:eastAsia="ja-JP"/>
        </w:rPr>
      </w:pPr>
    </w:p>
    <w:p w14:paraId="6C4A2174" w14:textId="77777777" w:rsidR="00D041FF" w:rsidRDefault="00D041FF" w:rsidP="005F369D">
      <w:pPr>
        <w:pStyle w:val="Chng"/>
        <w:tabs>
          <w:tab w:val="clear" w:pos="6379"/>
        </w:tabs>
        <w:jc w:val="center"/>
        <w:rPr>
          <w:rFonts w:eastAsiaTheme="minorEastAsia"/>
          <w:lang w:eastAsia="ja-JP"/>
        </w:rPr>
      </w:pPr>
    </w:p>
    <w:p w14:paraId="72F24E2E" w14:textId="77777777" w:rsidR="00D041FF" w:rsidRDefault="00D041FF" w:rsidP="005F369D">
      <w:pPr>
        <w:pStyle w:val="Chng"/>
        <w:tabs>
          <w:tab w:val="clear" w:pos="6379"/>
        </w:tabs>
        <w:jc w:val="center"/>
        <w:rPr>
          <w:rFonts w:eastAsiaTheme="minorEastAsia"/>
          <w:lang w:eastAsia="ja-JP"/>
        </w:rPr>
      </w:pPr>
    </w:p>
    <w:p w14:paraId="54AE4268" w14:textId="77777777" w:rsidR="00D041FF" w:rsidRDefault="00D041FF" w:rsidP="005F369D">
      <w:pPr>
        <w:pStyle w:val="Chng"/>
        <w:tabs>
          <w:tab w:val="clear" w:pos="6379"/>
        </w:tabs>
        <w:jc w:val="center"/>
        <w:rPr>
          <w:rFonts w:eastAsiaTheme="minorEastAsia"/>
          <w:lang w:eastAsia="ja-JP"/>
        </w:rPr>
      </w:pPr>
    </w:p>
    <w:p w14:paraId="3C3667D3" w14:textId="77777777" w:rsidR="00D041FF" w:rsidRDefault="00D041FF" w:rsidP="005F369D">
      <w:pPr>
        <w:pStyle w:val="Chng"/>
        <w:tabs>
          <w:tab w:val="clear" w:pos="6379"/>
        </w:tabs>
        <w:jc w:val="center"/>
        <w:rPr>
          <w:rFonts w:eastAsiaTheme="minorEastAsia"/>
          <w:lang w:eastAsia="ja-JP"/>
        </w:rPr>
      </w:pPr>
    </w:p>
    <w:p w14:paraId="0E39CD8A" w14:textId="77777777" w:rsidR="00D041FF" w:rsidRDefault="00D041FF" w:rsidP="005F369D">
      <w:pPr>
        <w:pStyle w:val="Chng"/>
        <w:tabs>
          <w:tab w:val="clear" w:pos="6379"/>
        </w:tabs>
        <w:jc w:val="center"/>
        <w:rPr>
          <w:rFonts w:eastAsiaTheme="minorEastAsia"/>
          <w:lang w:eastAsia="ja-JP"/>
        </w:rPr>
      </w:pPr>
    </w:p>
    <w:p w14:paraId="5A8EF056" w14:textId="77777777" w:rsidR="00D041FF" w:rsidRDefault="00D041FF" w:rsidP="005F369D">
      <w:pPr>
        <w:pStyle w:val="Chng"/>
        <w:tabs>
          <w:tab w:val="clear" w:pos="6379"/>
        </w:tabs>
        <w:jc w:val="center"/>
        <w:rPr>
          <w:rFonts w:eastAsiaTheme="minorEastAsia"/>
          <w:lang w:eastAsia="ja-JP"/>
        </w:rPr>
      </w:pPr>
    </w:p>
    <w:p w14:paraId="38A6FED7" w14:textId="77777777" w:rsidR="00D041FF" w:rsidRDefault="00D041FF" w:rsidP="005F369D">
      <w:pPr>
        <w:pStyle w:val="Chng"/>
        <w:tabs>
          <w:tab w:val="clear" w:pos="6379"/>
        </w:tabs>
        <w:jc w:val="center"/>
        <w:rPr>
          <w:rFonts w:eastAsiaTheme="minorEastAsia"/>
          <w:lang w:eastAsia="ja-JP"/>
        </w:rPr>
      </w:pPr>
    </w:p>
    <w:p w14:paraId="798B51A6" w14:textId="77777777" w:rsidR="00D041FF" w:rsidRDefault="00D041FF" w:rsidP="005F369D">
      <w:pPr>
        <w:pStyle w:val="Chng"/>
        <w:tabs>
          <w:tab w:val="clear" w:pos="6379"/>
        </w:tabs>
        <w:jc w:val="center"/>
        <w:rPr>
          <w:rFonts w:eastAsiaTheme="minorEastAsia"/>
          <w:lang w:eastAsia="ja-JP"/>
        </w:rPr>
      </w:pPr>
    </w:p>
    <w:p w14:paraId="70C83B72" w14:textId="77777777" w:rsidR="00D041FF" w:rsidRDefault="00D041FF" w:rsidP="005F369D">
      <w:pPr>
        <w:pStyle w:val="Chng"/>
        <w:tabs>
          <w:tab w:val="clear" w:pos="6379"/>
        </w:tabs>
        <w:jc w:val="center"/>
        <w:rPr>
          <w:rFonts w:eastAsiaTheme="minorEastAsia"/>
          <w:lang w:eastAsia="ja-JP"/>
        </w:rPr>
      </w:pPr>
    </w:p>
    <w:p w14:paraId="520C721C" w14:textId="77777777" w:rsidR="00D041FF" w:rsidRDefault="00D041FF" w:rsidP="005F369D">
      <w:pPr>
        <w:pStyle w:val="Chng"/>
        <w:tabs>
          <w:tab w:val="clear" w:pos="6379"/>
        </w:tabs>
        <w:jc w:val="center"/>
        <w:rPr>
          <w:rFonts w:eastAsiaTheme="minorEastAsia"/>
          <w:lang w:eastAsia="ja-JP"/>
        </w:rPr>
      </w:pPr>
    </w:p>
    <w:p w14:paraId="461940B1" w14:textId="77777777" w:rsidR="002813A6" w:rsidRDefault="002813A6" w:rsidP="005F369D">
      <w:pPr>
        <w:pStyle w:val="Chng"/>
        <w:tabs>
          <w:tab w:val="clear" w:pos="6379"/>
        </w:tabs>
        <w:jc w:val="center"/>
        <w:rPr>
          <w:rFonts w:eastAsiaTheme="minorEastAsia"/>
          <w:lang w:eastAsia="ja-JP"/>
        </w:rPr>
      </w:pPr>
    </w:p>
    <w:p w14:paraId="3EAAB723" w14:textId="77777777" w:rsidR="002813A6" w:rsidRDefault="002813A6" w:rsidP="005F369D">
      <w:pPr>
        <w:pStyle w:val="Chng"/>
        <w:tabs>
          <w:tab w:val="clear" w:pos="6379"/>
        </w:tabs>
        <w:jc w:val="center"/>
        <w:rPr>
          <w:rFonts w:eastAsiaTheme="minorEastAsia"/>
          <w:lang w:eastAsia="ja-JP"/>
        </w:rPr>
      </w:pPr>
    </w:p>
    <w:p w14:paraId="68328BB1" w14:textId="77777777" w:rsidR="002813A6" w:rsidRPr="002813A6" w:rsidRDefault="002813A6" w:rsidP="005F369D">
      <w:pPr>
        <w:pStyle w:val="Chng"/>
        <w:tabs>
          <w:tab w:val="clear" w:pos="6379"/>
        </w:tabs>
        <w:jc w:val="center"/>
        <w:rPr>
          <w:rFonts w:eastAsiaTheme="minorEastAsia"/>
          <w:lang w:eastAsia="ja-JP"/>
        </w:rPr>
      </w:pPr>
    </w:p>
    <w:p w14:paraId="428281ED" w14:textId="77777777" w:rsidR="00D041FF" w:rsidRDefault="00D041FF" w:rsidP="005F369D">
      <w:pPr>
        <w:pStyle w:val="Chng"/>
        <w:tabs>
          <w:tab w:val="clear" w:pos="6379"/>
        </w:tabs>
        <w:jc w:val="center"/>
        <w:rPr>
          <w:rFonts w:eastAsiaTheme="minorEastAsia"/>
          <w:lang w:eastAsia="ja-JP"/>
        </w:rPr>
      </w:pPr>
    </w:p>
    <w:p w14:paraId="23BF2E33" w14:textId="77777777" w:rsidR="005F369D" w:rsidRPr="007E6AB9" w:rsidRDefault="005F369D" w:rsidP="007A6F17">
      <w:pPr>
        <w:pStyle w:val="Tiucctrangmu"/>
      </w:pPr>
      <w:bookmarkStart w:id="24" w:name="_Toc231545782"/>
      <w:bookmarkStart w:id="25" w:name="_Toc231587411"/>
      <w:r>
        <w:lastRenderedPageBreak/>
        <w:t>DANH MỤC</w:t>
      </w:r>
      <w:r w:rsidR="00D041FF">
        <w:t xml:space="preserve"> CÁC BẢNG</w:t>
      </w:r>
      <w:bookmarkEnd w:id="24"/>
      <w:bookmarkEnd w:id="25"/>
    </w:p>
    <w:p w14:paraId="785C30D7" w14:textId="77777777" w:rsidR="00D041FF" w:rsidRDefault="00D041FF" w:rsidP="005F369D">
      <w:pPr>
        <w:pStyle w:val="TableofFigures"/>
        <w:rPr>
          <w:rFonts w:eastAsiaTheme="minorEastAsia"/>
          <w:szCs w:val="26"/>
          <w:lang w:eastAsia="ja-JP"/>
        </w:rPr>
      </w:pPr>
    </w:p>
    <w:p w14:paraId="03CAB1E7" w14:textId="0D10AB60" w:rsidR="002813A6" w:rsidRPr="00D041FF" w:rsidRDefault="005F369D" w:rsidP="002813A6">
      <w:pPr>
        <w:pStyle w:val="TableofFigures"/>
        <w:rPr>
          <w:rFonts w:eastAsiaTheme="minorEastAsia"/>
          <w:lang w:eastAsia="ja-JP"/>
        </w:rPr>
      </w:pPr>
      <w:r>
        <w:rPr>
          <w:szCs w:val="26"/>
        </w:rPr>
        <w:fldChar w:fldCharType="begin"/>
      </w:r>
      <w:r>
        <w:rPr>
          <w:szCs w:val="26"/>
        </w:rPr>
        <w:instrText xml:space="preserve"> TOC \h \z \c "Bảng" </w:instrText>
      </w:r>
      <w:r>
        <w:rPr>
          <w:szCs w:val="26"/>
        </w:rPr>
        <w:fldChar w:fldCharType="separate"/>
      </w:r>
    </w:p>
    <w:p w14:paraId="2F5DD7C7" w14:textId="762601FA" w:rsidR="00D041FF" w:rsidRPr="00D041FF" w:rsidRDefault="00D041FF" w:rsidP="00D041FF">
      <w:pPr>
        <w:rPr>
          <w:rFonts w:eastAsiaTheme="minorEastAsia"/>
          <w:lang w:eastAsia="ja-JP"/>
        </w:rPr>
      </w:pPr>
    </w:p>
    <w:p w14:paraId="3E2BC0FD" w14:textId="77777777" w:rsidR="005F369D" w:rsidRDefault="005F369D" w:rsidP="005F369D">
      <w:pPr>
        <w:pStyle w:val="Chng"/>
        <w:tabs>
          <w:tab w:val="clear" w:pos="6379"/>
        </w:tabs>
        <w:jc w:val="center"/>
        <w:rPr>
          <w:rFonts w:eastAsiaTheme="minorEastAsia"/>
          <w:sz w:val="26"/>
          <w:szCs w:val="26"/>
          <w:lang w:eastAsia="ja-JP"/>
        </w:rPr>
      </w:pPr>
      <w:r>
        <w:rPr>
          <w:sz w:val="26"/>
          <w:szCs w:val="26"/>
        </w:rPr>
        <w:fldChar w:fldCharType="end"/>
      </w:r>
    </w:p>
    <w:p w14:paraId="2F977FA1" w14:textId="77777777" w:rsidR="005440F6" w:rsidRDefault="005440F6" w:rsidP="00DD379F">
      <w:pPr>
        <w:pStyle w:val="Chng"/>
        <w:tabs>
          <w:tab w:val="clear" w:pos="6379"/>
        </w:tabs>
        <w:jc w:val="center"/>
        <w:rPr>
          <w:rFonts w:eastAsiaTheme="minorEastAsia"/>
          <w:sz w:val="26"/>
          <w:szCs w:val="26"/>
          <w:lang w:eastAsia="ja-JP"/>
        </w:rPr>
      </w:pPr>
    </w:p>
    <w:p w14:paraId="62081588" w14:textId="77777777" w:rsidR="005440F6" w:rsidRDefault="005440F6" w:rsidP="00DD379F">
      <w:pPr>
        <w:pStyle w:val="Chng"/>
        <w:tabs>
          <w:tab w:val="clear" w:pos="6379"/>
        </w:tabs>
        <w:jc w:val="center"/>
        <w:rPr>
          <w:rFonts w:eastAsiaTheme="minorEastAsia"/>
          <w:sz w:val="26"/>
          <w:szCs w:val="26"/>
          <w:lang w:eastAsia="ja-JP"/>
        </w:rPr>
      </w:pPr>
    </w:p>
    <w:p w14:paraId="6B2EFEA3" w14:textId="77777777" w:rsidR="005440F6" w:rsidRDefault="005440F6" w:rsidP="00DD379F">
      <w:pPr>
        <w:pStyle w:val="Chng"/>
        <w:tabs>
          <w:tab w:val="clear" w:pos="6379"/>
        </w:tabs>
        <w:jc w:val="center"/>
        <w:rPr>
          <w:rFonts w:eastAsiaTheme="minorEastAsia"/>
          <w:sz w:val="26"/>
          <w:szCs w:val="26"/>
          <w:lang w:eastAsia="ja-JP"/>
        </w:rPr>
      </w:pPr>
    </w:p>
    <w:p w14:paraId="04EB9334" w14:textId="77777777" w:rsidR="005440F6" w:rsidRDefault="005440F6" w:rsidP="00DD379F">
      <w:pPr>
        <w:pStyle w:val="Chng"/>
        <w:tabs>
          <w:tab w:val="clear" w:pos="6379"/>
        </w:tabs>
        <w:jc w:val="center"/>
        <w:rPr>
          <w:rFonts w:eastAsiaTheme="minorEastAsia"/>
          <w:sz w:val="26"/>
          <w:szCs w:val="26"/>
          <w:lang w:eastAsia="ja-JP"/>
        </w:rPr>
      </w:pPr>
    </w:p>
    <w:p w14:paraId="5C7AD93A" w14:textId="77777777" w:rsidR="005440F6" w:rsidRDefault="005440F6" w:rsidP="00DD379F">
      <w:pPr>
        <w:pStyle w:val="Chng"/>
        <w:tabs>
          <w:tab w:val="clear" w:pos="6379"/>
        </w:tabs>
        <w:jc w:val="center"/>
        <w:rPr>
          <w:rFonts w:eastAsiaTheme="minorEastAsia"/>
          <w:sz w:val="26"/>
          <w:szCs w:val="26"/>
          <w:lang w:eastAsia="ja-JP"/>
        </w:rPr>
      </w:pPr>
    </w:p>
    <w:p w14:paraId="6FEC6DC5" w14:textId="77777777" w:rsidR="005440F6" w:rsidRDefault="005440F6" w:rsidP="00DD379F">
      <w:pPr>
        <w:pStyle w:val="Chng"/>
        <w:tabs>
          <w:tab w:val="clear" w:pos="6379"/>
        </w:tabs>
        <w:jc w:val="center"/>
        <w:rPr>
          <w:rFonts w:eastAsiaTheme="minorEastAsia"/>
          <w:sz w:val="26"/>
          <w:szCs w:val="26"/>
          <w:lang w:eastAsia="ja-JP"/>
        </w:rPr>
      </w:pPr>
    </w:p>
    <w:p w14:paraId="5C3C0764" w14:textId="77777777" w:rsidR="005440F6" w:rsidRDefault="005440F6" w:rsidP="00DD379F">
      <w:pPr>
        <w:pStyle w:val="Chng"/>
        <w:tabs>
          <w:tab w:val="clear" w:pos="6379"/>
        </w:tabs>
        <w:jc w:val="center"/>
        <w:rPr>
          <w:rFonts w:eastAsiaTheme="minorEastAsia"/>
          <w:sz w:val="26"/>
          <w:szCs w:val="26"/>
          <w:lang w:eastAsia="ja-JP"/>
        </w:rPr>
      </w:pPr>
    </w:p>
    <w:p w14:paraId="05F465AB" w14:textId="77777777" w:rsidR="005440F6" w:rsidRDefault="005440F6" w:rsidP="00DD379F">
      <w:pPr>
        <w:pStyle w:val="Chng"/>
        <w:tabs>
          <w:tab w:val="clear" w:pos="6379"/>
        </w:tabs>
        <w:jc w:val="center"/>
        <w:rPr>
          <w:rFonts w:eastAsiaTheme="minorEastAsia"/>
          <w:sz w:val="26"/>
          <w:szCs w:val="26"/>
          <w:lang w:eastAsia="ja-JP"/>
        </w:rPr>
      </w:pPr>
    </w:p>
    <w:p w14:paraId="208269F2" w14:textId="77777777" w:rsidR="005440F6" w:rsidRDefault="005440F6" w:rsidP="00DD379F">
      <w:pPr>
        <w:pStyle w:val="Chng"/>
        <w:tabs>
          <w:tab w:val="clear" w:pos="6379"/>
        </w:tabs>
        <w:jc w:val="center"/>
        <w:rPr>
          <w:rFonts w:eastAsiaTheme="minorEastAsia"/>
          <w:sz w:val="26"/>
          <w:szCs w:val="26"/>
          <w:lang w:eastAsia="ja-JP"/>
        </w:rPr>
      </w:pPr>
    </w:p>
    <w:p w14:paraId="46272C33" w14:textId="77777777" w:rsidR="005440F6" w:rsidRDefault="005440F6" w:rsidP="00DD379F">
      <w:pPr>
        <w:pStyle w:val="Chng"/>
        <w:tabs>
          <w:tab w:val="clear" w:pos="6379"/>
        </w:tabs>
        <w:jc w:val="center"/>
        <w:rPr>
          <w:rFonts w:eastAsiaTheme="minorEastAsia"/>
          <w:sz w:val="26"/>
          <w:szCs w:val="26"/>
          <w:lang w:eastAsia="ja-JP"/>
        </w:rPr>
      </w:pPr>
    </w:p>
    <w:p w14:paraId="67D77EB6" w14:textId="77777777" w:rsidR="005440F6" w:rsidRDefault="005440F6" w:rsidP="00DD379F">
      <w:pPr>
        <w:pStyle w:val="Chng"/>
        <w:tabs>
          <w:tab w:val="clear" w:pos="6379"/>
        </w:tabs>
        <w:jc w:val="center"/>
        <w:rPr>
          <w:rFonts w:eastAsiaTheme="minorEastAsia"/>
          <w:sz w:val="26"/>
          <w:szCs w:val="26"/>
          <w:lang w:eastAsia="ja-JP"/>
        </w:rPr>
      </w:pPr>
    </w:p>
    <w:p w14:paraId="5124F252" w14:textId="77777777" w:rsidR="005440F6" w:rsidRDefault="005440F6" w:rsidP="00DD379F">
      <w:pPr>
        <w:pStyle w:val="Chng"/>
        <w:tabs>
          <w:tab w:val="clear" w:pos="6379"/>
        </w:tabs>
        <w:jc w:val="center"/>
        <w:rPr>
          <w:rFonts w:eastAsiaTheme="minorEastAsia"/>
          <w:sz w:val="26"/>
          <w:szCs w:val="26"/>
          <w:lang w:eastAsia="ja-JP"/>
        </w:rPr>
      </w:pPr>
    </w:p>
    <w:p w14:paraId="11710457" w14:textId="77777777" w:rsidR="005440F6" w:rsidRDefault="005440F6" w:rsidP="00DD379F">
      <w:pPr>
        <w:pStyle w:val="Chng"/>
        <w:tabs>
          <w:tab w:val="clear" w:pos="6379"/>
        </w:tabs>
        <w:jc w:val="center"/>
        <w:rPr>
          <w:rFonts w:eastAsiaTheme="minorEastAsia"/>
          <w:sz w:val="26"/>
          <w:szCs w:val="26"/>
          <w:lang w:eastAsia="ja-JP"/>
        </w:rPr>
      </w:pPr>
    </w:p>
    <w:p w14:paraId="37C03B33" w14:textId="77777777" w:rsidR="005440F6" w:rsidRDefault="005440F6" w:rsidP="00DD379F">
      <w:pPr>
        <w:pStyle w:val="Chng"/>
        <w:tabs>
          <w:tab w:val="clear" w:pos="6379"/>
        </w:tabs>
        <w:jc w:val="center"/>
        <w:rPr>
          <w:rFonts w:eastAsiaTheme="minorEastAsia"/>
          <w:sz w:val="26"/>
          <w:szCs w:val="26"/>
          <w:lang w:eastAsia="ja-JP"/>
        </w:rPr>
      </w:pPr>
    </w:p>
    <w:p w14:paraId="64ABD2D7" w14:textId="77777777" w:rsidR="005440F6" w:rsidRDefault="005440F6" w:rsidP="00DD379F">
      <w:pPr>
        <w:pStyle w:val="Chng"/>
        <w:tabs>
          <w:tab w:val="clear" w:pos="6379"/>
        </w:tabs>
        <w:jc w:val="center"/>
        <w:rPr>
          <w:rFonts w:eastAsiaTheme="minorEastAsia"/>
          <w:sz w:val="26"/>
          <w:szCs w:val="26"/>
          <w:lang w:eastAsia="ja-JP"/>
        </w:rPr>
      </w:pPr>
    </w:p>
    <w:p w14:paraId="2EC46E9A" w14:textId="77777777" w:rsidR="005440F6" w:rsidRDefault="005440F6" w:rsidP="00DD379F">
      <w:pPr>
        <w:pStyle w:val="Chng"/>
        <w:tabs>
          <w:tab w:val="clear" w:pos="6379"/>
        </w:tabs>
        <w:jc w:val="center"/>
        <w:rPr>
          <w:rFonts w:eastAsiaTheme="minorEastAsia"/>
          <w:sz w:val="26"/>
          <w:szCs w:val="26"/>
          <w:lang w:eastAsia="ja-JP"/>
        </w:rPr>
      </w:pPr>
    </w:p>
    <w:p w14:paraId="40D3E462" w14:textId="77777777" w:rsidR="005440F6" w:rsidRDefault="005440F6" w:rsidP="00DD379F">
      <w:pPr>
        <w:pStyle w:val="Chng"/>
        <w:tabs>
          <w:tab w:val="clear" w:pos="6379"/>
        </w:tabs>
        <w:jc w:val="center"/>
        <w:rPr>
          <w:rFonts w:eastAsiaTheme="minorEastAsia"/>
          <w:sz w:val="26"/>
          <w:szCs w:val="26"/>
          <w:lang w:eastAsia="ja-JP"/>
        </w:rPr>
      </w:pPr>
    </w:p>
    <w:p w14:paraId="20F49390" w14:textId="77777777" w:rsidR="002813A6" w:rsidRDefault="002813A6" w:rsidP="00DD379F">
      <w:pPr>
        <w:pStyle w:val="Chng"/>
        <w:tabs>
          <w:tab w:val="clear" w:pos="6379"/>
        </w:tabs>
        <w:jc w:val="center"/>
        <w:rPr>
          <w:rFonts w:eastAsiaTheme="minorEastAsia"/>
          <w:sz w:val="26"/>
          <w:szCs w:val="26"/>
          <w:lang w:eastAsia="ja-JP"/>
        </w:rPr>
      </w:pPr>
    </w:p>
    <w:p w14:paraId="2FD8F1F4" w14:textId="77777777" w:rsidR="002813A6" w:rsidRDefault="002813A6" w:rsidP="00DD379F">
      <w:pPr>
        <w:pStyle w:val="Chng"/>
        <w:tabs>
          <w:tab w:val="clear" w:pos="6379"/>
        </w:tabs>
        <w:jc w:val="center"/>
        <w:rPr>
          <w:rFonts w:eastAsiaTheme="minorEastAsia"/>
          <w:sz w:val="26"/>
          <w:szCs w:val="26"/>
          <w:lang w:eastAsia="ja-JP"/>
        </w:rPr>
      </w:pPr>
    </w:p>
    <w:p w14:paraId="5B78A235" w14:textId="77777777" w:rsidR="002813A6" w:rsidRDefault="002813A6" w:rsidP="00DD379F">
      <w:pPr>
        <w:pStyle w:val="Chng"/>
        <w:tabs>
          <w:tab w:val="clear" w:pos="6379"/>
        </w:tabs>
        <w:jc w:val="center"/>
        <w:rPr>
          <w:rFonts w:eastAsiaTheme="minorEastAsia"/>
          <w:sz w:val="26"/>
          <w:szCs w:val="26"/>
          <w:lang w:eastAsia="ja-JP"/>
        </w:rPr>
      </w:pPr>
    </w:p>
    <w:p w14:paraId="4490C176" w14:textId="77777777" w:rsidR="00E031BF" w:rsidRDefault="00E031BF">
      <w:pPr>
        <w:spacing w:after="200" w:line="276" w:lineRule="auto"/>
        <w:rPr>
          <w:b/>
          <w:sz w:val="32"/>
          <w:szCs w:val="32"/>
        </w:rPr>
      </w:pPr>
      <w:bookmarkStart w:id="26" w:name="_Toc231545783"/>
      <w:bookmarkEnd w:id="23"/>
      <w:r>
        <w:br w:type="page"/>
      </w:r>
    </w:p>
    <w:p w14:paraId="31334925" w14:textId="0FD04917" w:rsidR="007606DA" w:rsidRPr="00E031BF" w:rsidRDefault="007606DA" w:rsidP="00E031BF">
      <w:pPr>
        <w:pStyle w:val="Tiucctrangmu"/>
        <w:rPr>
          <w:lang w:eastAsia="en-US"/>
        </w:rPr>
      </w:pPr>
      <w:bookmarkStart w:id="27" w:name="_Toc231587412"/>
      <w:r w:rsidRPr="007A6F17">
        <w:lastRenderedPageBreak/>
        <w:t>CHƯƠNG 1</w:t>
      </w:r>
      <w:r w:rsidR="006076DA">
        <w:br/>
      </w:r>
      <w:r w:rsidRPr="007A6F17">
        <w:t>GIỚI THIỆU VỀ BÀI TOÁN</w:t>
      </w:r>
      <w:bookmarkEnd w:id="26"/>
      <w:bookmarkEnd w:id="27"/>
    </w:p>
    <w:p w14:paraId="1789D0BC" w14:textId="710945E2" w:rsidR="007606DA" w:rsidRDefault="007606DA" w:rsidP="00C16598">
      <w:pPr>
        <w:pStyle w:val="Tiumccp1"/>
        <w:rPr>
          <w:rFonts w:eastAsiaTheme="minorEastAsia"/>
          <w:lang w:eastAsia="ja-JP"/>
        </w:rPr>
      </w:pPr>
      <w:bookmarkStart w:id="28" w:name="_Toc231587413"/>
      <w:r w:rsidRPr="00EE40C5">
        <w:rPr>
          <w:rFonts w:eastAsiaTheme="minorEastAsia"/>
          <w:lang w:eastAsia="ja-JP"/>
        </w:rPr>
        <w:t>Giới thiệu về bài toán</w:t>
      </w:r>
      <w:bookmarkEnd w:id="28"/>
    </w:p>
    <w:p w14:paraId="4C353F8C" w14:textId="77777777" w:rsidR="00E031BF" w:rsidRDefault="00E031BF" w:rsidP="00E031BF">
      <w:pPr>
        <w:pStyle w:val="Nidungvnbn"/>
        <w:rPr>
          <w:szCs w:val="24"/>
        </w:rPr>
      </w:pPr>
      <w:r>
        <w:t>Trong những năm gần đây, thương mại điện tử đã trở thành một trong những lĩnh vực phát triển nhanh nhất của nền kinh tế số. Các sàn giao dịch trực tuyến như Tiki, Shopee, Lazada hay Amazon cung cấp hàng triệu sản phẩm thuộc nhiều ngành hàng khác nhau, tạo ra một lượng dữ liệu khổng lồ liên quan đến giá bán, doanh số, đánh giá khách hàng và xu hướng tiêu dùng.</w:t>
      </w:r>
    </w:p>
    <w:p w14:paraId="31D3B0F5" w14:textId="77777777" w:rsidR="00E031BF" w:rsidRDefault="00E031BF" w:rsidP="00E031BF">
      <w:pPr>
        <w:pStyle w:val="Nidungvnbn"/>
      </w:pPr>
      <w:r>
        <w:t>Tuy nhiên, đối với người bán hàng hoặc các cá nhân có nhu cầu kinh doanh trực tuyến, việc khai thác khối lượng dữ liệu này để đưa ra quyết định kinh doanh hiệu quả là một thách thức lớn. Người dùng thường gặp khó khăn trong việc xác định sản phẩm tiềm năng, đánh giá mức độ cạnh tranh của thị trường, phân tích nhu cầu khách hàng cũng như dự đoán xu hướng phát triển của từng ngành hàng.</w:t>
      </w:r>
    </w:p>
    <w:p w14:paraId="21386B57" w14:textId="77777777" w:rsidR="00E031BF" w:rsidRDefault="00E031BF" w:rsidP="00E031BF">
      <w:pPr>
        <w:pStyle w:val="Nidungvnbn"/>
      </w:pPr>
      <w:r>
        <w:t xml:space="preserve">Xuất phát từ thực tế đó, đề tài </w:t>
      </w:r>
      <w:r>
        <w:rPr>
          <w:rStyle w:val="Strong"/>
        </w:rPr>
        <w:t>Tiki AI Business Advisor</w:t>
      </w:r>
      <w:r>
        <w:t xml:space="preserve"> được xây dựng nhằm hỗ trợ người dùng phân tích thị trường thương mại điện tử dựa trên dữ liệu sản phẩm của nền tảng Tiki. Hệ thống cho phép người dùng tìm kiếm sản phẩm theo từ khóa, thống kê các chỉ số kinh doanh quan trọng, phân tích phản hồi khách hàng, đánh giá cơ hội thị trường và tương tác với trợ lý AI để nhận các tư vấn kinh doanh tự động. </w:t>
      </w:r>
    </w:p>
    <w:p w14:paraId="0E947997" w14:textId="77CAFF67" w:rsidR="00D33BA7" w:rsidRPr="00E031BF" w:rsidRDefault="00E031BF" w:rsidP="002813A6">
      <w:pPr>
        <w:pStyle w:val="Nidungvnbn"/>
        <w:rPr>
          <w:lang w:eastAsia="en-US"/>
        </w:rPr>
      </w:pPr>
      <w:r>
        <w:t>Bên cạnh các chức năng tìm kiếm truyền thống, hệ thống còn tích hợp nhiều kỹ thuật trí tuệ nhân tạo như Retrieval-Augmented Generation (RAG), Large Language Model (Gemini), phân cụm KMeans nhằm nâng cao chất lượng phân tích và hỗ trợ ra quyết định</w:t>
      </w:r>
    </w:p>
    <w:p w14:paraId="3414EDC8" w14:textId="32EF6E8B" w:rsidR="007606DA" w:rsidRPr="00E031BF" w:rsidRDefault="007606DA" w:rsidP="00C16598">
      <w:pPr>
        <w:pStyle w:val="Tiumccp1"/>
        <w:rPr>
          <w:i/>
          <w:lang w:eastAsia="en-US"/>
        </w:rPr>
      </w:pPr>
      <w:bookmarkStart w:id="29" w:name="_Toc231587414"/>
      <w:r>
        <w:rPr>
          <w:rFonts w:eastAsiaTheme="minorEastAsia" w:hint="eastAsia"/>
          <w:lang w:eastAsia="ja-JP"/>
        </w:rPr>
        <w:t>Ý nghĩa của bài toán</w:t>
      </w:r>
      <w:bookmarkEnd w:id="29"/>
    </w:p>
    <w:p w14:paraId="2AEDE6B5" w14:textId="77777777" w:rsidR="00E031BF" w:rsidRDefault="00E031BF" w:rsidP="00E031BF">
      <w:pPr>
        <w:pStyle w:val="Nidungvnbn"/>
        <w:rPr>
          <w:szCs w:val="24"/>
        </w:rPr>
      </w:pPr>
      <w:r>
        <w:t>Bài toán phân tích thị trường thương mại điện tử có ý nghĩa quan trọng đối với cả doanh nghiệp lẫn cá nhân kinh doanh trực tuyến.</w:t>
      </w:r>
    </w:p>
    <w:p w14:paraId="03B86F65" w14:textId="47C7EF6F" w:rsidR="00E031BF" w:rsidRDefault="00E031BF" w:rsidP="00E031BF">
      <w:pPr>
        <w:pStyle w:val="Nidungvnbn"/>
      </w:pPr>
      <w:r>
        <w:lastRenderedPageBreak/>
        <w:t>Thứ nhất, hệ thống giúp người dùng nhanh chóng tiếp cận các thông tin thị trường mà không cần thực hiện các thao tác thu thập và phân tích dữ liệu thủ công. Các chỉ số như giá trung bình, số lượng bán hay đánh giá khách hàng được tổng hợp tự động từ dữ liệu sản phẩm, giúp người dùng tiết kiệm thời gian nghiên cứu thị trường.</w:t>
      </w:r>
    </w:p>
    <w:p w14:paraId="55962DA9" w14:textId="77777777" w:rsidR="00E031BF" w:rsidRDefault="00E031BF" w:rsidP="00E031BF">
      <w:pPr>
        <w:pStyle w:val="Nidungvnbn"/>
      </w:pPr>
      <w:r>
        <w:t>Thứ hai, việc ứng dụng các mô hình học máy cho phép phát hiện những cơ hội kinh doanh tiềm năng thông qua phân tích phân khúc sản phẩm và nhận diện các nhóm sản phẩm có mức độ cạnh tranh thấp nhưng nhu cầu cao (Blue Ocean Products).</w:t>
      </w:r>
    </w:p>
    <w:p w14:paraId="7D62A088" w14:textId="77777777" w:rsidR="00E031BF" w:rsidRDefault="00E031BF" w:rsidP="00E031BF">
      <w:pPr>
        <w:pStyle w:val="Nidungvnbn"/>
      </w:pPr>
      <w:r>
        <w:t>Thứ ba, hệ thống tận dụng khả năng hiểu ngôn ngữ tự nhiên của Large Language Model để xây dựng một trợ lý AI có khả năng trả lời câu hỏi, tư vấn chiến lược kinh doanh và đề xuất lộ trình triển khai dựa trên dữ liệu thực tế.</w:t>
      </w:r>
    </w:p>
    <w:p w14:paraId="19D712DA" w14:textId="5C39492B" w:rsidR="00E031BF" w:rsidRDefault="00E031BF" w:rsidP="00E031BF">
      <w:pPr>
        <w:pStyle w:val="Nidungvnbn"/>
      </w:pPr>
      <w:r>
        <w:t>Cuối cùng, đề tài là một ví dụ điển hình cho việc kết hợp giữa kỹ thuật khai phá dữ liệu, học máy, xử lý ngôn ngữ tự nhiên và phát triển hệ thống web hiện đại trong một bài toán thực tế của thương mại điện tử.</w:t>
      </w:r>
    </w:p>
    <w:p w14:paraId="042BADA5" w14:textId="1AB14598" w:rsidR="00E031BF" w:rsidRDefault="00E031BF">
      <w:pPr>
        <w:spacing w:after="200" w:line="276" w:lineRule="auto"/>
        <w:rPr>
          <w:sz w:val="26"/>
          <w:szCs w:val="26"/>
        </w:rPr>
      </w:pPr>
      <w:r>
        <w:br w:type="page"/>
      </w:r>
    </w:p>
    <w:p w14:paraId="13D10934" w14:textId="75FED08F" w:rsidR="00E031BF" w:rsidRDefault="00E031BF" w:rsidP="00E031BF">
      <w:pPr>
        <w:pStyle w:val="Tiucctrangmu"/>
      </w:pPr>
      <w:bookmarkStart w:id="30" w:name="_Toc231587415"/>
      <w:r w:rsidRPr="00E031BF">
        <w:lastRenderedPageBreak/>
        <w:t>CHƯƠNG 2</w:t>
      </w:r>
      <w:r>
        <w:br/>
      </w:r>
      <w:r w:rsidRPr="00E031BF">
        <w:t>PHÂN TÍCH YÊU CẦU CỦA BÀI TOÁN</w:t>
      </w:r>
      <w:bookmarkEnd w:id="30"/>
    </w:p>
    <w:p w14:paraId="5E728F2B" w14:textId="77777777" w:rsidR="00E031BF" w:rsidRPr="00E031BF" w:rsidRDefault="00E031BF" w:rsidP="00E031BF">
      <w:pPr>
        <w:pStyle w:val="ListParagraph"/>
        <w:spacing w:line="360" w:lineRule="auto"/>
        <w:ind w:left="492"/>
        <w:contextualSpacing w:val="0"/>
        <w:outlineLvl w:val="1"/>
        <w:rPr>
          <w:b/>
          <w:vanish/>
          <w:sz w:val="28"/>
          <w:szCs w:val="28"/>
        </w:rPr>
      </w:pPr>
    </w:p>
    <w:p w14:paraId="79079516" w14:textId="548A7335" w:rsidR="002813A6" w:rsidRDefault="00E031BF" w:rsidP="00C16598">
      <w:pPr>
        <w:pStyle w:val="Tiumccp1"/>
      </w:pPr>
      <w:bookmarkStart w:id="31" w:name="_Toc231587416"/>
      <w:r w:rsidRPr="00E031BF">
        <w:t>2.1 Yêu cầu của bài toán</w:t>
      </w:r>
      <w:bookmarkEnd w:id="31"/>
    </w:p>
    <w:p w14:paraId="337FEB89" w14:textId="77777777" w:rsidR="00C16598" w:rsidRPr="00C16598" w:rsidRDefault="00C16598" w:rsidP="00C16598">
      <w:pPr>
        <w:pStyle w:val="Nidungvnbn"/>
      </w:pPr>
      <w:r w:rsidRPr="00C16598">
        <w:t>Mục tiêu của hệ thống là hỗ trợ người dùng phân tích thị trường thương mại điện tử thông qua dữ liệu sản phẩm Tiki.</w:t>
      </w:r>
    </w:p>
    <w:p w14:paraId="4D7BBCDD" w14:textId="77777777" w:rsidR="00C16598" w:rsidRPr="00C16598" w:rsidRDefault="00C16598" w:rsidP="00C16598">
      <w:pPr>
        <w:pStyle w:val="Nidungvnbn"/>
      </w:pPr>
      <w:r w:rsidRPr="00C16598">
        <w:t>Đầu vào của hệ thống có thể là:</w:t>
      </w:r>
    </w:p>
    <w:p w14:paraId="1F0938D0" w14:textId="77777777" w:rsidR="00C16598" w:rsidRPr="00C16598" w:rsidRDefault="00C16598">
      <w:pPr>
        <w:pStyle w:val="Nidungvnbn"/>
        <w:numPr>
          <w:ilvl w:val="0"/>
          <w:numId w:val="1"/>
        </w:numPr>
        <w:ind w:left="1080"/>
      </w:pPr>
      <w:r w:rsidRPr="00C16598">
        <w:t xml:space="preserve">Từ khóa tìm kiếm sản phẩm. </w:t>
      </w:r>
    </w:p>
    <w:p w14:paraId="3FD544D3" w14:textId="77777777" w:rsidR="00C16598" w:rsidRPr="00C16598" w:rsidRDefault="00C16598">
      <w:pPr>
        <w:pStyle w:val="Nidungvnbn"/>
        <w:numPr>
          <w:ilvl w:val="0"/>
          <w:numId w:val="1"/>
        </w:numPr>
        <w:ind w:left="1080"/>
      </w:pPr>
      <w:r w:rsidRPr="00C16598">
        <w:t xml:space="preserve">Tập tin CSV hoặc Excel chứa danh sách từ khóa. </w:t>
      </w:r>
    </w:p>
    <w:p w14:paraId="73BE3482" w14:textId="77777777" w:rsidR="00C16598" w:rsidRPr="00C16598" w:rsidRDefault="00C16598">
      <w:pPr>
        <w:pStyle w:val="Nidungvnbn"/>
        <w:numPr>
          <w:ilvl w:val="0"/>
          <w:numId w:val="1"/>
        </w:numPr>
        <w:ind w:left="1080"/>
      </w:pPr>
      <w:r w:rsidRPr="00C16598">
        <w:t xml:space="preserve">Câu hỏi hội thoại bằng ngôn ngữ tự nhiên. </w:t>
      </w:r>
    </w:p>
    <w:p w14:paraId="62F1419B" w14:textId="77777777" w:rsidR="00C16598" w:rsidRPr="00C16598" w:rsidRDefault="00C16598">
      <w:pPr>
        <w:pStyle w:val="Nidungvnbn"/>
        <w:numPr>
          <w:ilvl w:val="0"/>
          <w:numId w:val="1"/>
        </w:numPr>
        <w:ind w:left="1080"/>
      </w:pPr>
      <w:r w:rsidRPr="00C16598">
        <w:t xml:space="preserve">Danh mục sản phẩm cần phân tích. </w:t>
      </w:r>
    </w:p>
    <w:p w14:paraId="5C6EC42E" w14:textId="10914205" w:rsidR="00C16598" w:rsidRPr="00C16598" w:rsidRDefault="00C16598" w:rsidP="00C16598">
      <w:pPr>
        <w:pStyle w:val="Nidungvnbn"/>
      </w:pPr>
      <w:r w:rsidRPr="00C16598">
        <w:t xml:space="preserve">Từ các dữ liệu đầu vào này, hệ thống phải thực hiện quá trình truy xuất, phân tích và sinh </w:t>
      </w:r>
      <w:r>
        <w:t>kết quả</w:t>
      </w:r>
      <w:r w:rsidRPr="00C16598">
        <w:t>.</w:t>
      </w:r>
    </w:p>
    <w:p w14:paraId="2068EFA1" w14:textId="77777777" w:rsidR="00C16598" w:rsidRPr="00C16598" w:rsidRDefault="00C16598" w:rsidP="00C16598">
      <w:pPr>
        <w:pStyle w:val="Nidungvnbn"/>
      </w:pPr>
      <w:r w:rsidRPr="00C16598">
        <w:t>Đầu ra của hệ thống bao gồm:</w:t>
      </w:r>
    </w:p>
    <w:p w14:paraId="74BDC1EF" w14:textId="77777777" w:rsidR="00C16598" w:rsidRPr="00C16598" w:rsidRDefault="00C16598">
      <w:pPr>
        <w:pStyle w:val="Nidungvnbn"/>
        <w:numPr>
          <w:ilvl w:val="0"/>
          <w:numId w:val="2"/>
        </w:numPr>
        <w:ind w:left="1080"/>
      </w:pPr>
      <w:r w:rsidRPr="00C16598">
        <w:t xml:space="preserve">Danh sách sản phẩm phù hợp. </w:t>
      </w:r>
    </w:p>
    <w:p w14:paraId="2EC5F4D9" w14:textId="77777777" w:rsidR="00C16598" w:rsidRPr="00C16598" w:rsidRDefault="00C16598">
      <w:pPr>
        <w:pStyle w:val="Nidungvnbn"/>
        <w:numPr>
          <w:ilvl w:val="0"/>
          <w:numId w:val="2"/>
        </w:numPr>
        <w:ind w:left="1080"/>
      </w:pPr>
      <w:r w:rsidRPr="00C16598">
        <w:t xml:space="preserve">Báo cáo thị trường. </w:t>
      </w:r>
    </w:p>
    <w:p w14:paraId="1D3DFF2A" w14:textId="2F9E777C" w:rsidR="00C16598" w:rsidRPr="00C16598" w:rsidRDefault="00C16598">
      <w:pPr>
        <w:pStyle w:val="Nidungvnbn"/>
        <w:numPr>
          <w:ilvl w:val="0"/>
          <w:numId w:val="2"/>
        </w:numPr>
        <w:ind w:left="1080"/>
      </w:pPr>
      <w:r w:rsidRPr="00C16598">
        <w:t xml:space="preserve">Phân tích cơ hội kinh doanh. </w:t>
      </w:r>
    </w:p>
    <w:p w14:paraId="6E72B01E" w14:textId="77777777" w:rsidR="00C16598" w:rsidRPr="00C16598" w:rsidRDefault="00C16598">
      <w:pPr>
        <w:pStyle w:val="Nidungvnbn"/>
        <w:numPr>
          <w:ilvl w:val="0"/>
          <w:numId w:val="2"/>
        </w:numPr>
        <w:ind w:left="1080"/>
      </w:pPr>
      <w:r w:rsidRPr="00C16598">
        <w:t xml:space="preserve">Thông tin đánh giá khách hàng. </w:t>
      </w:r>
    </w:p>
    <w:p w14:paraId="40DB6223" w14:textId="77777777" w:rsidR="00C16598" w:rsidRPr="00C16598" w:rsidRDefault="00C16598">
      <w:pPr>
        <w:pStyle w:val="Nidungvnbn"/>
        <w:numPr>
          <w:ilvl w:val="0"/>
          <w:numId w:val="2"/>
        </w:numPr>
        <w:ind w:left="1080"/>
      </w:pPr>
      <w:r w:rsidRPr="00C16598">
        <w:t>Kết quả tư vấn từ trợ lý AI.</w:t>
      </w:r>
    </w:p>
    <w:p w14:paraId="1E975769" w14:textId="562A897E" w:rsidR="00C16598" w:rsidRPr="00C16598" w:rsidRDefault="00C16598" w:rsidP="00C16598">
      <w:pPr>
        <w:pStyle w:val="Tiumccp1"/>
      </w:pPr>
      <w:bookmarkStart w:id="32" w:name="_Toc231587417"/>
      <w:r w:rsidRPr="00C16598">
        <w:t>2.2 Các phương pháp giải quyết liên quan</w:t>
      </w:r>
      <w:bookmarkEnd w:id="32"/>
    </w:p>
    <w:p w14:paraId="6B65F9C4" w14:textId="77777777" w:rsidR="00C16598" w:rsidRPr="00C16598" w:rsidRDefault="00C16598" w:rsidP="00C16598">
      <w:pPr>
        <w:pStyle w:val="Nidungvnbn"/>
        <w:rPr>
          <w:rFonts w:eastAsiaTheme="minorEastAsia"/>
          <w:b/>
          <w:bCs/>
          <w:lang w:eastAsia="ja-JP"/>
        </w:rPr>
      </w:pPr>
      <w:r w:rsidRPr="00C16598">
        <w:rPr>
          <w:rFonts w:eastAsiaTheme="minorEastAsia"/>
          <w:b/>
          <w:bCs/>
          <w:lang w:eastAsia="ja-JP"/>
        </w:rPr>
        <w:t>Tìm kiếm sản phẩm dựa trên từ khóa</w:t>
      </w:r>
    </w:p>
    <w:p w14:paraId="422BC4E5" w14:textId="77777777" w:rsidR="00C16598" w:rsidRPr="00C16598" w:rsidRDefault="00C16598" w:rsidP="00C16598">
      <w:pPr>
        <w:pStyle w:val="Nidungvnbn"/>
        <w:rPr>
          <w:rFonts w:eastAsiaTheme="minorEastAsia"/>
          <w:lang w:eastAsia="ja-JP"/>
        </w:rPr>
      </w:pPr>
      <w:r w:rsidRPr="00C16598">
        <w:rPr>
          <w:rFonts w:eastAsiaTheme="minorEastAsia"/>
          <w:lang w:eastAsia="ja-JP"/>
        </w:rPr>
        <w:t>Đây là phương pháp cơ bản nhất trong các hệ thống thương mại điện tử. Người dùng nhập vào một từ khóa và hệ thống tiến hành so khớp với tên sản phẩm hoặc mô tả sản phẩm để trả về các kết quả liên quan.</w:t>
      </w:r>
    </w:p>
    <w:p w14:paraId="242D663A" w14:textId="77777777" w:rsidR="00C16598" w:rsidRDefault="00C16598" w:rsidP="00C16598">
      <w:pPr>
        <w:pStyle w:val="Nidungvnbn"/>
        <w:rPr>
          <w:rFonts w:eastAsiaTheme="minorEastAsia"/>
          <w:lang w:eastAsia="ja-JP"/>
        </w:rPr>
      </w:pPr>
      <w:r w:rsidRPr="00C16598">
        <w:rPr>
          <w:rFonts w:eastAsiaTheme="minorEastAsia"/>
          <w:lang w:eastAsia="ja-JP"/>
        </w:rPr>
        <w:lastRenderedPageBreak/>
        <w:t>Ưu điểm của phương pháp này là tốc độ xử lý nhanh và dễ triển khai. Tuy nhiên, khả năng hiểu ngữ nghĩa còn hạn chế, đặc biệt khi người dùng sử dụng từ đồng nghĩa hoặc diễn đạt khác với dữ liệu lưu trữ.</w:t>
      </w:r>
    </w:p>
    <w:p w14:paraId="5F5C51B7" w14:textId="77777777" w:rsidR="00C16598" w:rsidRPr="00C16598" w:rsidRDefault="00C16598" w:rsidP="00C16598">
      <w:pPr>
        <w:pStyle w:val="Nidungvnbn"/>
        <w:rPr>
          <w:rFonts w:eastAsiaTheme="minorEastAsia"/>
          <w:lang w:eastAsia="ja-JP"/>
        </w:rPr>
      </w:pPr>
    </w:p>
    <w:p w14:paraId="624EE00C" w14:textId="77777777" w:rsidR="00C16598" w:rsidRPr="00C16598" w:rsidRDefault="00C16598" w:rsidP="00C16598">
      <w:pPr>
        <w:pStyle w:val="Nidungvnbn"/>
        <w:rPr>
          <w:rFonts w:eastAsiaTheme="minorEastAsia"/>
          <w:b/>
          <w:bCs/>
          <w:lang w:eastAsia="ja-JP"/>
        </w:rPr>
      </w:pPr>
      <w:r w:rsidRPr="00C16598">
        <w:rPr>
          <w:rFonts w:eastAsiaTheme="minorEastAsia"/>
          <w:b/>
          <w:bCs/>
          <w:lang w:eastAsia="ja-JP"/>
        </w:rPr>
        <w:t>Semantic Search</w:t>
      </w:r>
    </w:p>
    <w:p w14:paraId="06F612DD" w14:textId="77777777" w:rsidR="00C16598" w:rsidRPr="00C16598" w:rsidRDefault="00C16598" w:rsidP="00C16598">
      <w:pPr>
        <w:pStyle w:val="Nidungvnbn"/>
        <w:rPr>
          <w:rFonts w:eastAsiaTheme="minorEastAsia"/>
          <w:lang w:eastAsia="ja-JP"/>
        </w:rPr>
      </w:pPr>
      <w:r w:rsidRPr="00C16598">
        <w:rPr>
          <w:rFonts w:eastAsiaTheme="minorEastAsia"/>
          <w:lang w:eastAsia="ja-JP"/>
        </w:rPr>
        <w:t>Semantic Search là kỹ thuật tìm kiếm dựa trên ý nghĩa thay vì chỉ dựa trên sự trùng khớp của từ khóa.</w:t>
      </w:r>
    </w:p>
    <w:p w14:paraId="293E6E58" w14:textId="77777777" w:rsidR="00C16598" w:rsidRPr="00C16598" w:rsidRDefault="00C16598" w:rsidP="00C16598">
      <w:pPr>
        <w:pStyle w:val="Nidungvnbn"/>
        <w:rPr>
          <w:rFonts w:eastAsiaTheme="minorEastAsia"/>
          <w:lang w:eastAsia="ja-JP"/>
        </w:rPr>
      </w:pPr>
      <w:r w:rsidRPr="00C16598">
        <w:rPr>
          <w:rFonts w:eastAsiaTheme="minorEastAsia"/>
          <w:lang w:eastAsia="ja-JP"/>
        </w:rPr>
        <w:t>Các câu truy vấn và tài liệu được chuyển đổi thành vector embedding bằng mô hình SentenceTransformer, sau đó sử dụng ChromaDB để tìm kiếm các vector gần nhất trong không gian ngữ nghĩa.</w:t>
      </w:r>
    </w:p>
    <w:p w14:paraId="5B1BF970" w14:textId="77777777" w:rsidR="00C16598" w:rsidRDefault="00C16598" w:rsidP="00C16598">
      <w:pPr>
        <w:pStyle w:val="Nidungvnbn"/>
        <w:rPr>
          <w:rFonts w:eastAsiaTheme="minorEastAsia"/>
          <w:lang w:eastAsia="ja-JP"/>
        </w:rPr>
      </w:pPr>
      <w:r w:rsidRPr="00C16598">
        <w:rPr>
          <w:rFonts w:eastAsiaTheme="minorEastAsia"/>
          <w:lang w:eastAsia="ja-JP"/>
        </w:rPr>
        <w:t xml:space="preserve">Phương pháp này giúp cải thiện đáng kể khả năng tìm kiếm khi người dùng sử dụng ngôn ngữ tự nhiên hoặc các cụm từ không xuất hiện trực tiếp trong dữ liệu. </w:t>
      </w:r>
    </w:p>
    <w:p w14:paraId="697B418E" w14:textId="77777777" w:rsidR="00C16598" w:rsidRPr="00C16598" w:rsidRDefault="00C16598" w:rsidP="00C16598">
      <w:pPr>
        <w:pStyle w:val="Nidungvnbn"/>
        <w:rPr>
          <w:rFonts w:eastAsiaTheme="minorEastAsia"/>
          <w:lang w:eastAsia="ja-JP"/>
        </w:rPr>
      </w:pPr>
    </w:p>
    <w:p w14:paraId="79D2C06B" w14:textId="77777777" w:rsidR="00C16598" w:rsidRPr="00C16598" w:rsidRDefault="00C16598" w:rsidP="00C16598">
      <w:pPr>
        <w:pStyle w:val="Nidungvnbn"/>
        <w:rPr>
          <w:rFonts w:eastAsiaTheme="minorEastAsia"/>
          <w:b/>
          <w:bCs/>
          <w:lang w:eastAsia="ja-JP"/>
        </w:rPr>
      </w:pPr>
      <w:r w:rsidRPr="00C16598">
        <w:rPr>
          <w:rFonts w:eastAsiaTheme="minorEastAsia"/>
          <w:b/>
          <w:bCs/>
          <w:lang w:eastAsia="ja-JP"/>
        </w:rPr>
        <w:t>Retrieval-Augmented Generation (RAG)</w:t>
      </w:r>
    </w:p>
    <w:p w14:paraId="252CCEB2" w14:textId="77777777" w:rsidR="00C16598" w:rsidRPr="00C16598" w:rsidRDefault="00C16598" w:rsidP="00C16598">
      <w:pPr>
        <w:pStyle w:val="Nidungvnbn"/>
        <w:rPr>
          <w:rFonts w:eastAsiaTheme="minorEastAsia"/>
          <w:lang w:eastAsia="ja-JP"/>
        </w:rPr>
      </w:pPr>
      <w:r w:rsidRPr="00C16598">
        <w:rPr>
          <w:rFonts w:eastAsiaTheme="minorEastAsia"/>
          <w:lang w:eastAsia="ja-JP"/>
        </w:rPr>
        <w:t>RAG là một hướng tiếp cận kết hợp giữa truy xuất thông tin và mô hình ngôn ngữ lớn.</w:t>
      </w:r>
    </w:p>
    <w:p w14:paraId="43024606" w14:textId="77777777" w:rsidR="00C16598" w:rsidRPr="00C16598" w:rsidRDefault="00C16598" w:rsidP="00C16598">
      <w:pPr>
        <w:pStyle w:val="Nidungvnbn"/>
        <w:rPr>
          <w:rFonts w:eastAsiaTheme="minorEastAsia"/>
          <w:lang w:eastAsia="ja-JP"/>
        </w:rPr>
      </w:pPr>
      <w:r w:rsidRPr="00C16598">
        <w:rPr>
          <w:rFonts w:eastAsiaTheme="minorEastAsia"/>
          <w:lang w:eastAsia="ja-JP"/>
        </w:rPr>
        <w:t>Quá trình hoạt động gồm hai bước:</w:t>
      </w:r>
    </w:p>
    <w:p w14:paraId="49453955" w14:textId="77777777" w:rsidR="00C16598" w:rsidRPr="00C16598" w:rsidRDefault="00C16598">
      <w:pPr>
        <w:pStyle w:val="Nidungvnbn"/>
        <w:numPr>
          <w:ilvl w:val="0"/>
          <w:numId w:val="3"/>
        </w:numPr>
        <w:ind w:firstLine="0"/>
        <w:rPr>
          <w:rFonts w:eastAsiaTheme="minorEastAsia"/>
          <w:lang w:eastAsia="ja-JP"/>
        </w:rPr>
      </w:pPr>
      <w:r w:rsidRPr="00C16598">
        <w:rPr>
          <w:rFonts w:eastAsiaTheme="minorEastAsia"/>
          <w:lang w:eastAsia="ja-JP"/>
        </w:rPr>
        <w:t xml:space="preserve">Truy xuất các tài liệu liên quan từ ChromaDB. </w:t>
      </w:r>
    </w:p>
    <w:p w14:paraId="7FB553F5" w14:textId="77777777" w:rsidR="00C16598" w:rsidRPr="00C16598" w:rsidRDefault="00C16598">
      <w:pPr>
        <w:pStyle w:val="Nidungvnbn"/>
        <w:numPr>
          <w:ilvl w:val="0"/>
          <w:numId w:val="3"/>
        </w:numPr>
        <w:ind w:firstLine="0"/>
        <w:rPr>
          <w:rFonts w:eastAsiaTheme="minorEastAsia"/>
          <w:lang w:eastAsia="ja-JP"/>
        </w:rPr>
      </w:pPr>
      <w:r w:rsidRPr="00C16598">
        <w:rPr>
          <w:rFonts w:eastAsiaTheme="minorEastAsia"/>
          <w:lang w:eastAsia="ja-JP"/>
        </w:rPr>
        <w:t xml:space="preserve">Cung cấp các tài liệu này cho Gemini để sinh câu trả lời. </w:t>
      </w:r>
    </w:p>
    <w:p w14:paraId="6A62D54A" w14:textId="77777777" w:rsidR="00C16598" w:rsidRPr="00C16598" w:rsidRDefault="00C16598" w:rsidP="00C16598">
      <w:pPr>
        <w:pStyle w:val="Nidungvnbn"/>
        <w:rPr>
          <w:rFonts w:eastAsiaTheme="minorEastAsia"/>
          <w:lang w:eastAsia="ja-JP"/>
        </w:rPr>
      </w:pPr>
      <w:r w:rsidRPr="00C16598">
        <w:rPr>
          <w:rFonts w:eastAsiaTheme="minorEastAsia"/>
          <w:lang w:eastAsia="ja-JP"/>
        </w:rPr>
        <w:t>Nhờ đó, chatbot có thể trả lời các câu hỏi dựa trên dữ liệu của hệ thống thay vì chỉ dựa vào tri thức đã được huấn luyện trước.</w:t>
      </w:r>
    </w:p>
    <w:p w14:paraId="0CB73388" w14:textId="55E9B45A" w:rsidR="007606DA" w:rsidRDefault="007606DA" w:rsidP="00C16598">
      <w:pPr>
        <w:pStyle w:val="Nidungvnbn"/>
        <w:rPr>
          <w:rFonts w:eastAsiaTheme="minorEastAsia"/>
          <w:lang w:eastAsia="ja-JP"/>
        </w:rPr>
      </w:pPr>
    </w:p>
    <w:p w14:paraId="48F9F800" w14:textId="77777777" w:rsidR="00C16598" w:rsidRPr="00C16598" w:rsidRDefault="00C16598" w:rsidP="00C16598">
      <w:pPr>
        <w:pStyle w:val="Nidungvnbn"/>
        <w:rPr>
          <w:rFonts w:eastAsiaTheme="minorEastAsia"/>
          <w:b/>
          <w:bCs/>
          <w:lang w:eastAsia="ja-JP"/>
        </w:rPr>
      </w:pPr>
      <w:r w:rsidRPr="00C16598">
        <w:rPr>
          <w:rFonts w:eastAsiaTheme="minorEastAsia"/>
          <w:b/>
          <w:bCs/>
          <w:lang w:eastAsia="ja-JP"/>
        </w:rPr>
        <w:t>KMeans Clustering</w:t>
      </w:r>
    </w:p>
    <w:p w14:paraId="38ABE94C" w14:textId="77777777" w:rsidR="00C16598" w:rsidRPr="00C16598" w:rsidRDefault="00C16598" w:rsidP="00C16598">
      <w:pPr>
        <w:pStyle w:val="Nidungvnbn"/>
        <w:rPr>
          <w:rFonts w:eastAsiaTheme="minorEastAsia"/>
          <w:lang w:eastAsia="ja-JP"/>
        </w:rPr>
      </w:pPr>
      <w:r w:rsidRPr="00C16598">
        <w:rPr>
          <w:rFonts w:eastAsiaTheme="minorEastAsia"/>
          <w:lang w:eastAsia="ja-JP"/>
        </w:rPr>
        <w:t>KMeans là thuật toán phân cụm không giám sát được sử dụng để chia các sản phẩm thành nhiều nhóm dựa trên các đặc trưng như:</w:t>
      </w:r>
    </w:p>
    <w:p w14:paraId="3621E585" w14:textId="77777777" w:rsidR="00C16598" w:rsidRPr="00C16598" w:rsidRDefault="00C16598">
      <w:pPr>
        <w:pStyle w:val="Nidungvnbn"/>
        <w:numPr>
          <w:ilvl w:val="0"/>
          <w:numId w:val="4"/>
        </w:numPr>
        <w:ind w:firstLine="0"/>
        <w:rPr>
          <w:rFonts w:eastAsiaTheme="minorEastAsia"/>
          <w:lang w:eastAsia="ja-JP"/>
        </w:rPr>
      </w:pPr>
      <w:r w:rsidRPr="00C16598">
        <w:rPr>
          <w:rFonts w:eastAsiaTheme="minorEastAsia"/>
          <w:lang w:eastAsia="ja-JP"/>
        </w:rPr>
        <w:t xml:space="preserve">Giá sản phẩm. </w:t>
      </w:r>
    </w:p>
    <w:p w14:paraId="4D6F0225" w14:textId="77777777" w:rsidR="00C16598" w:rsidRPr="00C16598" w:rsidRDefault="00C16598">
      <w:pPr>
        <w:pStyle w:val="Nidungvnbn"/>
        <w:numPr>
          <w:ilvl w:val="0"/>
          <w:numId w:val="4"/>
        </w:numPr>
        <w:ind w:firstLine="0"/>
        <w:rPr>
          <w:rFonts w:eastAsiaTheme="minorEastAsia"/>
          <w:lang w:eastAsia="ja-JP"/>
        </w:rPr>
      </w:pPr>
      <w:r w:rsidRPr="00C16598">
        <w:rPr>
          <w:rFonts w:eastAsiaTheme="minorEastAsia"/>
          <w:lang w:eastAsia="ja-JP"/>
        </w:rPr>
        <w:t xml:space="preserve">Điểm đánh giá. </w:t>
      </w:r>
    </w:p>
    <w:p w14:paraId="36B235AF" w14:textId="77777777" w:rsidR="00C16598" w:rsidRPr="00C16598" w:rsidRDefault="00C16598">
      <w:pPr>
        <w:pStyle w:val="Nidungvnbn"/>
        <w:numPr>
          <w:ilvl w:val="0"/>
          <w:numId w:val="4"/>
        </w:numPr>
        <w:ind w:firstLine="0"/>
        <w:rPr>
          <w:rFonts w:eastAsiaTheme="minorEastAsia"/>
          <w:lang w:eastAsia="ja-JP"/>
        </w:rPr>
      </w:pPr>
      <w:r w:rsidRPr="00C16598">
        <w:rPr>
          <w:rFonts w:eastAsiaTheme="minorEastAsia"/>
          <w:lang w:eastAsia="ja-JP"/>
        </w:rPr>
        <w:lastRenderedPageBreak/>
        <w:t xml:space="preserve">Độ phổ biến. </w:t>
      </w:r>
    </w:p>
    <w:p w14:paraId="6DC25828" w14:textId="77777777" w:rsidR="00C16598" w:rsidRPr="00C16598" w:rsidRDefault="00C16598" w:rsidP="00C16598">
      <w:pPr>
        <w:pStyle w:val="Nidungvnbn"/>
        <w:rPr>
          <w:rFonts w:eastAsiaTheme="minorEastAsia"/>
          <w:lang w:eastAsia="ja-JP"/>
        </w:rPr>
      </w:pPr>
      <w:r w:rsidRPr="00C16598">
        <w:rPr>
          <w:rFonts w:eastAsiaTheme="minorEastAsia"/>
          <w:lang w:eastAsia="ja-JP"/>
        </w:rPr>
        <w:t xml:space="preserve">Kết quả phân cụm được sử dụng để nhận diện các phân khúc sản phẩm và đánh giá cơ hội kinh doanh. </w:t>
      </w:r>
    </w:p>
    <w:p w14:paraId="5F977105" w14:textId="77777777" w:rsidR="00C16598" w:rsidRPr="00C16598" w:rsidRDefault="00C16598" w:rsidP="00C16598">
      <w:pPr>
        <w:pStyle w:val="Tiumccp1"/>
        <w:rPr>
          <w:rFonts w:eastAsiaTheme="minorEastAsia"/>
          <w:lang w:eastAsia="ja-JP"/>
        </w:rPr>
      </w:pPr>
      <w:bookmarkStart w:id="33" w:name="_Toc231587418"/>
      <w:r w:rsidRPr="00C16598">
        <w:rPr>
          <w:rFonts w:eastAsiaTheme="minorEastAsia"/>
          <w:lang w:eastAsia="ja-JP"/>
        </w:rPr>
        <w:t>2.3 Phương pháp đề xuất và lý do lựa chọn</w:t>
      </w:r>
      <w:bookmarkEnd w:id="33"/>
    </w:p>
    <w:p w14:paraId="011DF3AE" w14:textId="77777777" w:rsidR="00C16598" w:rsidRPr="00C16598" w:rsidRDefault="00C16598" w:rsidP="00C16598">
      <w:pPr>
        <w:pStyle w:val="Nidungvnbn"/>
        <w:rPr>
          <w:rFonts w:eastAsiaTheme="minorEastAsia"/>
          <w:lang w:eastAsia="ja-JP"/>
        </w:rPr>
      </w:pPr>
      <w:r w:rsidRPr="00C16598">
        <w:rPr>
          <w:rFonts w:eastAsiaTheme="minorEastAsia"/>
          <w:lang w:eastAsia="ja-JP"/>
        </w:rPr>
        <w:t>Hệ thống đề xuất giải pháp kết hợp nhiều kỹ thuật khác nhau nhằm tận dụng ưu điểm của từng phương pháp.</w:t>
      </w:r>
    </w:p>
    <w:p w14:paraId="7519FD0D" w14:textId="77777777" w:rsidR="00C16598" w:rsidRPr="00C16598" w:rsidRDefault="00C16598" w:rsidP="00C16598">
      <w:pPr>
        <w:pStyle w:val="Nidungvnbn"/>
        <w:rPr>
          <w:rFonts w:eastAsiaTheme="minorEastAsia"/>
          <w:lang w:eastAsia="ja-JP"/>
        </w:rPr>
      </w:pPr>
      <w:r w:rsidRPr="00C16598">
        <w:rPr>
          <w:rFonts w:eastAsiaTheme="minorEastAsia"/>
          <w:lang w:eastAsia="ja-JP"/>
        </w:rPr>
        <w:t>Đối với tầng truy xuất dữ liệu, hệ thống sử dụng DataLoader kết hợp với SearchEngine nhằm đảm bảo khả năng tìm kiếm nhanh và ổn định.</w:t>
      </w:r>
    </w:p>
    <w:p w14:paraId="010DDE52" w14:textId="77777777" w:rsidR="00C16598" w:rsidRPr="00C16598" w:rsidRDefault="00C16598" w:rsidP="00C16598">
      <w:pPr>
        <w:pStyle w:val="Nidungvnbn"/>
        <w:rPr>
          <w:rFonts w:eastAsiaTheme="minorEastAsia"/>
          <w:lang w:eastAsia="ja-JP"/>
        </w:rPr>
      </w:pPr>
      <w:r w:rsidRPr="00C16598">
        <w:rPr>
          <w:rFonts w:eastAsiaTheme="minorEastAsia"/>
          <w:lang w:eastAsia="ja-JP"/>
        </w:rPr>
        <w:t>Đối với tìm kiếm ngữ nghĩa, hệ thống sử dụng SentenceTransformer và ChromaDB do khả năng triển khai đơn giản, hỗ trợ tiếng Việt và hiệu quả trong các bài toán semantic search.</w:t>
      </w:r>
    </w:p>
    <w:p w14:paraId="5C17B2A6" w14:textId="729862CA" w:rsidR="00C16598" w:rsidRPr="00C16598" w:rsidRDefault="00C16598" w:rsidP="00C16598">
      <w:pPr>
        <w:pStyle w:val="Nidungvnbn"/>
        <w:rPr>
          <w:rFonts w:eastAsiaTheme="minorEastAsia"/>
          <w:lang w:eastAsia="ja-JP"/>
        </w:rPr>
      </w:pPr>
      <w:r w:rsidRPr="00C16598">
        <w:rPr>
          <w:rFonts w:eastAsiaTheme="minorEastAsia"/>
          <w:lang w:eastAsia="ja-JP"/>
        </w:rPr>
        <w:t>Đối với phân tích thị trường, KMeans được lựa chọn vì khả năng phân cụm nhanh, dễ giải thích và phù hợp với dữ liệu thương mại điện tử.</w:t>
      </w:r>
    </w:p>
    <w:p w14:paraId="142D7F15" w14:textId="77777777" w:rsidR="00C16598" w:rsidRPr="00C16598" w:rsidRDefault="00C16598" w:rsidP="00C16598">
      <w:pPr>
        <w:pStyle w:val="Nidungvnbn"/>
        <w:rPr>
          <w:rFonts w:eastAsiaTheme="minorEastAsia"/>
          <w:lang w:eastAsia="ja-JP"/>
        </w:rPr>
      </w:pPr>
      <w:r w:rsidRPr="00C16598">
        <w:rPr>
          <w:rFonts w:eastAsiaTheme="minorEastAsia"/>
          <w:lang w:eastAsia="ja-JP"/>
        </w:rPr>
        <w:t xml:space="preserve">Cuối cùng, Gemini được lựa chọn làm nền tảng cho trợ lý AI nhờ khả năng xử lý ngôn ngữ tự nhiên mạnh mẽ, hỗ trợ function calling và tích hợp thuận lợi với các công cụ phân tích dữ liệu của hệ thống. </w:t>
      </w:r>
    </w:p>
    <w:p w14:paraId="588ADD7E" w14:textId="77777777" w:rsidR="00C16598" w:rsidRDefault="00C16598" w:rsidP="00C16598">
      <w:pPr>
        <w:pStyle w:val="Nidungvnbn"/>
        <w:rPr>
          <w:rFonts w:eastAsiaTheme="minorEastAsia"/>
          <w:lang w:eastAsia="ja-JP"/>
        </w:rPr>
      </w:pPr>
    </w:p>
    <w:p w14:paraId="6279E81D" w14:textId="79CA86F5" w:rsidR="00E35F11" w:rsidRDefault="00E35F11">
      <w:pPr>
        <w:spacing w:after="200" w:line="276" w:lineRule="auto"/>
        <w:rPr>
          <w:rFonts w:eastAsiaTheme="minorEastAsia"/>
          <w:sz w:val="26"/>
          <w:szCs w:val="26"/>
          <w:lang w:eastAsia="ja-JP"/>
        </w:rPr>
      </w:pPr>
      <w:r>
        <w:rPr>
          <w:rFonts w:eastAsiaTheme="minorEastAsia"/>
          <w:lang w:eastAsia="ja-JP"/>
        </w:rPr>
        <w:br w:type="page"/>
      </w:r>
    </w:p>
    <w:p w14:paraId="69A870D1" w14:textId="02DCCFAF" w:rsidR="00E35F11" w:rsidRDefault="00E35F11" w:rsidP="00E35F11">
      <w:pPr>
        <w:pStyle w:val="Tiucctrangmu"/>
        <w:rPr>
          <w:rFonts w:eastAsiaTheme="minorEastAsia"/>
          <w:lang w:eastAsia="ja-JP"/>
        </w:rPr>
      </w:pPr>
      <w:bookmarkStart w:id="34" w:name="_Toc231587419"/>
      <w:r w:rsidRPr="00E35F11">
        <w:rPr>
          <w:rFonts w:eastAsiaTheme="minorEastAsia"/>
          <w:lang w:eastAsia="ja-JP"/>
        </w:rPr>
        <w:lastRenderedPageBreak/>
        <w:t>CHƯƠNG 3</w:t>
      </w:r>
      <w:r>
        <w:rPr>
          <w:rFonts w:eastAsiaTheme="minorEastAsia"/>
          <w:lang w:eastAsia="ja-JP"/>
        </w:rPr>
        <w:br/>
      </w:r>
      <w:r w:rsidRPr="00E35F11">
        <w:rPr>
          <w:rFonts w:eastAsiaTheme="minorEastAsia"/>
          <w:lang w:eastAsia="ja-JP"/>
        </w:rPr>
        <w:t xml:space="preserve"> PHƯƠNG PHÁP ĐỀ XUẤT</w:t>
      </w:r>
      <w:bookmarkEnd w:id="34"/>
    </w:p>
    <w:p w14:paraId="7347D344" w14:textId="40DA29DD" w:rsidR="00E35F11" w:rsidRDefault="00E35F11" w:rsidP="00E35F11">
      <w:pPr>
        <w:pStyle w:val="Tiumccp1"/>
        <w:rPr>
          <w:rFonts w:eastAsiaTheme="minorEastAsia"/>
          <w:lang w:eastAsia="ja-JP"/>
        </w:rPr>
      </w:pPr>
      <w:bookmarkStart w:id="35" w:name="_Toc231587420"/>
      <w:r w:rsidRPr="00E35F11">
        <w:rPr>
          <w:rFonts w:eastAsiaTheme="minorEastAsia"/>
          <w:lang w:eastAsia="ja-JP"/>
        </w:rPr>
        <w:t>3.1 Tổng quan phương pháp đề xuất</w:t>
      </w:r>
      <w:bookmarkEnd w:id="35"/>
    </w:p>
    <w:p w14:paraId="644D8C7E" w14:textId="77777777" w:rsidR="00A10303" w:rsidRPr="00A10303" w:rsidRDefault="00A10303" w:rsidP="00A10303">
      <w:pPr>
        <w:pStyle w:val="Nidungvnbn"/>
        <w:rPr>
          <w:rFonts w:eastAsiaTheme="minorEastAsia"/>
          <w:lang w:eastAsia="ja-JP"/>
        </w:rPr>
      </w:pPr>
      <w:r w:rsidRPr="00A10303">
        <w:rPr>
          <w:rFonts w:eastAsiaTheme="minorEastAsia"/>
          <w:lang w:eastAsia="ja-JP"/>
        </w:rPr>
        <w:t>Mục tiêu của hệ thống Tiki AI Business Advisor là hỗ trợ người dùng phân tích thị trường thương mại điện tử trên nền tảng Tiki nhằm đánh giá tiềm năng kinh doanh của sản phẩm hoặc một nhóm sản phẩm thông qua các chỉ số như giá bán, doanh thu ước tính, mức độ cạnh tranh, đánh giá khách hàng và xu hướng thị trường. Thay vì người dùng phải tự thu thập và xử lý dữ liệu từ nhiều nguồn khác nhau, hệ thống cung cấp một nền tảng tích hợp cho phép tìm kiếm, phân tích và tư vấn kinh doanh thông qua giao diện trực quan và trợ lý AI.</w:t>
      </w:r>
    </w:p>
    <w:p w14:paraId="0E13B7FC" w14:textId="77777777" w:rsidR="00A10303" w:rsidRPr="00A10303" w:rsidRDefault="00A10303" w:rsidP="00A10303">
      <w:pPr>
        <w:pStyle w:val="Nidungvnbn"/>
        <w:rPr>
          <w:rFonts w:eastAsiaTheme="minorEastAsia"/>
          <w:lang w:eastAsia="ja-JP"/>
        </w:rPr>
      </w:pPr>
      <w:r w:rsidRPr="00A10303">
        <w:rPr>
          <w:rFonts w:eastAsiaTheme="minorEastAsia"/>
          <w:lang w:eastAsia="ja-JP"/>
        </w:rPr>
        <w:t>Để giải quyết bài toán này, hệ thống kết hợp nhiều thành phần xử lý dữ liệu và trí tuệ nhân tạo trong một quy trình thống nhất. Dữ liệu sản phẩm, dữ liệu đánh giá khách hàng và dữ liệu chuỗi thời gian được thu thập, làm sạch và lưu trữ trong các tập dữ liệu cục bộ. Sau đó, hệ thống tiến hành xây dựng các đặc trưng dữ liệu phục vụ cho các mô hình phân tích như phân cụm sản phẩm bằng KMeans, truy xuất ngữ nghĩa bằng ChromaDB và hỗ trợ hội thoại thông minh bằng mô hình Gemini.</w:t>
      </w:r>
    </w:p>
    <w:p w14:paraId="2585FBD7" w14:textId="77777777" w:rsidR="00A10303" w:rsidRPr="00A10303" w:rsidRDefault="00A10303" w:rsidP="00A10303">
      <w:pPr>
        <w:pStyle w:val="Nidungvnbn"/>
        <w:rPr>
          <w:rFonts w:eastAsiaTheme="minorEastAsia"/>
          <w:lang w:eastAsia="ja-JP"/>
        </w:rPr>
      </w:pPr>
      <w:r w:rsidRPr="00A10303">
        <w:rPr>
          <w:rFonts w:eastAsiaTheme="minorEastAsia"/>
          <w:lang w:eastAsia="ja-JP"/>
        </w:rPr>
        <w:t>Kiến trúc của hệ thống được xây dựng theo hướng phân tầng gồm tầng dữ liệu (Data Layer), tầng xử lý và phân tích (Analytics Layer), tầng mô hình học máy (Machine Learning Layer) và tầng trợ lý AI (AI Business Advisor Layer). Cách tiếp cận này giúp hệ thống dễ dàng mở rộng, bảo trì và bổ sung các mô hình phân tích mới trong tương lai.</w:t>
      </w:r>
    </w:p>
    <w:p w14:paraId="5F179EFC" w14:textId="50BB52BB" w:rsidR="00A10303" w:rsidRDefault="00A10303" w:rsidP="00A10303">
      <w:pPr>
        <w:pStyle w:val="Nidungvnbn"/>
        <w:rPr>
          <w:rFonts w:eastAsiaTheme="minorEastAsia"/>
          <w:lang w:eastAsia="ja-JP"/>
        </w:rPr>
      </w:pPr>
      <w:r w:rsidRPr="00A10303">
        <w:rPr>
          <w:rFonts w:eastAsiaTheme="minorEastAsia"/>
          <w:lang w:val="en-US" w:eastAsia="ja-JP"/>
        </w:rPr>
        <w:t>Quy trình xử lý tổng thể của hệ thống được mô tả như sau:</w:t>
      </w:r>
    </w:p>
    <w:p w14:paraId="1036CF9B" w14:textId="6BD92F08" w:rsidR="00A10303" w:rsidRDefault="00CF2561" w:rsidP="00CF2561">
      <w:pPr>
        <w:pStyle w:val="Nidungvnbn"/>
        <w:keepNext/>
        <w:ind w:firstLine="90"/>
        <w:jc w:val="center"/>
      </w:pPr>
      <w:r w:rsidRPr="00CF2561">
        <w:lastRenderedPageBreak/>
        <w:drawing>
          <wp:inline distT="0" distB="0" distL="0" distR="0" wp14:anchorId="05EE473D" wp14:editId="212F900E">
            <wp:extent cx="5591955" cy="5553850"/>
            <wp:effectExtent l="0" t="0" r="8890" b="8890"/>
            <wp:docPr id="116363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36305" name=""/>
                    <pic:cNvPicPr/>
                  </pic:nvPicPr>
                  <pic:blipFill>
                    <a:blip r:embed="rId11"/>
                    <a:stretch>
                      <a:fillRect/>
                    </a:stretch>
                  </pic:blipFill>
                  <pic:spPr>
                    <a:xfrm>
                      <a:off x="0" y="0"/>
                      <a:ext cx="5591955" cy="5553850"/>
                    </a:xfrm>
                    <a:prstGeom prst="rect">
                      <a:avLst/>
                    </a:prstGeom>
                  </pic:spPr>
                </pic:pic>
              </a:graphicData>
            </a:graphic>
          </wp:inline>
        </w:drawing>
      </w:r>
    </w:p>
    <w:p w14:paraId="41102ECE" w14:textId="2621F00D" w:rsidR="00A10303" w:rsidRPr="00A10303" w:rsidRDefault="00A10303" w:rsidP="00A10303">
      <w:pPr>
        <w:pStyle w:val="Caption"/>
        <w:rPr>
          <w:rFonts w:eastAsiaTheme="minorEastAsia"/>
          <w:lang w:eastAsia="ja-JP"/>
        </w:rPr>
      </w:pPr>
      <w:r>
        <w:t xml:space="preserve">Hình </w:t>
      </w:r>
      <w:r>
        <w:fldChar w:fldCharType="begin"/>
      </w:r>
      <w:r>
        <w:instrText xml:space="preserve"> SEQ Hình \* ARABIC </w:instrText>
      </w:r>
      <w:r>
        <w:fldChar w:fldCharType="separate"/>
      </w:r>
      <w:r w:rsidR="00355C43">
        <w:rPr>
          <w:noProof/>
        </w:rPr>
        <w:t>1</w:t>
      </w:r>
      <w:r>
        <w:fldChar w:fldCharType="end"/>
      </w:r>
      <w:r w:rsidRPr="00A10303">
        <w:rPr>
          <w:bCs w:val="0"/>
          <w:sz w:val="24"/>
          <w:szCs w:val="24"/>
        </w:rPr>
        <w:t xml:space="preserve"> </w:t>
      </w:r>
      <w:r w:rsidRPr="00A10303">
        <w:t>Quy trình xử lý dữ liệu và mô hình của hệ thống</w:t>
      </w:r>
    </w:p>
    <w:p w14:paraId="01978320" w14:textId="49933435" w:rsidR="00C16598" w:rsidRDefault="00A10303" w:rsidP="00C16598">
      <w:pPr>
        <w:pStyle w:val="Nidungvnbn"/>
        <w:rPr>
          <w:rFonts w:eastAsiaTheme="minorEastAsia"/>
          <w:lang w:eastAsia="ja-JP"/>
        </w:rPr>
      </w:pPr>
      <w:r w:rsidRPr="00A10303">
        <w:rPr>
          <w:rFonts w:eastAsiaTheme="minorEastAsia"/>
          <w:lang w:val="en-US" w:eastAsia="ja-JP"/>
        </w:rPr>
        <w:t>Hình</w:t>
      </w:r>
      <w:r>
        <w:rPr>
          <w:rFonts w:eastAsiaTheme="minorEastAsia"/>
          <w:lang w:eastAsia="ja-JP"/>
        </w:rPr>
        <w:t xml:space="preserve"> </w:t>
      </w:r>
      <w:r w:rsidRPr="00A10303">
        <w:rPr>
          <w:rFonts w:eastAsiaTheme="minorEastAsia"/>
          <w:lang w:val="en-US" w:eastAsia="ja-JP"/>
        </w:rPr>
        <w:t>1 mô tả quy trình xử lý dữ liệu tổng thể của hệ thống. Dữ liệu sản phẩm, dữ liệu đánh giá khách hàng và dữ liệu chuỗi thời gian được thu thập từ các tập dữ liệu nguồn. Sau quá trình làm sạch và chuẩn hóa theo kiến trúc Medallion, hệ thống xây dựng các đặc trưng phục vụ mô hình KMeans và các thành phần AI. Kết quả phân tích được kết hợp với Search Engine, RAG Engine và Gemini để sinh ra các báo cáo và khuyến nghị kinh doanh.</w:t>
      </w:r>
    </w:p>
    <w:p w14:paraId="63431CFB" w14:textId="4B5B3C71" w:rsidR="00C16598" w:rsidRDefault="00F13F62" w:rsidP="00C16598">
      <w:pPr>
        <w:pStyle w:val="Nidungvnbn"/>
        <w:rPr>
          <w:rFonts w:eastAsiaTheme="minorEastAsia"/>
          <w:lang w:eastAsia="ja-JP"/>
        </w:rPr>
      </w:pPr>
      <w:r w:rsidRPr="00F13F62">
        <w:rPr>
          <w:rFonts w:eastAsiaTheme="minorEastAsia"/>
          <w:lang w:val="en-US" w:eastAsia="ja-JP"/>
        </w:rPr>
        <w:t>Trong đó:</w:t>
      </w:r>
    </w:p>
    <w:p w14:paraId="556A3DFE" w14:textId="09AF7820" w:rsidR="00F13F62" w:rsidRPr="00F13F62" w:rsidRDefault="00F13F62">
      <w:pPr>
        <w:pStyle w:val="Nidungvnbn"/>
        <w:numPr>
          <w:ilvl w:val="0"/>
          <w:numId w:val="5"/>
        </w:numPr>
      </w:pPr>
      <w:r w:rsidRPr="00F13F62">
        <w:rPr>
          <w:b/>
          <w:bCs/>
        </w:rPr>
        <w:lastRenderedPageBreak/>
        <w:t>Tầng thu thập dữ liệu (Data Collection):</w:t>
      </w:r>
      <w:r w:rsidRPr="00F13F62">
        <w:t xml:space="preserve"> </w:t>
      </w:r>
      <w:r>
        <w:t xml:space="preserve">nhóm thu thập dữ liệu </w:t>
      </w:r>
      <w:r w:rsidRPr="00F13F62">
        <w:t>các nguồn thuộc nền tảng Tiki</w:t>
      </w:r>
      <w:r w:rsidR="00945A5C">
        <w:t xml:space="preserve"> và chuẩn hóa thành </w:t>
      </w:r>
      <w:r w:rsidRPr="00F13F62">
        <w:t xml:space="preserve">các tệp tin </w:t>
      </w:r>
      <w:r w:rsidR="00945A5C" w:rsidRPr="00F13F62">
        <w:t xml:space="preserve">bao gồm </w:t>
      </w:r>
      <w:r w:rsidRPr="00F13F62">
        <w:rPr>
          <w:rStyle w:val="HTMLCode"/>
          <w:rFonts w:ascii="Times New Roman" w:hAnsi="Times New Roman" w:cs="Times New Roman"/>
          <w:sz w:val="26"/>
          <w:szCs w:val="26"/>
        </w:rPr>
        <w:t>products.json</w:t>
      </w:r>
      <w:r w:rsidRPr="00F13F62">
        <w:t>,</w:t>
      </w:r>
      <w:r w:rsidR="00945A5C">
        <w:t xml:space="preserve"> </w:t>
      </w:r>
      <w:r w:rsidRPr="00F13F62">
        <w:rPr>
          <w:rStyle w:val="HTMLCode"/>
          <w:rFonts w:ascii="Times New Roman" w:hAnsi="Times New Roman" w:cs="Times New Roman"/>
          <w:sz w:val="26"/>
          <w:szCs w:val="26"/>
        </w:rPr>
        <w:t>eviews.json</w:t>
      </w:r>
      <w:r w:rsidRPr="00F13F62">
        <w:t xml:space="preserve">, </w:t>
      </w:r>
      <w:r w:rsidRPr="00F13F62">
        <w:rPr>
          <w:rStyle w:val="HTMLCode"/>
          <w:rFonts w:ascii="Times New Roman" w:hAnsi="Times New Roman" w:cs="Times New Roman"/>
          <w:sz w:val="26"/>
          <w:szCs w:val="26"/>
        </w:rPr>
        <w:t>timeseries.json</w:t>
      </w:r>
      <w:r w:rsidRPr="00F13F62">
        <w:t xml:space="preserve"> và </w:t>
      </w:r>
      <w:r w:rsidRPr="00F13F62">
        <w:rPr>
          <w:rStyle w:val="HTMLCode"/>
          <w:rFonts w:ascii="Times New Roman" w:hAnsi="Times New Roman" w:cs="Times New Roman"/>
          <w:sz w:val="26"/>
          <w:szCs w:val="26"/>
        </w:rPr>
        <w:t>tiki_products_raw.csv</w:t>
      </w:r>
      <w:r w:rsidRPr="00F13F62">
        <w:t>.</w:t>
      </w:r>
    </w:p>
    <w:p w14:paraId="67D91356" w14:textId="4086B99A" w:rsidR="00F13F62" w:rsidRPr="00F13F62" w:rsidRDefault="00F13F62">
      <w:pPr>
        <w:pStyle w:val="Nidungvnbn"/>
        <w:numPr>
          <w:ilvl w:val="0"/>
          <w:numId w:val="5"/>
        </w:numPr>
      </w:pPr>
      <w:r w:rsidRPr="00F13F62">
        <w:rPr>
          <w:b/>
          <w:bCs/>
        </w:rPr>
        <w:t>Kiến trúc Medallion (Data Processing):</w:t>
      </w:r>
      <w:r w:rsidRPr="00F13F62">
        <w:t xml:space="preserve"> Tổ chức và xử lý dữ liệu qua ba tầng nghiêm ngặt: Bronze Layer lưu trữ dữ liệu nguyên bản; Silver Layer thực hiện làm sạch và chuẩn hóa; Gold Layer cung cấp dữ liệu sạch hoàn toàn, sẵn sàng phục vụ cho các bài toán Học </w:t>
      </w:r>
      <w:r>
        <w:t xml:space="preserve">máy. </w:t>
      </w:r>
    </w:p>
    <w:p w14:paraId="0DC7B0D3" w14:textId="526AB92D" w:rsidR="00F13F62" w:rsidRPr="00F13F62" w:rsidRDefault="00F13F62">
      <w:pPr>
        <w:pStyle w:val="Nidungvnbn"/>
        <w:numPr>
          <w:ilvl w:val="0"/>
          <w:numId w:val="5"/>
        </w:numPr>
      </w:pPr>
      <w:r w:rsidRPr="00F13F62">
        <w:rPr>
          <w:b/>
          <w:bCs/>
        </w:rPr>
        <w:t>Feature Engineering:</w:t>
      </w:r>
      <w:r w:rsidRPr="00F13F62">
        <w:t xml:space="preserve"> Xây dựng và tính toán các đặc trưng cốt lõi của sản phẩm bao gồm chuẩn hóa giá, chuẩn hóa điểm đánh giá và tính toán chỉ số độ </w:t>
      </w:r>
      <w:r>
        <w:t>phổ.</w:t>
      </w:r>
    </w:p>
    <w:p w14:paraId="40D73551" w14:textId="5E4D766C" w:rsidR="00F13F62" w:rsidRPr="00F13F62" w:rsidRDefault="00F13F62">
      <w:pPr>
        <w:pStyle w:val="Nidungvnbn"/>
        <w:numPr>
          <w:ilvl w:val="0"/>
          <w:numId w:val="5"/>
        </w:numPr>
      </w:pPr>
      <w:r w:rsidRPr="00F13F62">
        <w:rPr>
          <w:b/>
          <w:bCs/>
        </w:rPr>
        <w:t xml:space="preserve">KMeans Clustering </w:t>
      </w:r>
      <w:r w:rsidRPr="00F13F62">
        <w:t xml:space="preserve">Mô hình KMeans Clustering thực hiện phân cụm sản phẩm thành 5 nhóm dựa trên ba đặc trưng cốt lõi: giá </w:t>
      </w:r>
      <w:r>
        <w:t xml:space="preserve">bán, </w:t>
      </w:r>
      <w:r w:rsidRPr="00F13F62">
        <w:t xml:space="preserve">điểm đánh giá và độ phổ </w:t>
      </w:r>
      <w:r>
        <w:t>biến.</w:t>
      </w:r>
      <w:r w:rsidRPr="00F13F62">
        <w:t xml:space="preserve"> Dưới góc nhìn kinh doanh, các cụm này được diễn giải bao gồm: Best Seller (nhóm bán chạy, độ phổ biến cao và đánh giá tích cực), Mainstream (phân khúc đại chúng, giá hợp lý và thị phần ổn định), Blue Ocean (thị trường tiềm năng, đánh giá tốt, ít cạnh tranh), Niche Market (thị trường ngách phục vụ nhu cầu chuyên biệt) và Struggling Product (nhóm tăng trưởng kém, sức mua thấp hoặc phản hồi tiêu cực). Sự phân loại này giúp hệ thống nhận diện rõ cấu trúc thị trường để đưa ra các chiến lược tư vấn kinh doanh chính xác.</w:t>
      </w:r>
    </w:p>
    <w:p w14:paraId="1B2533C7" w14:textId="25A5BDE1" w:rsidR="00F13F62" w:rsidRPr="00F13F62" w:rsidRDefault="00F13F62">
      <w:pPr>
        <w:pStyle w:val="Nidungvnbn"/>
        <w:numPr>
          <w:ilvl w:val="0"/>
          <w:numId w:val="5"/>
        </w:numPr>
      </w:pPr>
      <w:r w:rsidRPr="00F13F62">
        <w:rPr>
          <w:b/>
          <w:bCs/>
        </w:rPr>
        <w:t>AI Business Advisor:</w:t>
      </w:r>
      <w:r w:rsidRPr="00F13F62">
        <w:t xml:space="preserve"> Tầng ứng dụng thông minh tích hợp toàn diện gồm:</w:t>
      </w:r>
    </w:p>
    <w:p w14:paraId="4AC110E2" w14:textId="18F66DB5" w:rsidR="00F13F62" w:rsidRPr="00F13F62" w:rsidRDefault="00F13F62">
      <w:pPr>
        <w:pStyle w:val="Nidungvnbn"/>
        <w:numPr>
          <w:ilvl w:val="1"/>
          <w:numId w:val="6"/>
        </w:numPr>
        <w:ind w:firstLine="720"/>
        <w:rPr>
          <w:lang w:val="en-US"/>
        </w:rPr>
      </w:pPr>
      <w:r w:rsidRPr="00F13F62">
        <w:t>Search Engine: Hỗ trợ tìm kiếm theo từ và tìm kiếm ngữ nghĩa</w:t>
      </w:r>
    </w:p>
    <w:p w14:paraId="1F44BB93" w14:textId="746E690D" w:rsidR="00F13F62" w:rsidRDefault="00F13F62">
      <w:pPr>
        <w:pStyle w:val="Nidungvnbn"/>
        <w:numPr>
          <w:ilvl w:val="1"/>
          <w:numId w:val="6"/>
        </w:numPr>
        <w:ind w:firstLine="720"/>
      </w:pPr>
      <w:r w:rsidRPr="00F13F62">
        <w:rPr>
          <w:i/>
          <w:iCs/>
        </w:rPr>
        <w:t>RAG Engine:</w:t>
      </w:r>
      <w:r>
        <w:t xml:space="preserve"> Truy xuất ngữ cảnh từ cơ sở dữ liệu vector ChromaDB để bổ sung thông tin chính xác vào Prompt.</w:t>
      </w:r>
    </w:p>
    <w:p w14:paraId="2ADCB69E" w14:textId="3D07A2C7" w:rsidR="00F13F62" w:rsidRDefault="00F13F62">
      <w:pPr>
        <w:pStyle w:val="Nidungvnbn"/>
        <w:numPr>
          <w:ilvl w:val="1"/>
          <w:numId w:val="6"/>
        </w:numPr>
        <w:ind w:firstLine="720"/>
      </w:pPr>
      <w:r>
        <w:rPr>
          <w:i/>
          <w:iCs/>
        </w:rPr>
        <w:t>PhoBERT:</w:t>
      </w:r>
      <w:r>
        <w:t xml:space="preserve"> Thực hiện phân tích và phân loại cảm xúc từ các bài đánh giá của khách hàng.</w:t>
      </w:r>
    </w:p>
    <w:p w14:paraId="7056986C" w14:textId="77777777" w:rsidR="00F13F62" w:rsidRDefault="00F13F62">
      <w:pPr>
        <w:pStyle w:val="Nidungvnbn"/>
        <w:numPr>
          <w:ilvl w:val="1"/>
          <w:numId w:val="6"/>
        </w:numPr>
        <w:ind w:firstLine="720"/>
      </w:pPr>
      <w:r>
        <w:rPr>
          <w:i/>
          <w:iCs/>
        </w:rPr>
        <w:lastRenderedPageBreak/>
        <w:t>Gemini LLM:</w:t>
      </w:r>
      <w:r>
        <w:t xml:space="preserve"> Mô hình ngôn ngữ lớn đóng vai trò trung tâm chịu trách nhiệm tư vấn, sinh báo cáo, phân tích dữ liệu và điều phối toàn bộ hệ thống.</w:t>
      </w:r>
    </w:p>
    <w:p w14:paraId="6CBF7AC8" w14:textId="77777777" w:rsidR="00945A5C" w:rsidRDefault="00945A5C" w:rsidP="00945A5C">
      <w:pPr>
        <w:pStyle w:val="Tiumccp1"/>
      </w:pPr>
      <w:bookmarkStart w:id="36" w:name="_Toc231587421"/>
      <w:r w:rsidRPr="00945A5C">
        <w:t>3.2 Thu thập và quản lý dữ liệu</w:t>
      </w:r>
      <w:bookmarkEnd w:id="36"/>
    </w:p>
    <w:p w14:paraId="62779F13" w14:textId="29CE5C81" w:rsidR="00945A5C" w:rsidRPr="00945A5C" w:rsidRDefault="00945A5C" w:rsidP="00945A5C">
      <w:pPr>
        <w:pStyle w:val="Tiumccp2"/>
      </w:pPr>
      <w:bookmarkStart w:id="37" w:name="_Toc231587422"/>
      <w:r w:rsidRPr="00945A5C">
        <w:t>3.2.1 Nguồn dữ liệu</w:t>
      </w:r>
      <w:bookmarkEnd w:id="37"/>
    </w:p>
    <w:p w14:paraId="58808A04" w14:textId="77777777" w:rsidR="00634A9D" w:rsidRPr="00634A9D" w:rsidRDefault="00634A9D" w:rsidP="00634A9D">
      <w:pPr>
        <w:pStyle w:val="Nidungvnbn"/>
      </w:pPr>
      <w:r w:rsidRPr="00634A9D">
        <w:t>Dữ liệu đóng vai trò nền tảng trong toàn bộ hệ thống Tiki AI Business Advisor. Chất lượng và độ đầy đủ của dữ liệu ảnh hưởng trực tiếp đến hiệu quả của các thành phần phân tích thị trường, phân cụm sản phẩm, phân tích cảm xúc khách hàng và hệ thống tư vấn kinh doanh dựa trên trí tuệ nhân tạo.</w:t>
      </w:r>
    </w:p>
    <w:p w14:paraId="563BB343" w14:textId="77777777" w:rsidR="00634A9D" w:rsidRPr="00634A9D" w:rsidRDefault="00634A9D" w:rsidP="00634A9D">
      <w:pPr>
        <w:pStyle w:val="Nidungvnbn"/>
      </w:pPr>
      <w:r w:rsidRPr="00634A9D">
        <w:t>Trong nghiên cứu này, dữ liệu được thu thập từ nền tảng thương mại điện tử Tiki thông qua quá trình crawler tự động. Dữ liệu ban đầu được lưu trữ dưới dạng các tệp CSV (dữ liệu thô) và sau đó được xử lý, chuẩn hóa thành các tệp JSON để phục vụ cho các mô hình học máy và hệ thống AI.</w:t>
      </w:r>
    </w:p>
    <w:p w14:paraId="2D5E2A1F" w14:textId="6AFADEE3" w:rsidR="00945A5C" w:rsidRDefault="00945A5C" w:rsidP="00BE6800">
      <w:pPr>
        <w:pStyle w:val="Nidungvnbn"/>
      </w:pPr>
    </w:p>
    <w:p w14:paraId="7D8965F9" w14:textId="67927D84" w:rsidR="00945A5C" w:rsidRPr="00BE6800" w:rsidRDefault="00945A5C" w:rsidP="00945A5C">
      <w:pPr>
        <w:pStyle w:val="Caption"/>
        <w:keepNext/>
      </w:pPr>
      <w:r>
        <w:t xml:space="preserve">Bảng </w:t>
      </w:r>
      <w:r>
        <w:fldChar w:fldCharType="begin"/>
      </w:r>
      <w:r>
        <w:instrText xml:space="preserve"> SEQ Bảng \* ARABIC </w:instrText>
      </w:r>
      <w:r>
        <w:fldChar w:fldCharType="separate"/>
      </w:r>
      <w:r w:rsidR="00E039B3">
        <w:rPr>
          <w:noProof/>
        </w:rPr>
        <w:t>1</w:t>
      </w:r>
      <w:r>
        <w:fldChar w:fldCharType="end"/>
      </w:r>
      <w:r w:rsidRPr="00945A5C">
        <w:rPr>
          <w:bCs w:val="0"/>
          <w:sz w:val="24"/>
          <w:szCs w:val="24"/>
        </w:rPr>
        <w:t xml:space="preserve"> </w:t>
      </w:r>
      <w:r>
        <w:t>T</w:t>
      </w:r>
      <w:r w:rsidRPr="00945A5C">
        <w:t xml:space="preserve">ập dữ liệu </w:t>
      </w:r>
      <w:r w:rsidR="00BE6800">
        <w:t>thô</w:t>
      </w:r>
    </w:p>
    <w:tbl>
      <w:tblPr>
        <w:tblStyle w:val="TableGrid"/>
        <w:tblW w:w="0" w:type="auto"/>
        <w:tblLook w:val="04A0" w:firstRow="1" w:lastRow="0" w:firstColumn="1" w:lastColumn="0" w:noHBand="0" w:noVBand="1"/>
      </w:tblPr>
      <w:tblGrid>
        <w:gridCol w:w="4833"/>
        <w:gridCol w:w="4833"/>
      </w:tblGrid>
      <w:tr w:rsidR="00945A5C" w14:paraId="41E1E451" w14:textId="77777777" w:rsidTr="00945A5C">
        <w:tc>
          <w:tcPr>
            <w:tcW w:w="4833" w:type="dxa"/>
          </w:tcPr>
          <w:p w14:paraId="444739BB" w14:textId="42C644D1" w:rsidR="00945A5C" w:rsidRPr="00BE6800" w:rsidRDefault="00945A5C" w:rsidP="00945A5C">
            <w:pPr>
              <w:pStyle w:val="Nidungvnbn"/>
              <w:ind w:firstLine="0"/>
              <w:jc w:val="center"/>
              <w:rPr>
                <w:b/>
                <w:bCs/>
              </w:rPr>
            </w:pPr>
            <w:r w:rsidRPr="00BE6800">
              <w:rPr>
                <w:b/>
                <w:bCs/>
              </w:rPr>
              <w:t>Tập dữ liệu</w:t>
            </w:r>
          </w:p>
        </w:tc>
        <w:tc>
          <w:tcPr>
            <w:tcW w:w="4833" w:type="dxa"/>
          </w:tcPr>
          <w:p w14:paraId="7B7E9332" w14:textId="68227DF7" w:rsidR="00945A5C" w:rsidRPr="00BE6800" w:rsidRDefault="00945A5C" w:rsidP="00945A5C">
            <w:pPr>
              <w:pStyle w:val="Nidungvnbn"/>
              <w:ind w:firstLine="0"/>
              <w:jc w:val="center"/>
              <w:rPr>
                <w:b/>
                <w:bCs/>
              </w:rPr>
            </w:pPr>
            <w:r w:rsidRPr="00BE6800">
              <w:rPr>
                <w:b/>
                <w:bCs/>
              </w:rPr>
              <w:t>Mô tả</w:t>
            </w:r>
          </w:p>
        </w:tc>
      </w:tr>
      <w:tr w:rsidR="00945A5C" w14:paraId="4F5C2D7D" w14:textId="77777777" w:rsidTr="00945A5C">
        <w:tc>
          <w:tcPr>
            <w:tcW w:w="4833" w:type="dxa"/>
          </w:tcPr>
          <w:p w14:paraId="1200DAB5" w14:textId="5C933B82" w:rsidR="00945A5C" w:rsidRDefault="00634A9D" w:rsidP="00945A5C">
            <w:pPr>
              <w:pStyle w:val="Nidungvnbn"/>
              <w:ind w:firstLine="0"/>
              <w:jc w:val="left"/>
            </w:pPr>
            <w:r w:rsidRPr="00634A9D">
              <w:t>tiki_products_raw.csv</w:t>
            </w:r>
          </w:p>
        </w:tc>
        <w:tc>
          <w:tcPr>
            <w:tcW w:w="4833" w:type="dxa"/>
          </w:tcPr>
          <w:p w14:paraId="45D31F14" w14:textId="4E1AAE36" w:rsidR="00945A5C" w:rsidRDefault="00634A9D" w:rsidP="00945A5C">
            <w:pPr>
              <w:pStyle w:val="Nidungvnbn"/>
              <w:ind w:firstLine="0"/>
              <w:jc w:val="left"/>
            </w:pPr>
            <w:r w:rsidRPr="00634A9D">
              <w:t>Thông tin chi tiết và thông số kỹ thuật sản phẩm</w:t>
            </w:r>
          </w:p>
        </w:tc>
      </w:tr>
      <w:tr w:rsidR="00945A5C" w14:paraId="44588F2B" w14:textId="77777777" w:rsidTr="00945A5C">
        <w:tc>
          <w:tcPr>
            <w:tcW w:w="4833" w:type="dxa"/>
          </w:tcPr>
          <w:p w14:paraId="1E49EB7B" w14:textId="72B47E58" w:rsidR="00945A5C" w:rsidRDefault="00634A9D" w:rsidP="00945A5C">
            <w:pPr>
              <w:pStyle w:val="Nidungvnbn"/>
              <w:ind w:firstLine="0"/>
              <w:jc w:val="left"/>
            </w:pPr>
            <w:r w:rsidRPr="00634A9D">
              <w:t>tiki_products_detail.csv</w:t>
            </w:r>
          </w:p>
        </w:tc>
        <w:tc>
          <w:tcPr>
            <w:tcW w:w="4833" w:type="dxa"/>
          </w:tcPr>
          <w:p w14:paraId="14DB83B6" w14:textId="5247C0C4" w:rsidR="00945A5C" w:rsidRDefault="00BE6800" w:rsidP="00945A5C">
            <w:pPr>
              <w:pStyle w:val="Nidungvnbn"/>
              <w:ind w:firstLine="0"/>
              <w:jc w:val="left"/>
            </w:pPr>
            <w:r w:rsidRPr="00BE6800">
              <w:t>Thông tin chi tiết và thông số kỹ thuật sản phẩm</w:t>
            </w:r>
          </w:p>
        </w:tc>
      </w:tr>
      <w:tr w:rsidR="00945A5C" w14:paraId="6B7CDAB7" w14:textId="77777777" w:rsidTr="00945A5C">
        <w:tc>
          <w:tcPr>
            <w:tcW w:w="4833" w:type="dxa"/>
          </w:tcPr>
          <w:p w14:paraId="14794B5A" w14:textId="5442181D" w:rsidR="00945A5C" w:rsidRDefault="00BE6800" w:rsidP="00945A5C">
            <w:pPr>
              <w:pStyle w:val="Nidungvnbn"/>
              <w:ind w:firstLine="0"/>
              <w:jc w:val="left"/>
            </w:pPr>
            <w:r w:rsidRPr="00BE6800">
              <w:t>tiki_reviews.csv</w:t>
            </w:r>
          </w:p>
        </w:tc>
        <w:tc>
          <w:tcPr>
            <w:tcW w:w="4833" w:type="dxa"/>
          </w:tcPr>
          <w:p w14:paraId="0C4C704C" w14:textId="2B085C1C" w:rsidR="00945A5C" w:rsidRDefault="00BE6800" w:rsidP="00945A5C">
            <w:pPr>
              <w:pStyle w:val="Nidungvnbn"/>
              <w:ind w:firstLine="0"/>
              <w:jc w:val="left"/>
            </w:pPr>
            <w:r w:rsidRPr="00BE6800">
              <w:t>Dữ liệu đánh giá và nhận xét của khách hàng</w:t>
            </w:r>
          </w:p>
        </w:tc>
      </w:tr>
      <w:tr w:rsidR="00BE6800" w14:paraId="452CB90A" w14:textId="77777777" w:rsidTr="00945A5C">
        <w:tc>
          <w:tcPr>
            <w:tcW w:w="4833" w:type="dxa"/>
          </w:tcPr>
          <w:p w14:paraId="4835F6C2" w14:textId="0AE11208" w:rsidR="00BE6800" w:rsidRPr="00BE6800" w:rsidRDefault="00BE6800" w:rsidP="00945A5C">
            <w:pPr>
              <w:pStyle w:val="Nidungvnbn"/>
              <w:ind w:firstLine="0"/>
              <w:jc w:val="left"/>
            </w:pPr>
            <w:r w:rsidRPr="00BE6800">
              <w:t>tiki_price_volatility.csv</w:t>
            </w:r>
          </w:p>
        </w:tc>
        <w:tc>
          <w:tcPr>
            <w:tcW w:w="4833" w:type="dxa"/>
          </w:tcPr>
          <w:p w14:paraId="59484931" w14:textId="65AD8F18" w:rsidR="00BE6800" w:rsidRPr="00BE6800" w:rsidRDefault="00BE6800" w:rsidP="00945A5C">
            <w:pPr>
              <w:pStyle w:val="Nidungvnbn"/>
              <w:ind w:firstLine="0"/>
              <w:jc w:val="left"/>
            </w:pPr>
            <w:r w:rsidRPr="00BE6800">
              <w:t>Dữ liệu thống kê biến động giá sản phẩm</w:t>
            </w:r>
          </w:p>
        </w:tc>
      </w:tr>
    </w:tbl>
    <w:p w14:paraId="2DE6003A" w14:textId="77777777" w:rsidR="00945A5C" w:rsidRDefault="00945A5C" w:rsidP="00945A5C">
      <w:pPr>
        <w:pStyle w:val="Nidungvnbn"/>
      </w:pPr>
    </w:p>
    <w:p w14:paraId="4DDB8379" w14:textId="727716C3" w:rsidR="00634A9D" w:rsidRDefault="00BE6800" w:rsidP="00945A5C">
      <w:pPr>
        <w:pStyle w:val="Nidungvnbn"/>
      </w:pPr>
      <w:r w:rsidRPr="00BE6800">
        <w:rPr>
          <w:lang w:val="en-US"/>
        </w:rPr>
        <w:t>Sau quá trình xử lý theo kiến trúc Medallion, dữ liệu được chuyển đổi thành các tập dữ liệu phục vụ trực tiếp cho hệ thống.</w:t>
      </w:r>
    </w:p>
    <w:p w14:paraId="28BFAF29" w14:textId="272CA5B2" w:rsidR="00BE6800" w:rsidRPr="00BE6800" w:rsidRDefault="00BE6800" w:rsidP="00BE6800">
      <w:pPr>
        <w:pStyle w:val="Caption"/>
        <w:keepNext/>
      </w:pPr>
      <w:r>
        <w:lastRenderedPageBreak/>
        <w:t xml:space="preserve">Bảng </w:t>
      </w:r>
      <w:r>
        <w:fldChar w:fldCharType="begin"/>
      </w:r>
      <w:r>
        <w:instrText xml:space="preserve"> SEQ Bảng \* ARABIC </w:instrText>
      </w:r>
      <w:r>
        <w:fldChar w:fldCharType="separate"/>
      </w:r>
      <w:r w:rsidR="00E039B3">
        <w:rPr>
          <w:noProof/>
        </w:rPr>
        <w:t>2</w:t>
      </w:r>
      <w:r>
        <w:fldChar w:fldCharType="end"/>
      </w:r>
      <w:r>
        <w:t xml:space="preserve"> </w:t>
      </w:r>
      <w:r w:rsidRPr="00BE6800">
        <w:rPr>
          <w:lang w:val="en-US"/>
        </w:rPr>
        <w:t>Các tập dữ liệu sau xử lý</w:t>
      </w:r>
    </w:p>
    <w:tbl>
      <w:tblPr>
        <w:tblStyle w:val="TableGrid"/>
        <w:tblW w:w="0" w:type="auto"/>
        <w:tblLook w:val="04A0" w:firstRow="1" w:lastRow="0" w:firstColumn="1" w:lastColumn="0" w:noHBand="0" w:noVBand="1"/>
      </w:tblPr>
      <w:tblGrid>
        <w:gridCol w:w="4833"/>
        <w:gridCol w:w="4833"/>
      </w:tblGrid>
      <w:tr w:rsidR="00BE6800" w:rsidRPr="00BE6800" w14:paraId="44B06411" w14:textId="77777777">
        <w:tc>
          <w:tcPr>
            <w:tcW w:w="4833" w:type="dxa"/>
            <w:tcBorders>
              <w:top w:val="single" w:sz="4" w:space="0" w:color="auto"/>
              <w:left w:val="single" w:sz="4" w:space="0" w:color="auto"/>
              <w:bottom w:val="single" w:sz="4" w:space="0" w:color="auto"/>
              <w:right w:val="single" w:sz="4" w:space="0" w:color="auto"/>
            </w:tcBorders>
            <w:hideMark/>
          </w:tcPr>
          <w:p w14:paraId="726EE230" w14:textId="77777777" w:rsidR="00BE6800" w:rsidRPr="00BE6800" w:rsidRDefault="00BE6800" w:rsidP="00BE6800">
            <w:pPr>
              <w:pStyle w:val="Nidungvnbn"/>
              <w:rPr>
                <w:b/>
                <w:bCs/>
              </w:rPr>
            </w:pPr>
            <w:r w:rsidRPr="00BE6800">
              <w:rPr>
                <w:b/>
                <w:bCs/>
                <w:lang w:val="en-US"/>
              </w:rPr>
              <w:t>Tập dữ liệu</w:t>
            </w:r>
          </w:p>
        </w:tc>
        <w:tc>
          <w:tcPr>
            <w:tcW w:w="4833" w:type="dxa"/>
            <w:tcBorders>
              <w:top w:val="single" w:sz="4" w:space="0" w:color="auto"/>
              <w:left w:val="single" w:sz="4" w:space="0" w:color="auto"/>
              <w:bottom w:val="single" w:sz="4" w:space="0" w:color="auto"/>
              <w:right w:val="single" w:sz="4" w:space="0" w:color="auto"/>
            </w:tcBorders>
            <w:hideMark/>
          </w:tcPr>
          <w:p w14:paraId="22E84BCB" w14:textId="77777777" w:rsidR="00BE6800" w:rsidRPr="00BE6800" w:rsidRDefault="00BE6800" w:rsidP="00BE6800">
            <w:pPr>
              <w:pStyle w:val="Nidungvnbn"/>
              <w:rPr>
                <w:b/>
                <w:bCs/>
              </w:rPr>
            </w:pPr>
            <w:r w:rsidRPr="00BE6800">
              <w:rPr>
                <w:b/>
                <w:bCs/>
                <w:lang w:val="en-US"/>
              </w:rPr>
              <w:t>Mô tả</w:t>
            </w:r>
          </w:p>
        </w:tc>
      </w:tr>
      <w:tr w:rsidR="00BE6800" w:rsidRPr="00BE6800" w14:paraId="4D770A87" w14:textId="77777777">
        <w:tc>
          <w:tcPr>
            <w:tcW w:w="4833" w:type="dxa"/>
            <w:tcBorders>
              <w:top w:val="single" w:sz="4" w:space="0" w:color="auto"/>
              <w:left w:val="single" w:sz="4" w:space="0" w:color="auto"/>
              <w:bottom w:val="single" w:sz="4" w:space="0" w:color="auto"/>
              <w:right w:val="single" w:sz="4" w:space="0" w:color="auto"/>
            </w:tcBorders>
            <w:hideMark/>
          </w:tcPr>
          <w:p w14:paraId="3DFBB84B" w14:textId="77777777" w:rsidR="00BE6800" w:rsidRPr="00BE6800" w:rsidRDefault="00BE6800" w:rsidP="00BE6800">
            <w:pPr>
              <w:pStyle w:val="Nidungvnbn"/>
            </w:pPr>
            <w:r w:rsidRPr="00BE6800">
              <w:rPr>
                <w:lang w:val="en-US"/>
              </w:rPr>
              <w:t>products.json</w:t>
            </w:r>
          </w:p>
        </w:tc>
        <w:tc>
          <w:tcPr>
            <w:tcW w:w="4833" w:type="dxa"/>
            <w:tcBorders>
              <w:top w:val="single" w:sz="4" w:space="0" w:color="auto"/>
              <w:left w:val="single" w:sz="4" w:space="0" w:color="auto"/>
              <w:bottom w:val="single" w:sz="4" w:space="0" w:color="auto"/>
              <w:right w:val="single" w:sz="4" w:space="0" w:color="auto"/>
            </w:tcBorders>
            <w:hideMark/>
          </w:tcPr>
          <w:p w14:paraId="7CD9E019" w14:textId="77777777" w:rsidR="00BE6800" w:rsidRPr="00BE6800" w:rsidRDefault="00BE6800" w:rsidP="00BE6800">
            <w:pPr>
              <w:pStyle w:val="Nidungvnbn"/>
            </w:pPr>
            <w:r w:rsidRPr="00BE6800">
              <w:rPr>
                <w:lang w:val="en-US"/>
              </w:rPr>
              <w:t>Dữ liệu sản phẩm đã được xử lý</w:t>
            </w:r>
          </w:p>
        </w:tc>
      </w:tr>
      <w:tr w:rsidR="00BE6800" w:rsidRPr="00BE6800" w14:paraId="6A16EBCA" w14:textId="77777777">
        <w:tc>
          <w:tcPr>
            <w:tcW w:w="4833" w:type="dxa"/>
            <w:tcBorders>
              <w:top w:val="single" w:sz="4" w:space="0" w:color="auto"/>
              <w:left w:val="single" w:sz="4" w:space="0" w:color="auto"/>
              <w:bottom w:val="single" w:sz="4" w:space="0" w:color="auto"/>
              <w:right w:val="single" w:sz="4" w:space="0" w:color="auto"/>
            </w:tcBorders>
            <w:hideMark/>
          </w:tcPr>
          <w:p w14:paraId="6ADBC92A" w14:textId="77777777" w:rsidR="00BE6800" w:rsidRPr="00BE6800" w:rsidRDefault="00BE6800" w:rsidP="00BE6800">
            <w:pPr>
              <w:pStyle w:val="Nidungvnbn"/>
            </w:pPr>
            <w:r w:rsidRPr="00BE6800">
              <w:rPr>
                <w:lang w:val="en-US"/>
              </w:rPr>
              <w:t>reviews.json</w:t>
            </w:r>
          </w:p>
        </w:tc>
        <w:tc>
          <w:tcPr>
            <w:tcW w:w="4833" w:type="dxa"/>
            <w:tcBorders>
              <w:top w:val="single" w:sz="4" w:space="0" w:color="auto"/>
              <w:left w:val="single" w:sz="4" w:space="0" w:color="auto"/>
              <w:bottom w:val="single" w:sz="4" w:space="0" w:color="auto"/>
              <w:right w:val="single" w:sz="4" w:space="0" w:color="auto"/>
            </w:tcBorders>
            <w:hideMark/>
          </w:tcPr>
          <w:p w14:paraId="0CC12E39" w14:textId="77777777" w:rsidR="00BE6800" w:rsidRPr="00BE6800" w:rsidRDefault="00BE6800" w:rsidP="00BE6800">
            <w:pPr>
              <w:pStyle w:val="Nidungvnbn"/>
            </w:pPr>
            <w:r w:rsidRPr="00BE6800">
              <w:rPr>
                <w:lang w:val="en-US"/>
              </w:rPr>
              <w:t>Dữ liệu đánh giá khách hàng</w:t>
            </w:r>
          </w:p>
        </w:tc>
      </w:tr>
      <w:tr w:rsidR="00BE6800" w:rsidRPr="00BE6800" w14:paraId="5CBEA1CF" w14:textId="77777777">
        <w:tc>
          <w:tcPr>
            <w:tcW w:w="4833" w:type="dxa"/>
            <w:tcBorders>
              <w:top w:val="single" w:sz="4" w:space="0" w:color="auto"/>
              <w:left w:val="single" w:sz="4" w:space="0" w:color="auto"/>
              <w:bottom w:val="single" w:sz="4" w:space="0" w:color="auto"/>
              <w:right w:val="single" w:sz="4" w:space="0" w:color="auto"/>
            </w:tcBorders>
            <w:hideMark/>
          </w:tcPr>
          <w:p w14:paraId="0C608F3C" w14:textId="77777777" w:rsidR="00BE6800" w:rsidRPr="00BE6800" w:rsidRDefault="00BE6800" w:rsidP="00BE6800">
            <w:pPr>
              <w:pStyle w:val="Nidungvnbn"/>
            </w:pPr>
            <w:r w:rsidRPr="00BE6800">
              <w:rPr>
                <w:lang w:val="en-US"/>
              </w:rPr>
              <w:t>tiki_products_raw.csv</w:t>
            </w:r>
          </w:p>
        </w:tc>
        <w:tc>
          <w:tcPr>
            <w:tcW w:w="4833" w:type="dxa"/>
            <w:tcBorders>
              <w:top w:val="single" w:sz="4" w:space="0" w:color="auto"/>
              <w:left w:val="single" w:sz="4" w:space="0" w:color="auto"/>
              <w:bottom w:val="single" w:sz="4" w:space="0" w:color="auto"/>
              <w:right w:val="single" w:sz="4" w:space="0" w:color="auto"/>
            </w:tcBorders>
            <w:hideMark/>
          </w:tcPr>
          <w:p w14:paraId="6F63A505" w14:textId="77777777" w:rsidR="00BE6800" w:rsidRPr="00BE6800" w:rsidRDefault="00BE6800" w:rsidP="00BE6800">
            <w:pPr>
              <w:pStyle w:val="Nidungvnbn"/>
            </w:pPr>
            <w:r w:rsidRPr="00BE6800">
              <w:rPr>
                <w:lang w:val="en-US"/>
              </w:rPr>
              <w:t>Dữ liệu gốc dùng để ánh xạ URL sản phẩm</w:t>
            </w:r>
          </w:p>
        </w:tc>
      </w:tr>
    </w:tbl>
    <w:p w14:paraId="0C49D442" w14:textId="77777777" w:rsidR="00BE6800" w:rsidRPr="00BE6800" w:rsidRDefault="00BE6800" w:rsidP="00945A5C">
      <w:pPr>
        <w:pStyle w:val="Nidungvnbn"/>
      </w:pPr>
    </w:p>
    <w:p w14:paraId="6EC49E91" w14:textId="0724E807" w:rsidR="00945A5C" w:rsidRPr="00945A5C" w:rsidRDefault="00945A5C" w:rsidP="00945A5C">
      <w:pPr>
        <w:pStyle w:val="Nidungvnbn"/>
      </w:pPr>
      <w:r w:rsidRPr="00945A5C">
        <w:t>Các tập dữ liệu này được sử dụng xuyên suốt trong toàn bộ hệ thống, từ quá trình tìm kiếm sản phẩm, phân tích thị trường, phân cụm sản phẩm đến hỗ trợ chatbot AI.</w:t>
      </w:r>
    </w:p>
    <w:p w14:paraId="08040250" w14:textId="77777777" w:rsidR="00945A5C" w:rsidRPr="00945A5C" w:rsidRDefault="00945A5C" w:rsidP="00945A5C">
      <w:pPr>
        <w:pStyle w:val="Nidungvnbn"/>
      </w:pPr>
      <w:r w:rsidRPr="00945A5C">
        <w:t>Việc lưu trữ dữ liệu cục bộ mang lại một số lợi ích như tốc độ truy xuất cao, không phụ thuộc vào kết nối mạng trong quá trình chạy hệ thống và thuận tiện cho việc thực nghiệm cũng như phát triển mô hình.</w:t>
      </w:r>
    </w:p>
    <w:p w14:paraId="2886A624" w14:textId="58713E9D" w:rsidR="00945A5C" w:rsidRDefault="00945A5C" w:rsidP="00945A5C">
      <w:pPr>
        <w:pStyle w:val="Tiumccp2"/>
      </w:pPr>
      <w:bookmarkStart w:id="38" w:name="_Toc231587423"/>
      <w:r w:rsidRPr="00945A5C">
        <w:t>3.2.2 Dữ liệu sản phẩm</w:t>
      </w:r>
      <w:bookmarkEnd w:id="38"/>
    </w:p>
    <w:p w14:paraId="38ACF7AB" w14:textId="22FA3713" w:rsidR="00945A5C" w:rsidRDefault="00945A5C" w:rsidP="00945A5C">
      <w:pPr>
        <w:pStyle w:val="Nidungvnbn"/>
      </w:pPr>
      <w:r w:rsidRPr="00945A5C">
        <w:rPr>
          <w:lang w:val="en-US"/>
        </w:rPr>
        <w:t>Dữ liệu sản phẩm là nguồn dữ liệu quan trọng nhất của hệ thống. Mỗi bản ghi đại diện cho một sản phẩm trên nền tảng Tiki và chứa nhiều thông tin phục vụ cho việc phân tích thị trường.</w:t>
      </w:r>
    </w:p>
    <w:p w14:paraId="4D6B113D" w14:textId="77777777" w:rsidR="005D225E" w:rsidRDefault="005D225E" w:rsidP="005D225E">
      <w:pPr>
        <w:pStyle w:val="Nidungvnbn"/>
        <w:keepNext/>
        <w:jc w:val="center"/>
      </w:pPr>
      <w:r w:rsidRPr="005D225E">
        <w:lastRenderedPageBreak/>
        <w:drawing>
          <wp:inline distT="0" distB="0" distL="0" distR="0" wp14:anchorId="50B5D930" wp14:editId="31A9D912">
            <wp:extent cx="2506980" cy="2818130"/>
            <wp:effectExtent l="0" t="0" r="7620" b="1270"/>
            <wp:docPr id="171770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08914" name=""/>
                    <pic:cNvPicPr/>
                  </pic:nvPicPr>
                  <pic:blipFill>
                    <a:blip r:embed="rId12"/>
                    <a:stretch>
                      <a:fillRect/>
                    </a:stretch>
                  </pic:blipFill>
                  <pic:spPr>
                    <a:xfrm>
                      <a:off x="0" y="0"/>
                      <a:ext cx="2512168" cy="2823962"/>
                    </a:xfrm>
                    <a:prstGeom prst="rect">
                      <a:avLst/>
                    </a:prstGeom>
                  </pic:spPr>
                </pic:pic>
              </a:graphicData>
            </a:graphic>
          </wp:inline>
        </w:drawing>
      </w:r>
    </w:p>
    <w:p w14:paraId="0DA81D3C" w14:textId="2E045D9F" w:rsidR="005D225E" w:rsidRPr="005D225E" w:rsidRDefault="005D225E" w:rsidP="005D225E">
      <w:pPr>
        <w:pStyle w:val="Caption"/>
      </w:pPr>
      <w:r>
        <w:t xml:space="preserve">Hình </w:t>
      </w:r>
      <w:r>
        <w:fldChar w:fldCharType="begin"/>
      </w:r>
      <w:r>
        <w:instrText xml:space="preserve"> SEQ Hình \* ARABIC </w:instrText>
      </w:r>
      <w:r>
        <w:fldChar w:fldCharType="separate"/>
      </w:r>
      <w:r w:rsidR="00355C43">
        <w:rPr>
          <w:noProof/>
        </w:rPr>
        <w:t>2</w:t>
      </w:r>
      <w:r>
        <w:fldChar w:fldCharType="end"/>
      </w:r>
      <w:r>
        <w:t xml:space="preserve"> </w:t>
      </w:r>
      <w:r w:rsidRPr="005D225E">
        <w:rPr>
          <w:lang w:val="en-US"/>
        </w:rPr>
        <w:t>Các thuộc tính chính của sản phẩm</w:t>
      </w:r>
    </w:p>
    <w:p w14:paraId="71751C49" w14:textId="77777777" w:rsidR="005D225E" w:rsidRPr="005D225E" w:rsidRDefault="005D225E" w:rsidP="005D225E">
      <w:pPr>
        <w:pStyle w:val="Nidungvnbn"/>
      </w:pPr>
      <w:r w:rsidRPr="005D225E">
        <w:t>Từ các thuộc tính trên, hệ thống có thể tính toán nhiều chỉ số quan trọng như:</w:t>
      </w:r>
    </w:p>
    <w:p w14:paraId="34CB1621" w14:textId="77777777" w:rsidR="005D225E" w:rsidRPr="005D225E" w:rsidRDefault="005D225E">
      <w:pPr>
        <w:pStyle w:val="Nidungvnbn"/>
        <w:numPr>
          <w:ilvl w:val="0"/>
          <w:numId w:val="7"/>
        </w:numPr>
      </w:pPr>
      <w:r w:rsidRPr="005D225E">
        <w:t>Doanh thu ước tính của sản phẩm.</w:t>
      </w:r>
    </w:p>
    <w:p w14:paraId="6E1CC255" w14:textId="77777777" w:rsidR="005D225E" w:rsidRPr="005D225E" w:rsidRDefault="005D225E">
      <w:pPr>
        <w:pStyle w:val="Nidungvnbn"/>
        <w:numPr>
          <w:ilvl w:val="0"/>
          <w:numId w:val="7"/>
        </w:numPr>
      </w:pPr>
      <w:r w:rsidRPr="005D225E">
        <w:t>Giá trung bình của thị trường.</w:t>
      </w:r>
    </w:p>
    <w:p w14:paraId="6058289E" w14:textId="77777777" w:rsidR="005D225E" w:rsidRPr="005D225E" w:rsidRDefault="005D225E">
      <w:pPr>
        <w:pStyle w:val="Nidungvnbn"/>
        <w:numPr>
          <w:ilvl w:val="0"/>
          <w:numId w:val="7"/>
        </w:numPr>
      </w:pPr>
      <w:r w:rsidRPr="005D225E">
        <w:t>Mức độ phổ biến của sản phẩm.</w:t>
      </w:r>
    </w:p>
    <w:p w14:paraId="311B2B69" w14:textId="77777777" w:rsidR="005D225E" w:rsidRPr="005D225E" w:rsidRDefault="005D225E">
      <w:pPr>
        <w:pStyle w:val="Nidungvnbn"/>
        <w:numPr>
          <w:ilvl w:val="0"/>
          <w:numId w:val="7"/>
        </w:numPr>
      </w:pPr>
      <w:r w:rsidRPr="005D225E">
        <w:t>Mức độ cạnh tranh của từng phân khúc.</w:t>
      </w:r>
    </w:p>
    <w:p w14:paraId="7A5D3834" w14:textId="77777777" w:rsidR="005D225E" w:rsidRPr="005D225E" w:rsidRDefault="005D225E">
      <w:pPr>
        <w:pStyle w:val="Nidungvnbn"/>
        <w:numPr>
          <w:ilvl w:val="0"/>
          <w:numId w:val="7"/>
        </w:numPr>
      </w:pPr>
      <w:r w:rsidRPr="005D225E">
        <w:t>Cơ hội phát triển của từng nhóm sản phẩm.</w:t>
      </w:r>
    </w:p>
    <w:p w14:paraId="654213A8" w14:textId="77777777" w:rsidR="005D225E" w:rsidRPr="005D225E" w:rsidRDefault="005D225E" w:rsidP="005D225E">
      <w:pPr>
        <w:pStyle w:val="Nidungvnbn"/>
      </w:pPr>
      <w:r w:rsidRPr="005D225E">
        <w:t>Ngoài ra, dữ liệu sản phẩm còn được sử dụng để xây dựng các đặc trưng đầu vào cho mô hình KMeans. Ba đặc trưng chính bao gồm giá bán đã chuẩn hóa (price_normalized), điểm đánh giá đã chuẩn hóa (rating_normalized) và độ phổ biến của sản phẩm (popularity_score).</w:t>
      </w:r>
    </w:p>
    <w:p w14:paraId="32F8FC1C" w14:textId="77777777" w:rsidR="005D225E" w:rsidRPr="005D225E" w:rsidRDefault="005D225E" w:rsidP="005D225E">
      <w:pPr>
        <w:pStyle w:val="Nidungvnbn"/>
      </w:pPr>
      <w:r w:rsidRPr="005D225E">
        <w:t>Trong chức năng Market Report, dữ liệu sản phẩm được sử dụng để thống kê:</w:t>
      </w:r>
    </w:p>
    <w:p w14:paraId="14EC7D1D" w14:textId="77777777" w:rsidR="005D225E" w:rsidRPr="005D225E" w:rsidRDefault="005D225E">
      <w:pPr>
        <w:pStyle w:val="Nidungvnbn"/>
        <w:numPr>
          <w:ilvl w:val="0"/>
          <w:numId w:val="8"/>
        </w:numPr>
      </w:pPr>
      <w:r w:rsidRPr="005D225E">
        <w:t>Tổng số sản phẩm.</w:t>
      </w:r>
    </w:p>
    <w:p w14:paraId="4F888B30" w14:textId="77777777" w:rsidR="005D225E" w:rsidRPr="005D225E" w:rsidRDefault="005D225E">
      <w:pPr>
        <w:pStyle w:val="Nidungvnbn"/>
        <w:numPr>
          <w:ilvl w:val="0"/>
          <w:numId w:val="8"/>
        </w:numPr>
      </w:pPr>
      <w:r w:rsidRPr="005D225E">
        <w:t>Tổng doanh thu ước tính.</w:t>
      </w:r>
    </w:p>
    <w:p w14:paraId="44509F7B" w14:textId="77777777" w:rsidR="005D225E" w:rsidRPr="005D225E" w:rsidRDefault="005D225E">
      <w:pPr>
        <w:pStyle w:val="Nidungvnbn"/>
        <w:numPr>
          <w:ilvl w:val="0"/>
          <w:numId w:val="8"/>
        </w:numPr>
      </w:pPr>
      <w:r w:rsidRPr="005D225E">
        <w:t>Giá trung bình.</w:t>
      </w:r>
    </w:p>
    <w:p w14:paraId="640312DD" w14:textId="77777777" w:rsidR="005D225E" w:rsidRPr="005D225E" w:rsidRDefault="005D225E">
      <w:pPr>
        <w:pStyle w:val="Nidungvnbn"/>
        <w:numPr>
          <w:ilvl w:val="0"/>
          <w:numId w:val="8"/>
        </w:numPr>
      </w:pPr>
      <w:r w:rsidRPr="005D225E">
        <w:t>Các phân khúc giá.</w:t>
      </w:r>
    </w:p>
    <w:p w14:paraId="4FDD3804" w14:textId="167A66BC" w:rsidR="005D225E" w:rsidRDefault="005D225E">
      <w:pPr>
        <w:pStyle w:val="Nidungvnbn"/>
        <w:numPr>
          <w:ilvl w:val="0"/>
          <w:numId w:val="8"/>
        </w:numPr>
      </w:pPr>
      <w:r w:rsidRPr="005D225E">
        <w:t>Các sản phẩm bán chạy nhất.</w:t>
      </w:r>
    </w:p>
    <w:p w14:paraId="29BEBCFF" w14:textId="728525E4" w:rsidR="005D225E" w:rsidRPr="005D225E" w:rsidRDefault="005D225E" w:rsidP="005D225E">
      <w:pPr>
        <w:pStyle w:val="Tiumccp2"/>
      </w:pPr>
      <w:bookmarkStart w:id="39" w:name="_Toc231587424"/>
      <w:r w:rsidRPr="005D225E">
        <w:lastRenderedPageBreak/>
        <w:t>3.2.3 Dữ liệu đánh giá khách hàng</w:t>
      </w:r>
      <w:bookmarkEnd w:id="39"/>
    </w:p>
    <w:p w14:paraId="75B843E1" w14:textId="42613922" w:rsidR="00945A5C" w:rsidRDefault="005D225E" w:rsidP="005D225E">
      <w:pPr>
        <w:pStyle w:val="Nidungvnbn"/>
      </w:pPr>
      <w:r w:rsidRPr="005D225E">
        <w:t>Dữ liệu đánh giá khách hàng phản ánh trực tiếp trải nghiệm của người tiêu dùng đối với sản phẩm. Đây là nguồn thông tin quan trọng giúp hệ thống đánh giá mức độ hài lòng của khách hàng và nhận diện những vấn đề còn tồn tại của sản phẩm.</w:t>
      </w:r>
    </w:p>
    <w:p w14:paraId="4DD994A9" w14:textId="77777777" w:rsidR="005D225E" w:rsidRDefault="005D225E" w:rsidP="005D225E">
      <w:pPr>
        <w:pStyle w:val="Nidungvnbn"/>
        <w:keepNext/>
        <w:jc w:val="center"/>
      </w:pPr>
      <w:r w:rsidRPr="005D225E">
        <w:drawing>
          <wp:inline distT="0" distB="0" distL="0" distR="0" wp14:anchorId="5E060668" wp14:editId="403EFAB0">
            <wp:extent cx="5204883" cy="2161266"/>
            <wp:effectExtent l="0" t="0" r="0" b="0"/>
            <wp:docPr id="199121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17785" name=""/>
                    <pic:cNvPicPr/>
                  </pic:nvPicPr>
                  <pic:blipFill>
                    <a:blip r:embed="rId13"/>
                    <a:stretch>
                      <a:fillRect/>
                    </a:stretch>
                  </pic:blipFill>
                  <pic:spPr>
                    <a:xfrm>
                      <a:off x="0" y="0"/>
                      <a:ext cx="5213089" cy="2164674"/>
                    </a:xfrm>
                    <a:prstGeom prst="rect">
                      <a:avLst/>
                    </a:prstGeom>
                  </pic:spPr>
                </pic:pic>
              </a:graphicData>
            </a:graphic>
          </wp:inline>
        </w:drawing>
      </w:r>
    </w:p>
    <w:p w14:paraId="075B9FAA" w14:textId="528FA602" w:rsidR="005D225E" w:rsidRPr="005D225E" w:rsidRDefault="005D225E" w:rsidP="005D225E">
      <w:pPr>
        <w:pStyle w:val="Caption"/>
      </w:pPr>
      <w:r>
        <w:t xml:space="preserve">Hình </w:t>
      </w:r>
      <w:r>
        <w:fldChar w:fldCharType="begin"/>
      </w:r>
      <w:r>
        <w:instrText xml:space="preserve"> SEQ Hình \* ARABIC </w:instrText>
      </w:r>
      <w:r>
        <w:fldChar w:fldCharType="separate"/>
      </w:r>
      <w:r w:rsidR="00355C43">
        <w:rPr>
          <w:noProof/>
        </w:rPr>
        <w:t>3</w:t>
      </w:r>
      <w:r>
        <w:fldChar w:fldCharType="end"/>
      </w:r>
      <w:r>
        <w:t xml:space="preserve"> Thông tin mỗi </w:t>
      </w:r>
      <w:r w:rsidRPr="005D225E">
        <w:rPr>
          <w:lang w:val="en-US"/>
        </w:rPr>
        <w:t>bản ghi đánh giá</w:t>
      </w:r>
    </w:p>
    <w:p w14:paraId="1CB0B3CF" w14:textId="77777777" w:rsidR="005D225E" w:rsidRPr="005D225E" w:rsidRDefault="005D225E" w:rsidP="005D225E">
      <w:pPr>
        <w:pStyle w:val="Nidungvnbn"/>
      </w:pPr>
      <w:r w:rsidRPr="005D225E">
        <w:t>Khác với dữ liệu sản phẩm, dữ liệu đánh giá chứa nhiều thông tin dưới dạng văn bản tự nhiên. Các nội dung này phản ánh cảm nhận thực tế của khách hàng về:</w:t>
      </w:r>
    </w:p>
    <w:p w14:paraId="41EED435" w14:textId="77777777" w:rsidR="005D225E" w:rsidRPr="005D225E" w:rsidRDefault="005D225E">
      <w:pPr>
        <w:pStyle w:val="Nidungvnbn"/>
        <w:numPr>
          <w:ilvl w:val="0"/>
          <w:numId w:val="9"/>
        </w:numPr>
      </w:pPr>
      <w:r w:rsidRPr="005D225E">
        <w:t>Chất lượng sản phẩm.</w:t>
      </w:r>
    </w:p>
    <w:p w14:paraId="024FBE17" w14:textId="77777777" w:rsidR="005D225E" w:rsidRPr="005D225E" w:rsidRDefault="005D225E">
      <w:pPr>
        <w:pStyle w:val="Nidungvnbn"/>
        <w:numPr>
          <w:ilvl w:val="0"/>
          <w:numId w:val="9"/>
        </w:numPr>
      </w:pPr>
      <w:r w:rsidRPr="005D225E">
        <w:t>Chất lượng đóng gói.</w:t>
      </w:r>
    </w:p>
    <w:p w14:paraId="483C1ABF" w14:textId="77777777" w:rsidR="005D225E" w:rsidRPr="005D225E" w:rsidRDefault="005D225E">
      <w:pPr>
        <w:pStyle w:val="Nidungvnbn"/>
        <w:numPr>
          <w:ilvl w:val="0"/>
          <w:numId w:val="9"/>
        </w:numPr>
      </w:pPr>
      <w:r w:rsidRPr="005D225E">
        <w:t>Tốc độ giao hàng.</w:t>
      </w:r>
    </w:p>
    <w:p w14:paraId="44DAF98A" w14:textId="77777777" w:rsidR="005D225E" w:rsidRPr="005D225E" w:rsidRDefault="005D225E">
      <w:pPr>
        <w:pStyle w:val="Nidungvnbn"/>
        <w:numPr>
          <w:ilvl w:val="0"/>
          <w:numId w:val="9"/>
        </w:numPr>
      </w:pPr>
      <w:r w:rsidRPr="005D225E">
        <w:t>Dịch vụ chăm sóc khách hàng.</w:t>
      </w:r>
    </w:p>
    <w:p w14:paraId="1FA4000C" w14:textId="77777777" w:rsidR="005D225E" w:rsidRPr="005D225E" w:rsidRDefault="005D225E">
      <w:pPr>
        <w:pStyle w:val="Nidungvnbn"/>
        <w:numPr>
          <w:ilvl w:val="0"/>
          <w:numId w:val="9"/>
        </w:numPr>
      </w:pPr>
      <w:r w:rsidRPr="005D225E">
        <w:t>Mức độ hài lòng chung.</w:t>
      </w:r>
    </w:p>
    <w:p w14:paraId="736642DA" w14:textId="4B240482" w:rsidR="005D225E" w:rsidRPr="005D225E" w:rsidRDefault="005D225E" w:rsidP="005D225E">
      <w:pPr>
        <w:pStyle w:val="Nidungvnbn"/>
      </w:pPr>
      <w:r w:rsidRPr="005D225E">
        <w:t xml:space="preserve">Trong hệ thống hiện tại, dữ liệu đánh giá đã được gán sẵn nhãn cảm xúc </w:t>
      </w:r>
    </w:p>
    <w:p w14:paraId="351F8E78" w14:textId="77777777" w:rsidR="005D225E" w:rsidRPr="005D225E" w:rsidRDefault="005D225E" w:rsidP="005D225E">
      <w:pPr>
        <w:pStyle w:val="Nidungvnbn"/>
      </w:pPr>
      <w:r w:rsidRPr="005D225E">
        <w:t>Những nhãn cảm xúc này được sử dụng để thống kê tỷ lệ phản hồi tích cực và tiêu cực trong các báo cáo thị trường. Kết quả phân tích giúp người dùng nhanh chóng xác định các ưu điểm và nhược điểm của sản phẩm cũng như của đối thủ cạnh tranh.</w:t>
      </w:r>
    </w:p>
    <w:p w14:paraId="16A97361" w14:textId="77777777" w:rsidR="005D225E" w:rsidRDefault="005D225E" w:rsidP="005D225E">
      <w:pPr>
        <w:pStyle w:val="Nidungvnbn"/>
      </w:pPr>
      <w:r w:rsidRPr="005D225E">
        <w:t xml:space="preserve">Ngoài ra, dữ liệu đánh giá còn được sử dụng trong hệ thống AI Business Advisor nhằm hỗ trợ Gemini đưa ra các nhận định kinh doanh có cơ sở thực tế hơn. Ví dụ, khi </w:t>
      </w:r>
      <w:r w:rsidRPr="005D225E">
        <w:lastRenderedPageBreak/>
        <w:t>người dùng hỏi về các rủi ro của một sản phẩm, chatbot có thể tham khảo các đánh giá tiêu cực để xác định các vấn đề mà khách hàng thường gặp phải.</w:t>
      </w:r>
    </w:p>
    <w:p w14:paraId="7AEFD406" w14:textId="02D4ED14" w:rsidR="005D225E" w:rsidRDefault="005D225E" w:rsidP="005D225E">
      <w:pPr>
        <w:pStyle w:val="Tiumccp1"/>
      </w:pPr>
      <w:bookmarkStart w:id="40" w:name="_Toc231587425"/>
      <w:r w:rsidRPr="005D225E">
        <w:t>3.3 Kiến trúc Medallion và Data Pipeline</w:t>
      </w:r>
      <w:bookmarkEnd w:id="40"/>
    </w:p>
    <w:p w14:paraId="3E82A15A" w14:textId="4982AADE" w:rsidR="005D225E" w:rsidRPr="005D225E" w:rsidRDefault="00866537" w:rsidP="00866537">
      <w:pPr>
        <w:pStyle w:val="Tiumccp2"/>
        <w:rPr>
          <w:sz w:val="26"/>
        </w:rPr>
      </w:pPr>
      <w:bookmarkStart w:id="41" w:name="_Toc231587426"/>
      <w:r w:rsidRPr="00866537">
        <w:t>3.3.1 Tổng quan kiến trúc Medallion</w:t>
      </w:r>
      <w:bookmarkEnd w:id="41"/>
    </w:p>
    <w:p w14:paraId="2D783F7E" w14:textId="77777777" w:rsidR="00866537" w:rsidRPr="00866537" w:rsidRDefault="00866537" w:rsidP="00866537">
      <w:pPr>
        <w:pStyle w:val="Nidungvnbn"/>
      </w:pPr>
      <w:r w:rsidRPr="00866537">
        <w:t xml:space="preserve">Để đảm bảo chất lượng dữ liệu phục vụ cho các mô hình phân tích dữ liệu, học máy và hệ thống AI Business Advisor, dự án áp dụng kiến trúc </w:t>
      </w:r>
      <w:r w:rsidRPr="00866537">
        <w:rPr>
          <w:b/>
          <w:bCs/>
        </w:rPr>
        <w:t>Medallion Architecture</w:t>
      </w:r>
      <w:r w:rsidRPr="00866537">
        <w:t>. Đây là mô hình quản lý dữ liệu phổ biến trong các hệ thống Data Lakehouse hiện đại, cho phép tổ chức dữ liệu thành nhiều tầng xử lý với mức độ hoàn thiện tăng dần. Cách tiếp cận này giúp nâng cao khả năng quản lý dữ liệu, đảm bảo tính nhất quán, khả năng truy xuất nguồn gốc và hỗ trợ mở rộng hệ thống trong tương lai.</w:t>
      </w:r>
    </w:p>
    <w:p w14:paraId="79288C7A" w14:textId="77777777" w:rsidR="00866537" w:rsidRPr="00866537" w:rsidRDefault="00866537" w:rsidP="00866537">
      <w:pPr>
        <w:pStyle w:val="Nidungvnbn"/>
      </w:pPr>
      <w:r w:rsidRPr="00866537">
        <w:t>Trong nghiên cứu này, dữ liệu được xử lý tuần tự qua ba tầng chính:</w:t>
      </w:r>
    </w:p>
    <w:p w14:paraId="23A21E02" w14:textId="77777777" w:rsidR="00866537" w:rsidRPr="00866537" w:rsidRDefault="00866537">
      <w:pPr>
        <w:pStyle w:val="Nidungvnbn"/>
        <w:numPr>
          <w:ilvl w:val="0"/>
          <w:numId w:val="10"/>
        </w:numPr>
      </w:pPr>
      <w:r w:rsidRPr="00866537">
        <w:rPr>
          <w:b/>
          <w:bCs/>
        </w:rPr>
        <w:t>Bronze Layer (Raw Data):</w:t>
      </w:r>
      <w:r w:rsidRPr="00866537">
        <w:t xml:space="preserve"> lưu trữ dữ liệu nguyên bản sau khi thu thập từ Tiki.</w:t>
      </w:r>
    </w:p>
    <w:p w14:paraId="1D65E59B" w14:textId="77777777" w:rsidR="00866537" w:rsidRPr="00866537" w:rsidRDefault="00866537">
      <w:pPr>
        <w:pStyle w:val="Nidungvnbn"/>
        <w:numPr>
          <w:ilvl w:val="0"/>
          <w:numId w:val="10"/>
        </w:numPr>
      </w:pPr>
      <w:r w:rsidRPr="00866537">
        <w:rPr>
          <w:b/>
          <w:bCs/>
        </w:rPr>
        <w:t>Silver Layer (Cleaned Data):</w:t>
      </w:r>
      <w:r w:rsidRPr="00866537">
        <w:t xml:space="preserve"> thực hiện làm sạch, chuẩn hóa và kiểm tra chất lượng dữ liệu.</w:t>
      </w:r>
    </w:p>
    <w:p w14:paraId="69262B98" w14:textId="77777777" w:rsidR="00866537" w:rsidRPr="00866537" w:rsidRDefault="00866537">
      <w:pPr>
        <w:pStyle w:val="Nidungvnbn"/>
        <w:numPr>
          <w:ilvl w:val="0"/>
          <w:numId w:val="10"/>
        </w:numPr>
      </w:pPr>
      <w:r w:rsidRPr="00866537">
        <w:rPr>
          <w:b/>
          <w:bCs/>
        </w:rPr>
        <w:t>Gold Layer (Feature Data):</w:t>
      </w:r>
      <w:r w:rsidRPr="00866537">
        <w:t xml:space="preserve"> xây dựng các tập dữ liệu hoàn chỉnh phục vụ trực tiếp cho các mô hình phân tích và học máy.</w:t>
      </w:r>
    </w:p>
    <w:p w14:paraId="281DC97A" w14:textId="7B48917B" w:rsidR="00866537" w:rsidRDefault="00866537" w:rsidP="00866537">
      <w:pPr>
        <w:pStyle w:val="Nidungvnbn"/>
        <w:keepNext/>
        <w:ind w:firstLine="0"/>
        <w:jc w:val="center"/>
      </w:pPr>
      <w:r w:rsidRPr="00866537">
        <w:lastRenderedPageBreak/>
        <w:drawing>
          <wp:inline distT="0" distB="0" distL="0" distR="0" wp14:anchorId="0184667C" wp14:editId="332DABFD">
            <wp:extent cx="6150429" cy="2640454"/>
            <wp:effectExtent l="0" t="0" r="3175" b="7620"/>
            <wp:docPr id="77942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24688" name=""/>
                    <pic:cNvPicPr/>
                  </pic:nvPicPr>
                  <pic:blipFill>
                    <a:blip r:embed="rId14"/>
                    <a:stretch>
                      <a:fillRect/>
                    </a:stretch>
                  </pic:blipFill>
                  <pic:spPr>
                    <a:xfrm>
                      <a:off x="0" y="0"/>
                      <a:ext cx="6155299" cy="2642545"/>
                    </a:xfrm>
                    <a:prstGeom prst="rect">
                      <a:avLst/>
                    </a:prstGeom>
                  </pic:spPr>
                </pic:pic>
              </a:graphicData>
            </a:graphic>
          </wp:inline>
        </w:drawing>
      </w:r>
      <w:r w:rsidRPr="00866537">
        <w:t xml:space="preserve"> </w:t>
      </w:r>
    </w:p>
    <w:p w14:paraId="0E0EBB8F" w14:textId="4D1EEC76" w:rsidR="005D225E" w:rsidRPr="00866537" w:rsidRDefault="00866537" w:rsidP="00866537">
      <w:pPr>
        <w:pStyle w:val="Caption"/>
      </w:pPr>
      <w:r>
        <w:t xml:space="preserve">Hình </w:t>
      </w:r>
      <w:r>
        <w:fldChar w:fldCharType="begin"/>
      </w:r>
      <w:r>
        <w:instrText xml:space="preserve"> SEQ Hình \* ARABIC </w:instrText>
      </w:r>
      <w:r>
        <w:fldChar w:fldCharType="separate"/>
      </w:r>
      <w:r w:rsidR="00355C43">
        <w:rPr>
          <w:noProof/>
        </w:rPr>
        <w:t>4</w:t>
      </w:r>
      <w:r>
        <w:fldChar w:fldCharType="end"/>
      </w:r>
      <w:r>
        <w:t xml:space="preserve"> Tổng quan các tầng </w:t>
      </w:r>
      <w:r w:rsidRPr="00866537">
        <w:t>Medallion</w:t>
      </w:r>
    </w:p>
    <w:p w14:paraId="77A404C6" w14:textId="77777777" w:rsidR="005D225E" w:rsidRDefault="005D225E" w:rsidP="005D225E">
      <w:pPr>
        <w:pStyle w:val="Nidungvnbn"/>
      </w:pPr>
    </w:p>
    <w:p w14:paraId="096404DB" w14:textId="77777777" w:rsidR="00866537" w:rsidRPr="00866537" w:rsidRDefault="00866537" w:rsidP="00866537">
      <w:pPr>
        <w:pStyle w:val="Tiumccp2"/>
      </w:pPr>
      <w:bookmarkStart w:id="42" w:name="_Toc231587427"/>
      <w:r w:rsidRPr="00866537">
        <w:t>3.3.2 Bronze Layer</w:t>
      </w:r>
      <w:bookmarkEnd w:id="42"/>
    </w:p>
    <w:p w14:paraId="5D1B0B51" w14:textId="77777777" w:rsidR="00866537" w:rsidRPr="00866537" w:rsidRDefault="00866537" w:rsidP="00866537">
      <w:pPr>
        <w:pStyle w:val="Nidungvnbn"/>
        <w:rPr>
          <w:b/>
          <w:bCs/>
        </w:rPr>
      </w:pPr>
      <w:r w:rsidRPr="00866537">
        <w:rPr>
          <w:b/>
          <w:bCs/>
        </w:rPr>
        <w:t>Mục tiêu của Bronze Layer</w:t>
      </w:r>
    </w:p>
    <w:p w14:paraId="718E0062" w14:textId="77777777" w:rsidR="00866537" w:rsidRPr="00866537" w:rsidRDefault="00866537" w:rsidP="00866537">
      <w:pPr>
        <w:pStyle w:val="Nidungvnbn"/>
      </w:pPr>
      <w:r w:rsidRPr="00866537">
        <w:t>Bronze Layer là tầng lưu trữ dữ liệu nguyên bản sau quá trình thu thập từ nền tảng Tiki. Tại tầng này, dữ liệu được giữ nguyên trạng nhằm đảm bảo khả năng truy vết (traceability), kiểm tra nguồn gốc dữ liệu (data provenance) và phục hồi dữ liệu khi cần thiết.</w:t>
      </w:r>
    </w:p>
    <w:p w14:paraId="6FB1A742" w14:textId="77777777" w:rsidR="00866537" w:rsidRPr="00866537" w:rsidRDefault="00866537" w:rsidP="00866537">
      <w:pPr>
        <w:pStyle w:val="Nidungvnbn"/>
      </w:pPr>
      <w:r w:rsidRPr="00866537">
        <w:t>Không chỉ đóng vai trò lưu trữ dữ liệu thô, Bronze Layer còn thực hiện các bước kiểm tra chất lượng dữ liệu ban đầu trước khi chuyển sang các tầng xử lý tiếp theo.</w:t>
      </w:r>
    </w:p>
    <w:p w14:paraId="0D6A9254" w14:textId="77777777" w:rsidR="00866537" w:rsidRPr="00866537" w:rsidRDefault="00866537" w:rsidP="00866537">
      <w:pPr>
        <w:pStyle w:val="Nidungvnbn"/>
      </w:pPr>
      <w:r w:rsidRPr="00866537">
        <w:t>Các mục tiêu chính của Bronze Layer bao gồm:</w:t>
      </w:r>
    </w:p>
    <w:p w14:paraId="4C7C6407" w14:textId="77777777" w:rsidR="00866537" w:rsidRPr="00866537" w:rsidRDefault="00866537">
      <w:pPr>
        <w:pStyle w:val="Nidungvnbn"/>
        <w:numPr>
          <w:ilvl w:val="0"/>
          <w:numId w:val="11"/>
        </w:numPr>
      </w:pPr>
      <w:r w:rsidRPr="00866537">
        <w:t>Lưu giữ dữ liệu gốc chưa qua chỉnh sửa.</w:t>
      </w:r>
    </w:p>
    <w:p w14:paraId="5B162D45" w14:textId="77777777" w:rsidR="00866537" w:rsidRPr="00866537" w:rsidRDefault="00866537">
      <w:pPr>
        <w:pStyle w:val="Nidungvnbn"/>
        <w:numPr>
          <w:ilvl w:val="0"/>
          <w:numId w:val="11"/>
        </w:numPr>
      </w:pPr>
      <w:r w:rsidRPr="00866537">
        <w:t>Kiểm tra chất lượng dữ liệu đầu vào.</w:t>
      </w:r>
    </w:p>
    <w:p w14:paraId="7CD389E7" w14:textId="77777777" w:rsidR="00866537" w:rsidRPr="00866537" w:rsidRDefault="00866537">
      <w:pPr>
        <w:pStyle w:val="Nidungvnbn"/>
        <w:numPr>
          <w:ilvl w:val="0"/>
          <w:numId w:val="11"/>
        </w:numPr>
      </w:pPr>
      <w:r w:rsidRPr="00866537">
        <w:t>Phát hiện các vấn đề về dữ liệu thiếu hoặc dữ liệu bất thường.</w:t>
      </w:r>
    </w:p>
    <w:p w14:paraId="5A5E5AF4" w14:textId="77777777" w:rsidR="00866537" w:rsidRPr="00866537" w:rsidRDefault="00866537">
      <w:pPr>
        <w:pStyle w:val="Nidungvnbn"/>
        <w:numPr>
          <w:ilvl w:val="0"/>
          <w:numId w:val="11"/>
        </w:numPr>
      </w:pPr>
      <w:r w:rsidRPr="00866537">
        <w:t>Đảm bảo khả năng truy xuất nguồn gốc dữ liệu.</w:t>
      </w:r>
    </w:p>
    <w:p w14:paraId="70D41C2D" w14:textId="77777777" w:rsidR="00866537" w:rsidRPr="00866537" w:rsidRDefault="00866537">
      <w:pPr>
        <w:pStyle w:val="Nidungvnbn"/>
        <w:numPr>
          <w:ilvl w:val="0"/>
          <w:numId w:val="11"/>
        </w:numPr>
      </w:pPr>
      <w:r w:rsidRPr="00866537">
        <w:t>Cung cấp dữ liệu đầu vào cho Silver Layer.</w:t>
      </w:r>
    </w:p>
    <w:p w14:paraId="1449ECE0" w14:textId="77777777" w:rsidR="00866537" w:rsidRPr="00866537" w:rsidRDefault="00866537" w:rsidP="00866537">
      <w:pPr>
        <w:pStyle w:val="Nidungvnbn"/>
        <w:rPr>
          <w:b/>
          <w:bCs/>
        </w:rPr>
      </w:pPr>
      <w:r w:rsidRPr="00866537">
        <w:rPr>
          <w:b/>
          <w:bCs/>
        </w:rPr>
        <w:lastRenderedPageBreak/>
        <w:t>Nguồn dữ liệu tại Bronze Layer</w:t>
      </w:r>
    </w:p>
    <w:p w14:paraId="5A0D54E9" w14:textId="4AE4F528" w:rsidR="00866537" w:rsidRDefault="00866537" w:rsidP="00866537">
      <w:pPr>
        <w:pStyle w:val="Nidungvnbn"/>
      </w:pPr>
      <w:r w:rsidRPr="00866537">
        <w:t xml:space="preserve">Dữ liệu tại Bronze Layer bao gồm các tập dữ liệu thu thập từ quá trình </w:t>
      </w:r>
      <w:r>
        <w:t>crawler.</w:t>
      </w:r>
    </w:p>
    <w:p w14:paraId="08995098" w14:textId="77777777" w:rsidR="00866537" w:rsidRDefault="00866537" w:rsidP="00866537">
      <w:pPr>
        <w:pStyle w:val="Nidungvnbn"/>
        <w:keepNext/>
        <w:jc w:val="center"/>
      </w:pPr>
      <w:r w:rsidRPr="00866537">
        <w:drawing>
          <wp:inline distT="0" distB="0" distL="0" distR="0" wp14:anchorId="3C11D151" wp14:editId="1297F79B">
            <wp:extent cx="4382112" cy="2553056"/>
            <wp:effectExtent l="0" t="0" r="0" b="0"/>
            <wp:docPr id="177850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00502" name=""/>
                    <pic:cNvPicPr/>
                  </pic:nvPicPr>
                  <pic:blipFill>
                    <a:blip r:embed="rId15"/>
                    <a:stretch>
                      <a:fillRect/>
                    </a:stretch>
                  </pic:blipFill>
                  <pic:spPr>
                    <a:xfrm>
                      <a:off x="0" y="0"/>
                      <a:ext cx="4382112" cy="2553056"/>
                    </a:xfrm>
                    <a:prstGeom prst="rect">
                      <a:avLst/>
                    </a:prstGeom>
                  </pic:spPr>
                </pic:pic>
              </a:graphicData>
            </a:graphic>
          </wp:inline>
        </w:drawing>
      </w:r>
    </w:p>
    <w:p w14:paraId="28F8D8C4" w14:textId="676F3D9B" w:rsidR="00866537" w:rsidRPr="00866537" w:rsidRDefault="00866537" w:rsidP="00866537">
      <w:pPr>
        <w:pStyle w:val="Caption"/>
      </w:pPr>
      <w:r>
        <w:t xml:space="preserve">Hình </w:t>
      </w:r>
      <w:r>
        <w:fldChar w:fldCharType="begin"/>
      </w:r>
      <w:r>
        <w:instrText xml:space="preserve"> SEQ Hình \* ARABIC </w:instrText>
      </w:r>
      <w:r>
        <w:fldChar w:fldCharType="separate"/>
      </w:r>
      <w:r w:rsidR="00355C43">
        <w:rPr>
          <w:noProof/>
        </w:rPr>
        <w:t>5</w:t>
      </w:r>
      <w:r>
        <w:fldChar w:fldCharType="end"/>
      </w:r>
      <w:r>
        <w:t xml:space="preserve"> Dữ liệu lưu trũ trên Databrick </w:t>
      </w:r>
    </w:p>
    <w:p w14:paraId="18F82419" w14:textId="77777777" w:rsidR="00866537" w:rsidRPr="00866537" w:rsidRDefault="00866537" w:rsidP="00866537">
      <w:pPr>
        <w:pStyle w:val="Nidungvnbn"/>
        <w:rPr>
          <w:b/>
          <w:bCs/>
        </w:rPr>
      </w:pPr>
      <w:r w:rsidRPr="00866537">
        <w:rPr>
          <w:b/>
          <w:bCs/>
        </w:rPr>
        <w:t>Kiểm tra chất lượng dữ liệu</w:t>
      </w:r>
    </w:p>
    <w:p w14:paraId="028D9C24" w14:textId="77777777" w:rsidR="00866537" w:rsidRPr="00866537" w:rsidRDefault="00866537" w:rsidP="00866537">
      <w:pPr>
        <w:pStyle w:val="Nidungvnbn"/>
      </w:pPr>
      <w:r w:rsidRPr="00866537">
        <w:t>Trong quá trình kiểm tra dữ liệu thô, hệ thống thực hiện:</w:t>
      </w:r>
    </w:p>
    <w:p w14:paraId="0DABC861" w14:textId="77777777" w:rsidR="00866537" w:rsidRPr="00866537" w:rsidRDefault="00866537">
      <w:pPr>
        <w:pStyle w:val="Nidungvnbn"/>
        <w:numPr>
          <w:ilvl w:val="0"/>
          <w:numId w:val="12"/>
        </w:numPr>
      </w:pPr>
      <w:r w:rsidRPr="00866537">
        <w:t>Kiểm tra số lượng bản ghi của từng tập dữ liệu.</w:t>
      </w:r>
    </w:p>
    <w:p w14:paraId="1232E6AB" w14:textId="77777777" w:rsidR="00866537" w:rsidRPr="00866537" w:rsidRDefault="00866537">
      <w:pPr>
        <w:pStyle w:val="Nidungvnbn"/>
        <w:numPr>
          <w:ilvl w:val="0"/>
          <w:numId w:val="12"/>
        </w:numPr>
      </w:pPr>
      <w:r w:rsidRPr="00866537">
        <w:t>Kiểm tra tỷ lệ dữ liệu thiếu trên các trường quan trọng.</w:t>
      </w:r>
    </w:p>
    <w:p w14:paraId="45C7E5CB" w14:textId="77777777" w:rsidR="00866537" w:rsidRPr="00866537" w:rsidRDefault="00866537">
      <w:pPr>
        <w:pStyle w:val="Nidungvnbn"/>
        <w:numPr>
          <w:ilvl w:val="0"/>
          <w:numId w:val="12"/>
        </w:numPr>
      </w:pPr>
      <w:r w:rsidRPr="00866537">
        <w:t>Phát hiện các giá trị bất thường hoặc không hợp lệ.</w:t>
      </w:r>
    </w:p>
    <w:p w14:paraId="20C77504" w14:textId="77777777" w:rsidR="00866537" w:rsidRPr="00866537" w:rsidRDefault="00866537">
      <w:pPr>
        <w:pStyle w:val="Nidungvnbn"/>
        <w:numPr>
          <w:ilvl w:val="0"/>
          <w:numId w:val="12"/>
        </w:numPr>
      </w:pPr>
      <w:r w:rsidRPr="00866537">
        <w:t>Đánh giá mức độ đầy đủ của dữ liệu trước khi làm sạch.</w:t>
      </w:r>
    </w:p>
    <w:p w14:paraId="7E236D1E" w14:textId="77777777" w:rsidR="00866537" w:rsidRPr="00866537" w:rsidRDefault="00866537" w:rsidP="00866537">
      <w:pPr>
        <w:pStyle w:val="Nidungvnbn"/>
      </w:pPr>
      <w:r w:rsidRPr="00866537">
        <w:t>Kết quả kiểm tra cho thấy một số vấn đề chất lượng dữ liệu đáng chú ý:</w:t>
      </w:r>
    </w:p>
    <w:p w14:paraId="301E1D92" w14:textId="77777777" w:rsidR="00866537" w:rsidRPr="00866537" w:rsidRDefault="00866537">
      <w:pPr>
        <w:pStyle w:val="Nidungvnbn"/>
        <w:numPr>
          <w:ilvl w:val="0"/>
          <w:numId w:val="13"/>
        </w:numPr>
      </w:pPr>
      <w:r w:rsidRPr="00866537">
        <w:t>Trường brand_name bị thiếu ở một tỷ lệ đáng kể sản phẩm.</w:t>
      </w:r>
    </w:p>
    <w:p w14:paraId="0E6145AE" w14:textId="77777777" w:rsidR="00866537" w:rsidRPr="00866537" w:rsidRDefault="00866537">
      <w:pPr>
        <w:pStyle w:val="Nidungvnbn"/>
        <w:numPr>
          <w:ilvl w:val="0"/>
          <w:numId w:val="13"/>
        </w:numPr>
      </w:pPr>
      <w:r w:rsidRPr="00866537">
        <w:t>Một số đánh giá khách hàng không có nội dung hoặc nội dung quá ngắn.</w:t>
      </w:r>
    </w:p>
    <w:p w14:paraId="44BADD4E" w14:textId="77777777" w:rsidR="00866537" w:rsidRPr="00866537" w:rsidRDefault="00866537">
      <w:pPr>
        <w:pStyle w:val="Nidungvnbn"/>
        <w:numPr>
          <w:ilvl w:val="0"/>
          <w:numId w:val="13"/>
        </w:numPr>
      </w:pPr>
      <w:r w:rsidRPr="00866537">
        <w:t>Dữ liệu lịch sử giá chứa tỷ lệ lớn các bản ghi được đánh dấu là dữ liệu mô phỏng (is_simulated).</w:t>
      </w:r>
    </w:p>
    <w:p w14:paraId="4FC8E2E9" w14:textId="77777777" w:rsidR="00866537" w:rsidRPr="00866537" w:rsidRDefault="00866537">
      <w:pPr>
        <w:pStyle w:val="Nidungvnbn"/>
        <w:numPr>
          <w:ilvl w:val="0"/>
          <w:numId w:val="13"/>
        </w:numPr>
      </w:pPr>
      <w:r w:rsidRPr="00866537">
        <w:t>Một số thuộc tính danh mục sản phẩm chưa đầy đủ hoặc bị thiếu.</w:t>
      </w:r>
    </w:p>
    <w:p w14:paraId="68B5DBDC" w14:textId="77777777" w:rsidR="00866537" w:rsidRDefault="00866537" w:rsidP="00866537">
      <w:pPr>
        <w:pStyle w:val="Nidungvnbn"/>
      </w:pPr>
      <w:r w:rsidRPr="00866537">
        <w:t>Các vấn đề này được ghi nhận và chuyển thành các quy tắc xử lý tại Silver Layer.</w:t>
      </w:r>
    </w:p>
    <w:p w14:paraId="32F2A14C" w14:textId="77777777" w:rsidR="007F3893" w:rsidRPr="007F3893" w:rsidRDefault="007F3893" w:rsidP="007F3893">
      <w:pPr>
        <w:pStyle w:val="Tiumccp2"/>
      </w:pPr>
      <w:bookmarkStart w:id="43" w:name="_Toc231587428"/>
      <w:r w:rsidRPr="007F3893">
        <w:t>3.3.3 Silver Layer</w:t>
      </w:r>
      <w:bookmarkEnd w:id="43"/>
    </w:p>
    <w:p w14:paraId="2122AB3D" w14:textId="77777777" w:rsidR="007F3893" w:rsidRPr="007F3893" w:rsidRDefault="007F3893" w:rsidP="007F3893">
      <w:pPr>
        <w:pStyle w:val="Nidungvnbn"/>
        <w:rPr>
          <w:b/>
          <w:bCs/>
        </w:rPr>
      </w:pPr>
      <w:r w:rsidRPr="007F3893">
        <w:rPr>
          <w:b/>
          <w:bCs/>
        </w:rPr>
        <w:lastRenderedPageBreak/>
        <w:t>Mục tiêu của Silver Layer</w:t>
      </w:r>
    </w:p>
    <w:p w14:paraId="4A1019B4" w14:textId="77777777" w:rsidR="007F3893" w:rsidRPr="007F3893" w:rsidRDefault="007F3893" w:rsidP="007F3893">
      <w:pPr>
        <w:pStyle w:val="Nidungvnbn"/>
      </w:pPr>
      <w:r w:rsidRPr="007F3893">
        <w:t>Silver Layer là tầng thực hiện quá trình làm sạch và chuẩn hóa dữ liệu. Mục tiêu của tầng này là loại bỏ các bản ghi không hợp lệ, chuẩn hóa cấu trúc dữ liệu và tạo ra các tập dữ liệu có chất lượng cao phục vụ cho việc xây dựng đặc trưng và huấn luyện mô hình.</w:t>
      </w:r>
    </w:p>
    <w:p w14:paraId="66B6E05C" w14:textId="77777777" w:rsidR="007F3893" w:rsidRPr="007F3893" w:rsidRDefault="007F3893" w:rsidP="007F3893">
      <w:pPr>
        <w:pStyle w:val="Nidungvnbn"/>
      </w:pPr>
      <w:r w:rsidRPr="007F3893">
        <w:t>Các nhiệm vụ chính bao gồm:</w:t>
      </w:r>
    </w:p>
    <w:p w14:paraId="10CA1EB0" w14:textId="77777777" w:rsidR="007F3893" w:rsidRPr="007F3893" w:rsidRDefault="007F3893">
      <w:pPr>
        <w:pStyle w:val="Nidungvnbn"/>
        <w:numPr>
          <w:ilvl w:val="0"/>
          <w:numId w:val="14"/>
        </w:numPr>
      </w:pPr>
      <w:r w:rsidRPr="007F3893">
        <w:t>Làm sạch dữ liệu.</w:t>
      </w:r>
    </w:p>
    <w:p w14:paraId="350803AE" w14:textId="77777777" w:rsidR="007F3893" w:rsidRPr="007F3893" w:rsidRDefault="007F3893">
      <w:pPr>
        <w:pStyle w:val="Nidungvnbn"/>
        <w:numPr>
          <w:ilvl w:val="0"/>
          <w:numId w:val="14"/>
        </w:numPr>
      </w:pPr>
      <w:r w:rsidRPr="007F3893">
        <w:t>Chuẩn hóa định dạng dữ liệu.</w:t>
      </w:r>
    </w:p>
    <w:p w14:paraId="0F81F777" w14:textId="77777777" w:rsidR="007F3893" w:rsidRPr="007F3893" w:rsidRDefault="007F3893">
      <w:pPr>
        <w:pStyle w:val="Nidungvnbn"/>
        <w:numPr>
          <w:ilvl w:val="0"/>
          <w:numId w:val="14"/>
        </w:numPr>
      </w:pPr>
      <w:r w:rsidRPr="007F3893">
        <w:t>Xử lý dữ liệu thiếu.</w:t>
      </w:r>
    </w:p>
    <w:p w14:paraId="07FF4E20" w14:textId="77777777" w:rsidR="007F3893" w:rsidRPr="007F3893" w:rsidRDefault="007F3893">
      <w:pPr>
        <w:pStyle w:val="Nidungvnbn"/>
        <w:numPr>
          <w:ilvl w:val="0"/>
          <w:numId w:val="14"/>
        </w:numPr>
      </w:pPr>
      <w:r w:rsidRPr="007F3893">
        <w:t>Chuẩn hóa văn bản.</w:t>
      </w:r>
    </w:p>
    <w:p w14:paraId="6864D673" w14:textId="77777777" w:rsidR="007F3893" w:rsidRPr="007F3893" w:rsidRDefault="007F3893">
      <w:pPr>
        <w:pStyle w:val="Nidungvnbn"/>
        <w:numPr>
          <w:ilvl w:val="0"/>
          <w:numId w:val="14"/>
        </w:numPr>
      </w:pPr>
      <w:r w:rsidRPr="007F3893">
        <w:t>Kiểm tra tính hợp lệ của dữ liệu.</w:t>
      </w:r>
    </w:p>
    <w:p w14:paraId="7F83D5C9" w14:textId="77777777" w:rsidR="007F3893" w:rsidRPr="007F3893" w:rsidRDefault="007F3893">
      <w:pPr>
        <w:pStyle w:val="Nidungvnbn"/>
        <w:numPr>
          <w:ilvl w:val="0"/>
          <w:numId w:val="14"/>
        </w:numPr>
      </w:pPr>
      <w:r w:rsidRPr="007F3893">
        <w:t>Bảo toàn thông tin nguồn gốc dữ liệu.</w:t>
      </w:r>
    </w:p>
    <w:p w14:paraId="09770FD8" w14:textId="77777777" w:rsidR="007F3893" w:rsidRPr="007F3893" w:rsidRDefault="007F3893" w:rsidP="007F3893">
      <w:pPr>
        <w:pStyle w:val="Nidungvnbn"/>
      </w:pPr>
      <w:r w:rsidRPr="007F3893">
        <w:t>Quá trình xử lý bao gồm:</w:t>
      </w:r>
    </w:p>
    <w:p w14:paraId="37A77848" w14:textId="77777777" w:rsidR="007F3893" w:rsidRPr="007F3893" w:rsidRDefault="007F3893">
      <w:pPr>
        <w:pStyle w:val="Nidungvnbn"/>
        <w:numPr>
          <w:ilvl w:val="0"/>
          <w:numId w:val="15"/>
        </w:numPr>
      </w:pPr>
      <w:r w:rsidRPr="007F3893">
        <w:t>Kết hợp dữ liệu từ hai tập dữ liệu sản phẩm.</w:t>
      </w:r>
    </w:p>
    <w:p w14:paraId="2EBE3F71" w14:textId="77777777" w:rsidR="007F3893" w:rsidRDefault="007F3893">
      <w:pPr>
        <w:pStyle w:val="Nidungvnbn"/>
        <w:numPr>
          <w:ilvl w:val="0"/>
          <w:numId w:val="15"/>
        </w:numPr>
      </w:pPr>
      <w:r w:rsidRPr="007F3893">
        <w:t>Chuẩn hóa danh mục sản phẩm.</w:t>
      </w:r>
    </w:p>
    <w:p w14:paraId="10E08FB1" w14:textId="77777777" w:rsidR="007F3893" w:rsidRDefault="007F3893" w:rsidP="007F3893">
      <w:pPr>
        <w:pStyle w:val="Nidungvnbn"/>
        <w:keepNext/>
        <w:ind w:left="720" w:firstLine="0"/>
        <w:jc w:val="center"/>
      </w:pPr>
      <w:r w:rsidRPr="007F3893">
        <w:drawing>
          <wp:inline distT="0" distB="0" distL="0" distR="0" wp14:anchorId="7BEE7F43" wp14:editId="0862913F">
            <wp:extent cx="4526651" cy="2607734"/>
            <wp:effectExtent l="0" t="0" r="7620" b="2540"/>
            <wp:docPr id="97841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5149" name=""/>
                    <pic:cNvPicPr/>
                  </pic:nvPicPr>
                  <pic:blipFill>
                    <a:blip r:embed="rId16"/>
                    <a:stretch>
                      <a:fillRect/>
                    </a:stretch>
                  </pic:blipFill>
                  <pic:spPr>
                    <a:xfrm>
                      <a:off x="0" y="0"/>
                      <a:ext cx="4529984" cy="2609654"/>
                    </a:xfrm>
                    <a:prstGeom prst="rect">
                      <a:avLst/>
                    </a:prstGeom>
                  </pic:spPr>
                </pic:pic>
              </a:graphicData>
            </a:graphic>
          </wp:inline>
        </w:drawing>
      </w:r>
    </w:p>
    <w:p w14:paraId="7F9ABAAC" w14:textId="35B0340E" w:rsidR="007F3893" w:rsidRPr="007F3893" w:rsidRDefault="007F3893" w:rsidP="007F3893">
      <w:pPr>
        <w:pStyle w:val="Caption"/>
      </w:pPr>
      <w:r>
        <w:t xml:space="preserve">Hình </w:t>
      </w:r>
      <w:r>
        <w:fldChar w:fldCharType="begin"/>
      </w:r>
      <w:r>
        <w:instrText xml:space="preserve"> SEQ Hình \* ARABIC </w:instrText>
      </w:r>
      <w:r>
        <w:fldChar w:fldCharType="separate"/>
      </w:r>
      <w:r w:rsidR="00355C43">
        <w:rPr>
          <w:noProof/>
        </w:rPr>
        <w:t>6</w:t>
      </w:r>
      <w:r>
        <w:fldChar w:fldCharType="end"/>
      </w:r>
      <w:r>
        <w:t xml:space="preserve"> </w:t>
      </w:r>
      <w:r w:rsidRPr="007F3893">
        <w:rPr>
          <w:lang w:val="en-US"/>
        </w:rPr>
        <w:t xml:space="preserve">Category join thành công </w:t>
      </w:r>
    </w:p>
    <w:p w14:paraId="5394B15C" w14:textId="77777777" w:rsidR="007F3893" w:rsidRPr="007F3893" w:rsidRDefault="007F3893">
      <w:pPr>
        <w:pStyle w:val="Nidungvnbn"/>
        <w:numPr>
          <w:ilvl w:val="0"/>
          <w:numId w:val="15"/>
        </w:numPr>
      </w:pPr>
      <w:r w:rsidRPr="007F3893">
        <w:t>Chuẩn hóa mã sản phẩm.</w:t>
      </w:r>
    </w:p>
    <w:p w14:paraId="0A64F210" w14:textId="77777777" w:rsidR="007F3893" w:rsidRPr="007F3893" w:rsidRDefault="007F3893">
      <w:pPr>
        <w:pStyle w:val="Nidungvnbn"/>
        <w:numPr>
          <w:ilvl w:val="0"/>
          <w:numId w:val="15"/>
        </w:numPr>
      </w:pPr>
      <w:r w:rsidRPr="007F3893">
        <w:lastRenderedPageBreak/>
        <w:t>Loại bỏ các sản phẩm không có mã định danh.</w:t>
      </w:r>
    </w:p>
    <w:p w14:paraId="5DA708E8" w14:textId="77777777" w:rsidR="007F3893" w:rsidRPr="007F3893" w:rsidRDefault="007F3893">
      <w:pPr>
        <w:pStyle w:val="Nidungvnbn"/>
        <w:numPr>
          <w:ilvl w:val="0"/>
          <w:numId w:val="15"/>
        </w:numPr>
      </w:pPr>
      <w:r w:rsidRPr="007F3893">
        <w:t>Loại bỏ các sản phẩm có giá không hợp lệ.</w:t>
      </w:r>
    </w:p>
    <w:p w14:paraId="6C0D95DA" w14:textId="77777777" w:rsidR="007F3893" w:rsidRDefault="007F3893">
      <w:pPr>
        <w:pStyle w:val="Nidungvnbn"/>
        <w:numPr>
          <w:ilvl w:val="0"/>
          <w:numId w:val="15"/>
        </w:numPr>
      </w:pPr>
      <w:r w:rsidRPr="007F3893">
        <w:t>Thay thế giá trị thiếu của brand_name bằng giá trị mặc định "No Brand".</w:t>
      </w:r>
    </w:p>
    <w:p w14:paraId="4712F330" w14:textId="77777777" w:rsidR="007F3893" w:rsidRDefault="007F3893" w:rsidP="007F3893">
      <w:pPr>
        <w:pStyle w:val="Nidungvnbn"/>
        <w:keepNext/>
        <w:ind w:left="720" w:firstLine="0"/>
        <w:jc w:val="center"/>
      </w:pPr>
      <w:r w:rsidRPr="007F3893">
        <w:drawing>
          <wp:inline distT="0" distB="0" distL="0" distR="0" wp14:anchorId="6A5A5F6C" wp14:editId="280B9118">
            <wp:extent cx="5572903" cy="733527"/>
            <wp:effectExtent l="0" t="0" r="8890" b="9525"/>
            <wp:docPr id="41963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36324" name=""/>
                    <pic:cNvPicPr/>
                  </pic:nvPicPr>
                  <pic:blipFill>
                    <a:blip r:embed="rId17"/>
                    <a:stretch>
                      <a:fillRect/>
                    </a:stretch>
                  </pic:blipFill>
                  <pic:spPr>
                    <a:xfrm>
                      <a:off x="0" y="0"/>
                      <a:ext cx="5572903" cy="733527"/>
                    </a:xfrm>
                    <a:prstGeom prst="rect">
                      <a:avLst/>
                    </a:prstGeom>
                  </pic:spPr>
                </pic:pic>
              </a:graphicData>
            </a:graphic>
          </wp:inline>
        </w:drawing>
      </w:r>
    </w:p>
    <w:p w14:paraId="0039CE1F" w14:textId="3B7BDC2F" w:rsidR="007F3893" w:rsidRPr="007F3893" w:rsidRDefault="007F3893" w:rsidP="007F3893">
      <w:pPr>
        <w:pStyle w:val="Caption"/>
      </w:pPr>
      <w:r>
        <w:t xml:space="preserve">Hình </w:t>
      </w:r>
      <w:r>
        <w:fldChar w:fldCharType="begin"/>
      </w:r>
      <w:r>
        <w:instrText xml:space="preserve"> SEQ Hình \* ARABIC </w:instrText>
      </w:r>
      <w:r>
        <w:fldChar w:fldCharType="separate"/>
      </w:r>
      <w:r w:rsidR="00355C43">
        <w:rPr>
          <w:noProof/>
        </w:rPr>
        <w:t>7</w:t>
      </w:r>
      <w:r>
        <w:fldChar w:fldCharType="end"/>
      </w:r>
      <w:r>
        <w:t xml:space="preserve"> Xử lý </w:t>
      </w:r>
      <w:r w:rsidRPr="007F3893">
        <w:rPr>
          <w:lang w:val="en-US"/>
        </w:rPr>
        <w:t>NULL brand</w:t>
      </w:r>
    </w:p>
    <w:p w14:paraId="63484523" w14:textId="77777777" w:rsidR="007F3893" w:rsidRPr="007F3893" w:rsidRDefault="007F3893" w:rsidP="007F3893">
      <w:pPr>
        <w:pStyle w:val="Nidungvnbn"/>
        <w:rPr>
          <w:b/>
          <w:bCs/>
        </w:rPr>
      </w:pPr>
      <w:r w:rsidRPr="007F3893">
        <w:rPr>
          <w:b/>
          <w:bCs/>
        </w:rPr>
        <w:t>Làm sạch dữ liệu đánh giá khách hàng</w:t>
      </w:r>
    </w:p>
    <w:p w14:paraId="669138FD" w14:textId="77777777" w:rsidR="007F3893" w:rsidRPr="007F3893" w:rsidRDefault="007F3893" w:rsidP="007F3893">
      <w:pPr>
        <w:pStyle w:val="Nidungvnbn"/>
      </w:pPr>
      <w:r w:rsidRPr="007F3893">
        <w:t>Đối với dữ liệu đánh giá, hệ thống áp dụng các quy tắc:</w:t>
      </w:r>
    </w:p>
    <w:p w14:paraId="6C44239D" w14:textId="77777777" w:rsidR="007F3893" w:rsidRPr="007F3893" w:rsidRDefault="007F3893">
      <w:pPr>
        <w:pStyle w:val="Nidungvnbn"/>
        <w:numPr>
          <w:ilvl w:val="0"/>
          <w:numId w:val="16"/>
        </w:numPr>
      </w:pPr>
      <w:r w:rsidRPr="007F3893">
        <w:t>Nội dung đánh giá không được để trống.</w:t>
      </w:r>
    </w:p>
    <w:p w14:paraId="0D1738D9" w14:textId="77777777" w:rsidR="007F3893" w:rsidRPr="007F3893" w:rsidRDefault="007F3893">
      <w:pPr>
        <w:pStyle w:val="Nidungvnbn"/>
        <w:numPr>
          <w:ilvl w:val="0"/>
          <w:numId w:val="16"/>
        </w:numPr>
      </w:pPr>
      <w:r w:rsidRPr="007F3893">
        <w:t>Độ dài nội dung phải lớn hơn ngưỡng tối thiểu.</w:t>
      </w:r>
    </w:p>
    <w:p w14:paraId="4EEC8538" w14:textId="77777777" w:rsidR="007F3893" w:rsidRPr="007F3893" w:rsidRDefault="007F3893">
      <w:pPr>
        <w:pStyle w:val="Nidungvnbn"/>
        <w:numPr>
          <w:ilvl w:val="0"/>
          <w:numId w:val="16"/>
        </w:numPr>
      </w:pPr>
      <w:r w:rsidRPr="007F3893">
        <w:t>Điểm đánh giá phải nằm trong khoảng từ 1 đến 5.</w:t>
      </w:r>
    </w:p>
    <w:p w14:paraId="62BF8B82" w14:textId="77777777" w:rsidR="007F3893" w:rsidRPr="007F3893" w:rsidRDefault="007F3893">
      <w:pPr>
        <w:pStyle w:val="Nidungvnbn"/>
        <w:numPr>
          <w:ilvl w:val="0"/>
          <w:numId w:val="16"/>
        </w:numPr>
      </w:pPr>
      <w:r w:rsidRPr="007F3893">
        <w:t>Người đánh giá phải có mã định danh hợp lệ.</w:t>
      </w:r>
    </w:p>
    <w:p w14:paraId="2B3ABA96" w14:textId="77777777" w:rsidR="007F3893" w:rsidRPr="007F3893" w:rsidRDefault="007F3893" w:rsidP="007F3893">
      <w:pPr>
        <w:pStyle w:val="Nidungvnbn"/>
      </w:pPr>
      <w:r w:rsidRPr="007F3893">
        <w:t>Các nhãn này được sử dụng làm dữ liệu đầu vào cho quá trình huấn luyện mô hình PhoBERT.</w:t>
      </w:r>
    </w:p>
    <w:p w14:paraId="2EC903E6" w14:textId="77777777" w:rsidR="007F3893" w:rsidRPr="007F3893" w:rsidRDefault="007F3893" w:rsidP="007F3893">
      <w:pPr>
        <w:pStyle w:val="Nidungvnbn"/>
        <w:rPr>
          <w:b/>
          <w:bCs/>
        </w:rPr>
      </w:pPr>
      <w:r w:rsidRPr="007F3893">
        <w:rPr>
          <w:b/>
          <w:bCs/>
        </w:rPr>
        <w:t>Chuẩn hóa dữ liệu chung</w:t>
      </w:r>
    </w:p>
    <w:p w14:paraId="70A74F84" w14:textId="77777777" w:rsidR="007F3893" w:rsidRPr="007F3893" w:rsidRDefault="007F3893" w:rsidP="007F3893">
      <w:pPr>
        <w:pStyle w:val="Nidungvnbn"/>
      </w:pPr>
      <w:r w:rsidRPr="007F3893">
        <w:t>Bên cạnh các bước xử lý riêng cho từng loại dữ liệu, Silver Layer còn thực hiện:</w:t>
      </w:r>
    </w:p>
    <w:p w14:paraId="5DA2674C" w14:textId="77777777" w:rsidR="007F3893" w:rsidRPr="007F3893" w:rsidRDefault="007F3893">
      <w:pPr>
        <w:pStyle w:val="Nidungvnbn"/>
        <w:numPr>
          <w:ilvl w:val="0"/>
          <w:numId w:val="17"/>
        </w:numPr>
      </w:pPr>
      <w:r w:rsidRPr="007F3893">
        <w:t>Chuẩn hóa tên thuộc tính.</w:t>
      </w:r>
    </w:p>
    <w:p w14:paraId="3A61C1A0" w14:textId="77777777" w:rsidR="007F3893" w:rsidRPr="007F3893" w:rsidRDefault="007F3893">
      <w:pPr>
        <w:pStyle w:val="Nidungvnbn"/>
        <w:numPr>
          <w:ilvl w:val="0"/>
          <w:numId w:val="17"/>
        </w:numPr>
      </w:pPr>
      <w:r w:rsidRPr="007F3893">
        <w:t>Chuẩn hóa định dạng ngày tháng.</w:t>
      </w:r>
    </w:p>
    <w:p w14:paraId="534DE9FF" w14:textId="77777777" w:rsidR="007F3893" w:rsidRPr="007F3893" w:rsidRDefault="007F3893">
      <w:pPr>
        <w:pStyle w:val="Nidungvnbn"/>
        <w:numPr>
          <w:ilvl w:val="0"/>
          <w:numId w:val="17"/>
        </w:numPr>
      </w:pPr>
      <w:r w:rsidRPr="007F3893">
        <w:t>Chuẩn hóa văn bản phục vụ tìm kiếm.</w:t>
      </w:r>
    </w:p>
    <w:p w14:paraId="6F16B16D" w14:textId="77777777" w:rsidR="007F3893" w:rsidRPr="007F3893" w:rsidRDefault="007F3893">
      <w:pPr>
        <w:pStyle w:val="Nidungvnbn"/>
        <w:numPr>
          <w:ilvl w:val="0"/>
          <w:numId w:val="17"/>
        </w:numPr>
      </w:pPr>
      <w:r w:rsidRPr="007F3893">
        <w:t>Loại bỏ dữ liệu trùng lặp.</w:t>
      </w:r>
    </w:p>
    <w:p w14:paraId="54A1A1FA" w14:textId="77777777" w:rsidR="007F3893" w:rsidRPr="007F3893" w:rsidRDefault="007F3893">
      <w:pPr>
        <w:pStyle w:val="Nidungvnbn"/>
        <w:numPr>
          <w:ilvl w:val="0"/>
          <w:numId w:val="17"/>
        </w:numPr>
      </w:pPr>
      <w:r w:rsidRPr="007F3893">
        <w:t>Kiểm tra tính nhất quán giữa các bảng dữ liệu.</w:t>
      </w:r>
    </w:p>
    <w:p w14:paraId="57CFC591" w14:textId="77777777" w:rsidR="007F3893" w:rsidRPr="007F3893" w:rsidRDefault="007F3893" w:rsidP="007F3893">
      <w:pPr>
        <w:pStyle w:val="Nidungvnbn"/>
      </w:pPr>
      <w:r w:rsidRPr="007F3893">
        <w:t>Kết quả của Silver Layer là các tập dữ liệu sạch, đồng nhất và sẵn sàng cho quá trình xây dựng đặc trưng tại Gold Layer.</w:t>
      </w:r>
    </w:p>
    <w:p w14:paraId="2700C20F" w14:textId="77777777" w:rsidR="007F3893" w:rsidRPr="007F3893" w:rsidRDefault="007F3893" w:rsidP="007F3893">
      <w:pPr>
        <w:pStyle w:val="Tiumccp2"/>
      </w:pPr>
      <w:bookmarkStart w:id="44" w:name="_Toc231587429"/>
      <w:r w:rsidRPr="007F3893">
        <w:t>3.3.4 Gold Layer</w:t>
      </w:r>
      <w:bookmarkEnd w:id="44"/>
    </w:p>
    <w:p w14:paraId="63218068" w14:textId="77777777" w:rsidR="007F3893" w:rsidRPr="007F3893" w:rsidRDefault="007F3893" w:rsidP="007F3893">
      <w:pPr>
        <w:pStyle w:val="Nidungvnbn"/>
        <w:rPr>
          <w:b/>
          <w:bCs/>
        </w:rPr>
      </w:pPr>
      <w:r w:rsidRPr="007F3893">
        <w:rPr>
          <w:b/>
          <w:bCs/>
        </w:rPr>
        <w:t>Mục tiêu của Gold Layer</w:t>
      </w:r>
    </w:p>
    <w:p w14:paraId="1747F026" w14:textId="77777777" w:rsidR="007F3893" w:rsidRPr="007F3893" w:rsidRDefault="007F3893" w:rsidP="007F3893">
      <w:pPr>
        <w:pStyle w:val="Nidungvnbn"/>
      </w:pPr>
      <w:r w:rsidRPr="007F3893">
        <w:lastRenderedPageBreak/>
        <w:t>Gold Layer là tầng dữ liệu cuối cùng trong kiến trúc Medallion. Tại đây, dữ liệu được tổng hợp, chuẩn hóa hoàn chỉnh và chuyển đổi thành các tập dữ liệu chuyên biệt phục vụ trực tiếp cho các bài toán phân tích dữ liệu, học máy và trí tuệ nhân tạo.</w:t>
      </w:r>
    </w:p>
    <w:p w14:paraId="76CB638C" w14:textId="77777777" w:rsidR="007F3893" w:rsidRPr="007F3893" w:rsidRDefault="007F3893" w:rsidP="007F3893">
      <w:pPr>
        <w:pStyle w:val="Nidungvnbn"/>
        <w:rPr>
          <w:b/>
          <w:bCs/>
        </w:rPr>
      </w:pPr>
      <w:r w:rsidRPr="007F3893">
        <w:rPr>
          <w:b/>
          <w:bCs/>
        </w:rPr>
        <w:t>Tập dữ liệu Product Features</w:t>
      </w:r>
    </w:p>
    <w:p w14:paraId="73B6DFED" w14:textId="77777777" w:rsidR="007F3893" w:rsidRPr="007F3893" w:rsidRDefault="007F3893" w:rsidP="007F3893">
      <w:pPr>
        <w:pStyle w:val="Nidungvnbn"/>
      </w:pPr>
      <w:r w:rsidRPr="007F3893">
        <w:t>Tập dữ liệu gold.product_features được xây dựng từ dữ liệu sản phẩm đã làm sạch tại Silver Layer.</w:t>
      </w:r>
    </w:p>
    <w:p w14:paraId="49B980DB" w14:textId="77777777" w:rsidR="007F3893" w:rsidRPr="007F3893" w:rsidRDefault="007F3893" w:rsidP="007F3893">
      <w:pPr>
        <w:pStyle w:val="Nidungvnbn"/>
      </w:pPr>
      <w:r w:rsidRPr="007F3893">
        <w:t>Các đặc trưng quan trọng được tạo ra gồm:</w:t>
      </w:r>
    </w:p>
    <w:p w14:paraId="6C9131D7" w14:textId="77777777" w:rsidR="007F3893" w:rsidRPr="007F3893" w:rsidRDefault="007F3893" w:rsidP="007F3893">
      <w:pPr>
        <w:pStyle w:val="Nidungvnbn"/>
        <w:rPr>
          <w:b/>
          <w:bCs/>
        </w:rPr>
      </w:pPr>
      <w:r w:rsidRPr="007F3893">
        <w:rPr>
          <w:b/>
          <w:bCs/>
        </w:rPr>
        <w:t>Giá bán chuẩn hóa</w:t>
      </w:r>
    </w:p>
    <w:p w14:paraId="1931EE9B" w14:textId="77777777" w:rsidR="007F3893" w:rsidRDefault="007F3893" w:rsidP="007F3893">
      <w:pPr>
        <w:pStyle w:val="Nidungvnbn"/>
      </w:pPr>
      <w:r w:rsidRPr="007F3893">
        <w:t>Giá bán được chuẩn hóa theo công thức:</w:t>
      </w:r>
    </w:p>
    <w:p w14:paraId="2B9B808F" w14:textId="5196BDDE" w:rsidR="007F3893" w:rsidRPr="007F3893" w:rsidRDefault="0037731B" w:rsidP="000E59BB">
      <w:pPr>
        <w:pStyle w:val="Nidungvnbn"/>
      </w:pPr>
      <m:oMathPara>
        <m:oMath>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normalized</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price -</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price</m:t>
                          </m:r>
                        </m:e>
                      </m:d>
                    </m:e>
                  </m:func>
                </m:e>
              </m:d>
            </m:num>
            <m:den>
              <m:d>
                <m:dPr>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price</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price</m:t>
                          </m:r>
                        </m:e>
                      </m:d>
                    </m:e>
                  </m:func>
                </m:e>
              </m:d>
            </m:den>
          </m:f>
        </m:oMath>
      </m:oMathPara>
    </w:p>
    <w:p w14:paraId="079FB609" w14:textId="132553E4" w:rsidR="007F3893" w:rsidRPr="008C4DAD" w:rsidRDefault="007F3893" w:rsidP="007F3893">
      <w:pPr>
        <w:pStyle w:val="Nidungvnbn"/>
      </w:pPr>
      <w:r w:rsidRPr="007F3893">
        <w:t>Việc chuẩn hóa giúp giảm ảnh hưởng của sự khác biệt lớn về thang giá giữa các sản phẩm.</w:t>
      </w:r>
      <w:r w:rsidR="008C4DAD" w:rsidRPr="008C4DAD">
        <w:rPr>
          <w:sz w:val="24"/>
          <w:szCs w:val="24"/>
        </w:rPr>
        <w:t xml:space="preserve"> </w:t>
      </w:r>
      <w:r w:rsidR="008C4DAD" w:rsidRPr="008C4DAD">
        <w:rPr>
          <w:lang w:val="en-US"/>
        </w:rPr>
        <w:t>Giảm ảnh hưởng của các giá trị ngoại lai.</w:t>
      </w:r>
      <w:r w:rsidR="008C4DAD">
        <w:t xml:space="preserve"> </w:t>
      </w:r>
      <w:r w:rsidR="008C4DAD" w:rsidRPr="008C4DAD">
        <w:rPr>
          <w:lang w:val="en-US"/>
        </w:rPr>
        <w:t>Giúp KMeans hoạt động ổn định hơn.</w:t>
      </w:r>
    </w:p>
    <w:p w14:paraId="151720B5" w14:textId="77777777" w:rsidR="007F3893" w:rsidRDefault="007F3893" w:rsidP="007F3893">
      <w:pPr>
        <w:pStyle w:val="Nidungvnbn"/>
        <w:rPr>
          <w:b/>
          <w:bCs/>
        </w:rPr>
      </w:pPr>
      <w:r w:rsidRPr="007F3893">
        <w:rPr>
          <w:b/>
          <w:bCs/>
        </w:rPr>
        <w:t>Điểm đánh giá chuẩn hóa</w:t>
      </w:r>
    </w:p>
    <w:p w14:paraId="3FDB8E40" w14:textId="77777777" w:rsidR="008C4DAD" w:rsidRDefault="008C4DAD" w:rsidP="008C4DAD">
      <w:pPr>
        <w:pStyle w:val="Nidungvnbn"/>
      </w:pPr>
      <w:r w:rsidRPr="008C4DAD">
        <w:t>Điểm đánh giá được chuẩn hóa về khoảng [0,1]:</w:t>
      </w:r>
    </w:p>
    <w:p w14:paraId="537DE734" w14:textId="47FC9FA6" w:rsidR="00A935C0" w:rsidRPr="00A935C0" w:rsidRDefault="0037731B" w:rsidP="008C4DAD">
      <w:pPr>
        <w:pStyle w:val="Nidungvnbn"/>
        <w:rPr>
          <w:i/>
        </w:rPr>
      </w:pPr>
      <m:oMathPara>
        <m:oMath>
          <m:r>
            <w:rPr>
              <w:rFonts w:ascii="Cambria Math" w:hAnsi="Cambria Math"/>
            </w:rPr>
            <m:t>ratin</m:t>
          </m:r>
          <m:sSub>
            <m:sSubPr>
              <m:ctrlPr>
                <w:rPr>
                  <w:rFonts w:ascii="Cambria Math" w:hAnsi="Cambria Math"/>
                  <w:i/>
                </w:rPr>
              </m:ctrlPr>
            </m:sSubPr>
            <m:e>
              <m:r>
                <w:rPr>
                  <w:rFonts w:ascii="Cambria Math" w:hAnsi="Cambria Math"/>
                </w:rPr>
                <m:t>g</m:t>
              </m:r>
            </m:e>
            <m:sub>
              <m:r>
                <w:rPr>
                  <w:rFonts w:ascii="Cambria Math" w:hAnsi="Cambria Math"/>
                </w:rPr>
                <m:t>normalized</m:t>
              </m:r>
            </m:sub>
          </m:sSub>
          <m:r>
            <w:rPr>
              <w:rFonts w:ascii="Cambria Math" w:hAnsi="Cambria Math"/>
            </w:rPr>
            <m:t>=</m:t>
          </m:r>
          <m:f>
            <m:fPr>
              <m:ctrlPr>
                <w:rPr>
                  <w:rFonts w:ascii="Cambria Math" w:hAnsi="Cambria Math"/>
                  <w:i/>
                </w:rPr>
              </m:ctrlPr>
            </m:fPr>
            <m:num>
              <m:r>
                <w:rPr>
                  <w:rFonts w:ascii="Cambria Math" w:hAnsi="Cambria Math"/>
                </w:rPr>
                <m:t>ratin</m:t>
              </m:r>
              <m:sSub>
                <m:sSubPr>
                  <m:ctrlPr>
                    <w:rPr>
                      <w:rFonts w:ascii="Cambria Math" w:hAnsi="Cambria Math"/>
                      <w:i/>
                    </w:rPr>
                  </m:ctrlPr>
                </m:sSubPr>
                <m:e>
                  <m:r>
                    <w:rPr>
                      <w:rFonts w:ascii="Cambria Math" w:hAnsi="Cambria Math"/>
                    </w:rPr>
                    <m:t>g</m:t>
                  </m:r>
                </m:e>
                <m:sub>
                  <m:r>
                    <w:rPr>
                      <w:rFonts w:ascii="Cambria Math" w:hAnsi="Cambria Math"/>
                    </w:rPr>
                    <m:t>average</m:t>
                  </m:r>
                </m:sub>
              </m:sSub>
            </m:num>
            <m:den>
              <m:r>
                <w:rPr>
                  <w:rFonts w:ascii="Cambria Math" w:hAnsi="Cambria Math"/>
                </w:rPr>
                <m:t>5</m:t>
              </m:r>
            </m:den>
          </m:f>
        </m:oMath>
      </m:oMathPara>
    </w:p>
    <w:p w14:paraId="6639B27D" w14:textId="6FD82E87" w:rsidR="007F3893" w:rsidRPr="008C4DAD" w:rsidRDefault="008C4DAD" w:rsidP="008C4DAD">
      <w:pPr>
        <w:pStyle w:val="Nidungvnbn"/>
      </w:pPr>
      <w:r w:rsidRPr="008C4DAD">
        <w:t>Đặc trưng này phản ánh mức độ hài lòng của khách hàng đối với sản phẩm.</w:t>
      </w:r>
    </w:p>
    <w:p w14:paraId="4E814E29" w14:textId="77777777" w:rsidR="007F3893" w:rsidRPr="00860A12" w:rsidRDefault="007F3893" w:rsidP="007F3893">
      <w:pPr>
        <w:pStyle w:val="Nidungvnbn"/>
        <w:rPr>
          <w:b/>
          <w:bCs/>
          <w:lang w:val="en-US"/>
        </w:rPr>
      </w:pPr>
      <w:r w:rsidRPr="007F3893">
        <w:rPr>
          <w:b/>
          <w:bCs/>
        </w:rPr>
        <w:t>Chỉ số độ phổ biến</w:t>
      </w:r>
    </w:p>
    <w:p w14:paraId="788B2AFD" w14:textId="23983771" w:rsidR="00860A12" w:rsidRPr="00860A12" w:rsidRDefault="0037731B" w:rsidP="007F3893">
      <w:pPr>
        <w:pStyle w:val="Nidungvnbn"/>
      </w:pPr>
      <m:oMathPara>
        <m:oMath>
          <m:r>
            <w:rPr>
              <w:rFonts w:ascii="Cambria Math" w:hAnsi="Cambria Math"/>
            </w:rPr>
            <m:t>popularit</m:t>
          </m:r>
          <m:sSub>
            <m:sSubPr>
              <m:ctrlPr>
                <w:rPr>
                  <w:rFonts w:ascii="Cambria Math" w:hAnsi="Cambria Math"/>
                  <w:i/>
                </w:rPr>
              </m:ctrlPr>
            </m:sSubPr>
            <m:e>
              <m:r>
                <w:rPr>
                  <w:rFonts w:ascii="Cambria Math" w:hAnsi="Cambria Math"/>
                </w:rPr>
                <m:t>y</m:t>
              </m:r>
            </m:e>
            <m:sub>
              <m:r>
                <w:rPr>
                  <w:rFonts w:ascii="Cambria Math" w:hAnsi="Cambria Math"/>
                </w:rPr>
                <m:t>score</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 + quantit</m:t>
                  </m:r>
                  <m:sSub>
                    <m:sSubPr>
                      <m:ctrlPr>
                        <w:rPr>
                          <w:rFonts w:ascii="Cambria Math" w:hAnsi="Cambria Math"/>
                          <w:i/>
                        </w:rPr>
                      </m:ctrlPr>
                    </m:sSubPr>
                    <m:e>
                      <m:r>
                        <w:rPr>
                          <w:rFonts w:ascii="Cambria Math" w:hAnsi="Cambria Math"/>
                        </w:rPr>
                        <m:t>y</m:t>
                      </m:r>
                    </m:e>
                    <m:sub>
                      <m:r>
                        <w:rPr>
                          <w:rFonts w:ascii="Cambria Math" w:hAnsi="Cambria Math"/>
                        </w:rPr>
                        <m:t>sold</m:t>
                      </m:r>
                    </m:sub>
                  </m:sSub>
                  <m:r>
                    <w:rPr>
                      <w:rFonts w:ascii="Cambria Math" w:hAnsi="Cambria Math"/>
                    </w:rPr>
                    <m:t>+ revie</m:t>
                  </m:r>
                  <m:sSub>
                    <m:sSubPr>
                      <m:ctrlPr>
                        <w:rPr>
                          <w:rFonts w:ascii="Cambria Math" w:hAnsi="Cambria Math"/>
                          <w:i/>
                        </w:rPr>
                      </m:ctrlPr>
                    </m:sSubPr>
                    <m:e>
                      <m:r>
                        <w:rPr>
                          <w:rFonts w:ascii="Cambria Math" w:hAnsi="Cambria Math"/>
                        </w:rPr>
                        <m:t>w</m:t>
                      </m:r>
                    </m:e>
                    <m:sub>
                      <m:r>
                        <w:rPr>
                          <w:rFonts w:ascii="Cambria Math" w:hAnsi="Cambria Math"/>
                        </w:rPr>
                        <m:t>count</m:t>
                      </m:r>
                    </m:sub>
                  </m:sSub>
                </m:e>
              </m:d>
            </m:e>
          </m:func>
        </m:oMath>
      </m:oMathPara>
    </w:p>
    <w:p w14:paraId="0A82E625" w14:textId="77777777" w:rsidR="00860A12" w:rsidRPr="00860A12" w:rsidRDefault="00860A12" w:rsidP="007F3893">
      <w:pPr>
        <w:pStyle w:val="Nidungvnbn"/>
      </w:pPr>
    </w:p>
    <w:p w14:paraId="0E7DC65F" w14:textId="7FC30B08" w:rsidR="007F3893" w:rsidRPr="007F3893" w:rsidRDefault="007F3893" w:rsidP="007F3893">
      <w:pPr>
        <w:pStyle w:val="Nidungvnbn"/>
      </w:pPr>
      <w:r w:rsidRPr="007F3893">
        <w:t>Chỉ số này kết hợp số lượng bán và số lượng đánh giá nhằm phản ánh mức độ phổ biến thực tế của sản phẩm trên thị trường.</w:t>
      </w:r>
    </w:p>
    <w:p w14:paraId="0A2FD034" w14:textId="77777777" w:rsidR="007F3893" w:rsidRPr="007F3893" w:rsidRDefault="007F3893" w:rsidP="007F3893">
      <w:pPr>
        <w:pStyle w:val="Nidungvnbn"/>
      </w:pPr>
      <w:r w:rsidRPr="007F3893">
        <w:t>Tập dữ liệu này được sử dụng làm đầu vào cho mô hình phân cụm KMeans nhằm xác định các nhóm sản phẩm có đặc điểm kinh doanh tương đồng.</w:t>
      </w:r>
    </w:p>
    <w:p w14:paraId="1702642F" w14:textId="77777777" w:rsidR="007F3893" w:rsidRPr="007F3893" w:rsidRDefault="007F3893" w:rsidP="007F3893">
      <w:pPr>
        <w:pStyle w:val="Nidungvnbn"/>
        <w:rPr>
          <w:b/>
          <w:bCs/>
        </w:rPr>
      </w:pPr>
      <w:r w:rsidRPr="007F3893">
        <w:rPr>
          <w:b/>
          <w:bCs/>
        </w:rPr>
        <w:t>Tập dữ liệu Reviews NLP</w:t>
      </w:r>
    </w:p>
    <w:p w14:paraId="51CA2309" w14:textId="77777777" w:rsidR="007F3893" w:rsidRPr="007F3893" w:rsidRDefault="007F3893" w:rsidP="007F3893">
      <w:pPr>
        <w:pStyle w:val="Nidungvnbn"/>
      </w:pPr>
      <w:r w:rsidRPr="007F3893">
        <w:lastRenderedPageBreak/>
        <w:t>Tập dữ liệu gold.reviews_nlp được xây dựng nhằm phục vụ các bài toán xử lý ngôn ngữ tự nhiên và phân tích cảm xúc khách hàng.</w:t>
      </w:r>
    </w:p>
    <w:p w14:paraId="52AEE071" w14:textId="77777777" w:rsidR="007F3893" w:rsidRPr="007F3893" w:rsidRDefault="007F3893" w:rsidP="007F3893">
      <w:pPr>
        <w:pStyle w:val="Nidungvnbn"/>
      </w:pPr>
      <w:r w:rsidRPr="007F3893">
        <w:t>Quá trình xử lý bao gồm:</w:t>
      </w:r>
    </w:p>
    <w:p w14:paraId="19E53688" w14:textId="77777777" w:rsidR="007F3893" w:rsidRPr="007F3893" w:rsidRDefault="007F3893">
      <w:pPr>
        <w:pStyle w:val="Nidungvnbn"/>
        <w:numPr>
          <w:ilvl w:val="0"/>
          <w:numId w:val="18"/>
        </w:numPr>
      </w:pPr>
      <w:r w:rsidRPr="007F3893">
        <w:t>Loại bỏ ký tự đặc biệt.</w:t>
      </w:r>
    </w:p>
    <w:p w14:paraId="0969ACF7" w14:textId="77777777" w:rsidR="007F3893" w:rsidRPr="007F3893" w:rsidRDefault="007F3893">
      <w:pPr>
        <w:pStyle w:val="Nidungvnbn"/>
        <w:numPr>
          <w:ilvl w:val="0"/>
          <w:numId w:val="18"/>
        </w:numPr>
      </w:pPr>
      <w:r w:rsidRPr="007F3893">
        <w:t>Chuẩn hóa khoảng trắng.</w:t>
      </w:r>
    </w:p>
    <w:p w14:paraId="361D43FE" w14:textId="77777777" w:rsidR="007F3893" w:rsidRPr="007F3893" w:rsidRDefault="007F3893">
      <w:pPr>
        <w:pStyle w:val="Nidungvnbn"/>
        <w:numPr>
          <w:ilvl w:val="0"/>
          <w:numId w:val="18"/>
        </w:numPr>
      </w:pPr>
      <w:r w:rsidRPr="007F3893">
        <w:t>Giữ nguyên dấu tiếng Việt.</w:t>
      </w:r>
    </w:p>
    <w:p w14:paraId="1BC62CF6" w14:textId="77777777" w:rsidR="007F3893" w:rsidRPr="007F3893" w:rsidRDefault="007F3893">
      <w:pPr>
        <w:pStyle w:val="Nidungvnbn"/>
        <w:numPr>
          <w:ilvl w:val="0"/>
          <w:numId w:val="18"/>
        </w:numPr>
      </w:pPr>
      <w:r w:rsidRPr="007F3893">
        <w:t>Chuẩn hóa nội dung văn bản.</w:t>
      </w:r>
    </w:p>
    <w:p w14:paraId="5D9E7BF3" w14:textId="77777777" w:rsidR="007F3893" w:rsidRPr="007F3893" w:rsidRDefault="007F3893" w:rsidP="007F3893">
      <w:pPr>
        <w:pStyle w:val="Nidungvnbn"/>
      </w:pPr>
      <w:r w:rsidRPr="007F3893">
        <w:t>Sau khi xử lý, dữ liệu được chia thành các tập:</w:t>
      </w:r>
    </w:p>
    <w:p w14:paraId="24060015" w14:textId="77777777" w:rsidR="007F3893" w:rsidRPr="007F3893" w:rsidRDefault="007F3893">
      <w:pPr>
        <w:pStyle w:val="Nidungvnbn"/>
        <w:numPr>
          <w:ilvl w:val="0"/>
          <w:numId w:val="19"/>
        </w:numPr>
      </w:pPr>
      <w:r w:rsidRPr="007F3893">
        <w:t>Training Set: 70%</w:t>
      </w:r>
    </w:p>
    <w:p w14:paraId="153DE133" w14:textId="77777777" w:rsidR="007F3893" w:rsidRPr="007F3893" w:rsidRDefault="007F3893">
      <w:pPr>
        <w:pStyle w:val="Nidungvnbn"/>
        <w:numPr>
          <w:ilvl w:val="0"/>
          <w:numId w:val="19"/>
        </w:numPr>
      </w:pPr>
      <w:r w:rsidRPr="007F3893">
        <w:t>Validation Set: 15%</w:t>
      </w:r>
    </w:p>
    <w:p w14:paraId="01F52484" w14:textId="77777777" w:rsidR="007F3893" w:rsidRPr="007F3893" w:rsidRDefault="007F3893">
      <w:pPr>
        <w:pStyle w:val="Nidungvnbn"/>
        <w:numPr>
          <w:ilvl w:val="0"/>
          <w:numId w:val="19"/>
        </w:numPr>
      </w:pPr>
      <w:r w:rsidRPr="007F3893">
        <w:t>Test Set: 15%</w:t>
      </w:r>
    </w:p>
    <w:p w14:paraId="34869E44" w14:textId="77777777" w:rsidR="007F3893" w:rsidRPr="007F3893" w:rsidRDefault="007F3893" w:rsidP="007F3893">
      <w:pPr>
        <w:pStyle w:val="Nidungvnbn"/>
      </w:pPr>
      <w:r w:rsidRPr="007F3893">
        <w:t>Tập dữ liệu này được sử dụng để huấn luyện và đánh giá mô hình PhoBERT trong bài toán phân tích cảm xúc khách hàng.</w:t>
      </w:r>
    </w:p>
    <w:p w14:paraId="2B726708" w14:textId="77777777" w:rsidR="007F3893" w:rsidRPr="007F3893" w:rsidRDefault="007F3893" w:rsidP="007F3893">
      <w:pPr>
        <w:pStyle w:val="Nidungvnbn"/>
        <w:rPr>
          <w:b/>
          <w:bCs/>
        </w:rPr>
      </w:pPr>
      <w:r w:rsidRPr="007F3893">
        <w:rPr>
          <w:b/>
          <w:bCs/>
        </w:rPr>
        <w:t>Các ứng dụng sử dụng dữ liệu Gold Layer</w:t>
      </w:r>
    </w:p>
    <w:p w14:paraId="5EE75D98" w14:textId="77777777" w:rsidR="007F3893" w:rsidRPr="007F3893" w:rsidRDefault="007F3893" w:rsidP="007F3893">
      <w:pPr>
        <w:pStyle w:val="Nidungvnbn"/>
      </w:pPr>
      <w:r w:rsidRPr="007F3893">
        <w:t>Dữ liệu tại Gold Layer được sử dụng trực tiếp bởi:</w:t>
      </w:r>
    </w:p>
    <w:p w14:paraId="6CFE7931" w14:textId="77777777" w:rsidR="007F3893" w:rsidRPr="007F3893" w:rsidRDefault="007F3893">
      <w:pPr>
        <w:pStyle w:val="Nidungvnbn"/>
        <w:numPr>
          <w:ilvl w:val="0"/>
          <w:numId w:val="20"/>
        </w:numPr>
      </w:pPr>
      <w:r w:rsidRPr="007F3893">
        <w:t>KMeans Clustering.</w:t>
      </w:r>
    </w:p>
    <w:p w14:paraId="2DA37391" w14:textId="4C77D879" w:rsidR="007F3893" w:rsidRPr="007F3893" w:rsidRDefault="007F3893">
      <w:pPr>
        <w:pStyle w:val="Nidungvnbn"/>
        <w:numPr>
          <w:ilvl w:val="0"/>
          <w:numId w:val="20"/>
        </w:numPr>
      </w:pPr>
      <w:r w:rsidRPr="007F3893">
        <w:t>PhoBERT Sentiment Analysis.</w:t>
      </w:r>
    </w:p>
    <w:p w14:paraId="72954EED" w14:textId="77777777" w:rsidR="007F3893" w:rsidRPr="007F3893" w:rsidRDefault="007F3893">
      <w:pPr>
        <w:pStyle w:val="Nidungvnbn"/>
        <w:numPr>
          <w:ilvl w:val="0"/>
          <w:numId w:val="20"/>
        </w:numPr>
      </w:pPr>
      <w:r w:rsidRPr="007F3893">
        <w:t>Search Engine.</w:t>
      </w:r>
    </w:p>
    <w:p w14:paraId="5F176B62" w14:textId="77777777" w:rsidR="00860A12" w:rsidRPr="00860A12" w:rsidRDefault="007F3893">
      <w:pPr>
        <w:pStyle w:val="Nidungvnbn"/>
        <w:numPr>
          <w:ilvl w:val="0"/>
          <w:numId w:val="20"/>
        </w:numPr>
      </w:pPr>
      <w:r w:rsidRPr="00860A12">
        <w:t>RAG Engine.</w:t>
      </w:r>
    </w:p>
    <w:p w14:paraId="5C0B5654" w14:textId="5FB5DE20" w:rsidR="007F3893" w:rsidRPr="00860A12" w:rsidRDefault="007F3893" w:rsidP="00860A12">
      <w:pPr>
        <w:pStyle w:val="Nidungvnbn"/>
        <w:ind w:left="720" w:firstLine="0"/>
      </w:pPr>
      <w:r w:rsidRPr="00860A12">
        <w:t>Nhờ đó, Gold Layer đóng vai trò là nguồn dữ liệu chuẩn hóa cuối cùng cho toàn bộ hệ thống.</w:t>
      </w:r>
    </w:p>
    <w:p w14:paraId="38201AD4" w14:textId="06DC1AA6" w:rsidR="007F3893" w:rsidRPr="00866537" w:rsidRDefault="008C4DAD" w:rsidP="008C4DAD">
      <w:pPr>
        <w:pStyle w:val="Tiumccp1"/>
        <w:rPr>
          <w:sz w:val="26"/>
          <w:szCs w:val="26"/>
        </w:rPr>
      </w:pPr>
      <w:bookmarkStart w:id="45" w:name="_Toc231587430"/>
      <w:r w:rsidRPr="008C4DAD">
        <w:t>3.4 Tiền xử lý dữ liệu</w:t>
      </w:r>
      <w:bookmarkEnd w:id="45"/>
    </w:p>
    <w:p w14:paraId="7817C9CA" w14:textId="77777777" w:rsidR="008C4DAD" w:rsidRPr="008C4DAD" w:rsidRDefault="008C4DAD" w:rsidP="008C4DAD">
      <w:pPr>
        <w:pStyle w:val="Tiumccp2"/>
      </w:pPr>
      <w:bookmarkStart w:id="46" w:name="_Toc231587431"/>
      <w:r w:rsidRPr="008C4DAD">
        <w:t>3.4.1 Chuẩn hóa dữ liệu sản phẩm</w:t>
      </w:r>
      <w:bookmarkEnd w:id="46"/>
    </w:p>
    <w:p w14:paraId="43A53036" w14:textId="77777777" w:rsidR="008C4DAD" w:rsidRPr="008C4DAD" w:rsidRDefault="008C4DAD" w:rsidP="008C4DAD">
      <w:pPr>
        <w:pStyle w:val="Nidungvnbn"/>
      </w:pPr>
      <w:r w:rsidRPr="008C4DAD">
        <w:t>Tiền xử lý dữ liệu sản phẩm là bước quan trọng nhằm đảm bảo dữ liệu đầu vào có cấu trúc thống nhất trước khi được sử dụng cho các thành phần phân tích, tìm kiếm và mô hình học máy. Trong hệ thống, dữ liệu sản phẩm được nạp thông qua lớp DataLoader, sau đó được chuẩn hóa để giảm sự không nhất quán giữa các nguồn dữ liệu.</w:t>
      </w:r>
    </w:p>
    <w:p w14:paraId="33375BC3" w14:textId="77777777" w:rsidR="008C4DAD" w:rsidRPr="008C4DAD" w:rsidRDefault="008C4DAD" w:rsidP="008C4DAD">
      <w:pPr>
        <w:pStyle w:val="Nidungvnbn"/>
      </w:pPr>
      <w:r w:rsidRPr="008C4DAD">
        <w:lastRenderedPageBreak/>
        <w:t>Các bước xử lý chính bao gồm:</w:t>
      </w:r>
    </w:p>
    <w:p w14:paraId="6DC82101" w14:textId="77777777" w:rsidR="008C4DAD" w:rsidRPr="008C4DAD" w:rsidRDefault="008C4DAD">
      <w:pPr>
        <w:pStyle w:val="Nidungvnbn"/>
        <w:numPr>
          <w:ilvl w:val="0"/>
          <w:numId w:val="21"/>
        </w:numPr>
      </w:pPr>
      <w:r w:rsidRPr="008C4DAD">
        <w:t>Chuẩn hóa mã sản phẩm.</w:t>
      </w:r>
    </w:p>
    <w:p w14:paraId="31A7030C" w14:textId="77777777" w:rsidR="008C4DAD" w:rsidRPr="008C4DAD" w:rsidRDefault="008C4DAD">
      <w:pPr>
        <w:pStyle w:val="Nidungvnbn"/>
        <w:numPr>
          <w:ilvl w:val="0"/>
          <w:numId w:val="21"/>
        </w:numPr>
      </w:pPr>
      <w:r w:rsidRPr="008C4DAD">
        <w:t>Chuẩn hóa danh mục sản phẩm.</w:t>
      </w:r>
    </w:p>
    <w:p w14:paraId="6F2CBB8C" w14:textId="77777777" w:rsidR="008C4DAD" w:rsidRPr="008C4DAD" w:rsidRDefault="008C4DAD">
      <w:pPr>
        <w:pStyle w:val="Nidungvnbn"/>
        <w:numPr>
          <w:ilvl w:val="0"/>
          <w:numId w:val="21"/>
        </w:numPr>
      </w:pPr>
      <w:r w:rsidRPr="008C4DAD">
        <w:t>Chuẩn hóa đường dẫn sản phẩm.</w:t>
      </w:r>
    </w:p>
    <w:p w14:paraId="2223E20C" w14:textId="77777777" w:rsidR="008C4DAD" w:rsidRPr="008C4DAD" w:rsidRDefault="008C4DAD">
      <w:pPr>
        <w:pStyle w:val="Nidungvnbn"/>
        <w:numPr>
          <w:ilvl w:val="0"/>
          <w:numId w:val="21"/>
        </w:numPr>
      </w:pPr>
      <w:r w:rsidRPr="008C4DAD">
        <w:t>Liên kết sản phẩm với dữ liệu URL gốc.</w:t>
      </w:r>
    </w:p>
    <w:p w14:paraId="55A3A752" w14:textId="77777777" w:rsidR="008C4DAD" w:rsidRPr="008C4DAD" w:rsidRDefault="008C4DAD">
      <w:pPr>
        <w:pStyle w:val="Nidungvnbn"/>
        <w:numPr>
          <w:ilvl w:val="0"/>
          <w:numId w:val="21"/>
        </w:numPr>
      </w:pPr>
      <w:r w:rsidRPr="008C4DAD">
        <w:t>Chuẩn bị dữ liệu phục vụ tìm kiếm và phân tích.</w:t>
      </w:r>
    </w:p>
    <w:p w14:paraId="0256E124" w14:textId="77777777" w:rsidR="008C4DAD" w:rsidRPr="008C4DAD" w:rsidRDefault="008C4DAD" w:rsidP="008C4DAD">
      <w:pPr>
        <w:pStyle w:val="Nidungvnbn"/>
      </w:pPr>
      <w:r w:rsidRPr="008C4DAD">
        <w:t>Trong quá trình xử lý, mã sản phẩm (product_id) được chuyển về dạng chuỗi thống nhất nhằm tránh lỗi sai lệch kiểu dữ liệu giữa các file CSV và JSON. Việc chuẩn hóa này giúp hệ thống có thể liên kết chính xác dữ liệu sản phẩm với dữ liệu đánh giá, lịch sử giá và URL sản phẩm.</w:t>
      </w:r>
    </w:p>
    <w:p w14:paraId="5A07C837" w14:textId="77777777" w:rsidR="008C4DAD" w:rsidRPr="008C4DAD" w:rsidRDefault="008C4DAD" w:rsidP="008C4DAD">
      <w:pPr>
        <w:pStyle w:val="Nidungvnbn"/>
      </w:pPr>
      <w:r w:rsidRPr="008C4DAD">
        <w:t>Bên cạnh đó, hệ thống sử dụng cơ chế ánh xạ danh mục để chuyển đổi một số tên danh mục hoặc slug kỹ thuật thành tên danh mục dễ hiểu hơn. Điều này giúp dữ liệu đầu ra thân thiện với người dùng và thuận tiện hơn khi hiển thị trong báo cáo thị trường.</w:t>
      </w:r>
    </w:p>
    <w:p w14:paraId="4FB082B9" w14:textId="0627775D" w:rsidR="005D225E" w:rsidRPr="0037731B" w:rsidRDefault="008C4DAD" w:rsidP="005D225E">
      <w:pPr>
        <w:pStyle w:val="Nidungvnbn"/>
        <w:rPr>
          <w:lang w:val="en-US"/>
        </w:rPr>
      </w:pPr>
      <w:r w:rsidRPr="008C4DAD">
        <w:t>Tuy nhiên, trong phiên bản hiện tại, quá trình chuẩn hóa thương hiệu chưa được triển khai đầy đủ trong DataLoader. Vì vậy, nếu muốn nâng cao chất lượng dữ liệu, hệ thống có thể bổ sung thêm bước chuẩn hóa brand_name, chẳng hạn gom các cách viết khác nhau của cùng một thương hiệu về một tên thống nhất.</w:t>
      </w:r>
    </w:p>
    <w:p w14:paraId="61169589" w14:textId="66DFA181" w:rsidR="005D225E" w:rsidRDefault="0037731B" w:rsidP="0037731B">
      <w:pPr>
        <w:pStyle w:val="Tiumccp1"/>
      </w:pPr>
      <w:bookmarkStart w:id="47" w:name="_Toc231587432"/>
      <w:r w:rsidRPr="0037731B">
        <w:t xml:space="preserve">3.5 </w:t>
      </w:r>
      <w:r>
        <w:t>Huán luyện</w:t>
      </w:r>
      <w:r w:rsidRPr="0037731B">
        <w:t xml:space="preserve"> mô hình</w:t>
      </w:r>
      <w:bookmarkEnd w:id="47"/>
    </w:p>
    <w:p w14:paraId="0F254A2B" w14:textId="77777777" w:rsidR="0037731B" w:rsidRPr="0037731B" w:rsidRDefault="0037731B" w:rsidP="0037731B">
      <w:pPr>
        <w:pStyle w:val="Nidungvnbn"/>
      </w:pPr>
      <w:r w:rsidRPr="0037731B">
        <w:t>Để hỗ trợ phân tích thị trường thương mại điện tử và tư vấn kinh doanh, hệ thống tích hợp nhiều mô hình học máy và trí tuệ nhân tạo ở các tầng xử lý khác nhau. Các mô hình này đảm nhiệm các nhiệm vụ từ phân khúc thị trường, phân tích cảm xúc khách hàng đến sinh báo cáo và hỗ trợ ra quyết định.</w:t>
      </w:r>
    </w:p>
    <w:p w14:paraId="249AFBC9" w14:textId="77777777" w:rsidR="0037731B" w:rsidRPr="0037731B" w:rsidRDefault="0037731B" w:rsidP="0037731B">
      <w:pPr>
        <w:pStyle w:val="Nidungvnbn"/>
      </w:pPr>
      <w:r w:rsidRPr="0037731B">
        <w:t>Trong phiên bản hiện tại, hai thành phần AI chính được sử dụng gồm mô hình phân cụm KMeans và mô hình ngôn ngữ PhoBERT phục vụ phân tích cảm xúc khách hàng.</w:t>
      </w:r>
    </w:p>
    <w:p w14:paraId="7D5AC159" w14:textId="4FC821D6" w:rsidR="005D225E" w:rsidRDefault="0037731B" w:rsidP="0037731B">
      <w:pPr>
        <w:pStyle w:val="Tiumccp2"/>
      </w:pPr>
      <w:bookmarkStart w:id="48" w:name="_Toc231587433"/>
      <w:r w:rsidRPr="0037731B">
        <w:t>3.5.1 Mô hình KMeans Clustering</w:t>
      </w:r>
      <w:bookmarkEnd w:id="48"/>
    </w:p>
    <w:p w14:paraId="03075747" w14:textId="77777777" w:rsidR="0037731B" w:rsidRPr="0037731B" w:rsidRDefault="0037731B" w:rsidP="0037731B">
      <w:pPr>
        <w:pStyle w:val="Nidungvnbn"/>
      </w:pPr>
      <w:r w:rsidRPr="0037731B">
        <w:t xml:space="preserve">KMeans là thuật toán học không giám sát (Unsupervised Learning) được sử dụng rộng rãi trong các bài toán phân cụm dữ liệu. Mục tiêu của thuật toán là chia tập dữ liệu </w:t>
      </w:r>
      <w:r w:rsidRPr="0037731B">
        <w:lastRenderedPageBreak/>
        <w:t>thành K cụm sao cho các điểm dữ liệu trong cùng một cụm có mức độ tương đồng cao, trong khi các điểm thuộc các cụm khác nhau có sự khác biệt lớn nhất có thể.</w:t>
      </w:r>
    </w:p>
    <w:p w14:paraId="4BAC036D" w14:textId="77777777" w:rsidR="0037731B" w:rsidRPr="0037731B" w:rsidRDefault="0037731B" w:rsidP="0037731B">
      <w:pPr>
        <w:pStyle w:val="Nidungvnbn"/>
      </w:pPr>
      <w:r w:rsidRPr="0037731B">
        <w:t>Thuật toán hoạt động dựa trên nguyên tắc tối thiểu hóa tổng khoảng cách từ các điểm dữ liệu đến tâm cụm tương ứng. Quá trình thực hiện gồm các bước:</w:t>
      </w:r>
    </w:p>
    <w:p w14:paraId="210C5521" w14:textId="77777777" w:rsidR="0037731B" w:rsidRPr="0037731B" w:rsidRDefault="0037731B">
      <w:pPr>
        <w:pStyle w:val="Nidungvnbn"/>
        <w:numPr>
          <w:ilvl w:val="0"/>
          <w:numId w:val="22"/>
        </w:numPr>
      </w:pPr>
      <w:r w:rsidRPr="0037731B">
        <w:t>Khởi tạo K tâm cụm ban đầu.</w:t>
      </w:r>
    </w:p>
    <w:p w14:paraId="712A8603" w14:textId="77777777" w:rsidR="0037731B" w:rsidRPr="0037731B" w:rsidRDefault="0037731B">
      <w:pPr>
        <w:pStyle w:val="Nidungvnbn"/>
        <w:numPr>
          <w:ilvl w:val="0"/>
          <w:numId w:val="22"/>
        </w:numPr>
      </w:pPr>
      <w:r w:rsidRPr="0037731B">
        <w:t>Gán mỗi điểm dữ liệu vào tâm cụm gần nhất.</w:t>
      </w:r>
    </w:p>
    <w:p w14:paraId="076415AF" w14:textId="77777777" w:rsidR="0037731B" w:rsidRPr="0037731B" w:rsidRDefault="0037731B">
      <w:pPr>
        <w:pStyle w:val="Nidungvnbn"/>
        <w:numPr>
          <w:ilvl w:val="0"/>
          <w:numId w:val="22"/>
        </w:numPr>
      </w:pPr>
      <w:r w:rsidRPr="0037731B">
        <w:t>Tính lại tâm cụm bằng trung bình của các điểm trong cụm.</w:t>
      </w:r>
    </w:p>
    <w:p w14:paraId="25A07FF7" w14:textId="77777777" w:rsidR="0037731B" w:rsidRPr="0037731B" w:rsidRDefault="0037731B">
      <w:pPr>
        <w:pStyle w:val="Nidungvnbn"/>
        <w:numPr>
          <w:ilvl w:val="0"/>
          <w:numId w:val="22"/>
        </w:numPr>
      </w:pPr>
      <w:r w:rsidRPr="0037731B">
        <w:t>Lặp lại quá trình cho đến khi các tâm cụm hội tụ.</w:t>
      </w:r>
    </w:p>
    <w:p w14:paraId="1959F2B6" w14:textId="77777777" w:rsidR="0037731B" w:rsidRPr="0037731B" w:rsidRDefault="0037731B" w:rsidP="0037731B">
      <w:pPr>
        <w:pStyle w:val="Nidungvnbn"/>
      </w:pPr>
      <w:r w:rsidRPr="0037731B">
        <w:t>Khoảng cách giữa một điểm dữ liệu và tâm cụm được tính bằng khoảng cách Euclidean:</w:t>
      </w:r>
    </w:p>
    <w:p w14:paraId="321DDD92" w14:textId="3018819F" w:rsidR="0037731B" w:rsidRDefault="007775E4" w:rsidP="0037731B">
      <w:pPr>
        <w:pStyle w:val="Nidungvnbn"/>
      </w:pPr>
      <m:oMathPara>
        <m:oMath>
          <m:r>
            <w:rPr>
              <w:rFonts w:ascii="Cambria Math" w:hAnsi="Cambria Math"/>
            </w:rPr>
            <m:t>d</m:t>
          </m:r>
          <m:d>
            <m:dPr>
              <m:ctrlPr>
                <w:rPr>
                  <w:rFonts w:ascii="Cambria Math" w:hAnsi="Cambria Math"/>
                  <w:i/>
                </w:rPr>
              </m:ctrlPr>
            </m:dPr>
            <m:e>
              <m:r>
                <w:rPr>
                  <w:rFonts w:ascii="Cambria Math" w:hAnsi="Cambria Math"/>
                </w:rPr>
                <m:t>x,c</m:t>
              </m:r>
            </m:e>
          </m:d>
          <m:r>
            <w:rPr>
              <w:rFonts w:ascii="Cambria Math" w:hAnsi="Cambria Math"/>
            </w:rPr>
            <m:t xml:space="preserve">= </m:t>
          </m:r>
          <m:rad>
            <m:radPr>
              <m:degHide m:val="1"/>
              <m:ctrlPr>
                <w:rPr>
                  <w:rFonts w:ascii="Cambria Math" w:hAnsi="Cambria Math"/>
                  <w:i/>
                </w:rPr>
              </m:ctrlPr>
            </m:radPr>
            <m:deg/>
            <m:e>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e>
              </m:nary>
            </m:e>
          </m:rad>
        </m:oMath>
      </m:oMathPara>
    </w:p>
    <w:p w14:paraId="45F643BC" w14:textId="6E363F0E" w:rsidR="0037731B" w:rsidRPr="0037731B" w:rsidRDefault="0037731B" w:rsidP="0037731B">
      <w:pPr>
        <w:pStyle w:val="Nidungvnbn"/>
      </w:pPr>
      <w:r w:rsidRPr="0037731B">
        <w:t>Trong đó:</w:t>
      </w:r>
    </w:p>
    <w:p w14:paraId="139158F1" w14:textId="77777777" w:rsidR="0037731B" w:rsidRPr="0037731B" w:rsidRDefault="0037731B">
      <w:pPr>
        <w:pStyle w:val="Nidungvnbn"/>
        <w:numPr>
          <w:ilvl w:val="0"/>
          <w:numId w:val="23"/>
        </w:numPr>
      </w:pPr>
      <w:r w:rsidRPr="0037731B">
        <w:t>(x) là vector đặc trưng của sản phẩm.</w:t>
      </w:r>
    </w:p>
    <w:p w14:paraId="4A0DE0A1" w14:textId="77777777" w:rsidR="0037731B" w:rsidRPr="0037731B" w:rsidRDefault="0037731B">
      <w:pPr>
        <w:pStyle w:val="Nidungvnbn"/>
        <w:numPr>
          <w:ilvl w:val="0"/>
          <w:numId w:val="23"/>
        </w:numPr>
      </w:pPr>
      <w:r w:rsidRPr="0037731B">
        <w:t>(c) là tâm cụm.</w:t>
      </w:r>
    </w:p>
    <w:p w14:paraId="116F5A7B" w14:textId="77777777" w:rsidR="0037731B" w:rsidRPr="0037731B" w:rsidRDefault="0037731B">
      <w:pPr>
        <w:pStyle w:val="Nidungvnbn"/>
        <w:numPr>
          <w:ilvl w:val="0"/>
          <w:numId w:val="23"/>
        </w:numPr>
      </w:pPr>
      <w:r w:rsidRPr="0037731B">
        <w:t>(n) là số chiều dữ liệu.</w:t>
      </w:r>
    </w:p>
    <w:p w14:paraId="77EED9ED" w14:textId="77777777" w:rsidR="0037731B" w:rsidRPr="0037731B" w:rsidRDefault="0037731B" w:rsidP="0037731B">
      <w:pPr>
        <w:pStyle w:val="Nidungvnbn"/>
      </w:pPr>
      <w:r w:rsidRPr="0037731B">
        <w:t>Ưu điểm của KMeans là tốc độ xử lý nhanh, dễ triển khai và dễ diễn giải dưới góc nhìn kinh doanh. Do đó, thuật toán này rất phù hợp với bài toán phân khúc sản phẩm trong thương mại điện tử.</w:t>
      </w:r>
    </w:p>
    <w:p w14:paraId="6E6532CC" w14:textId="77777777" w:rsidR="007775E4" w:rsidRPr="007775E4" w:rsidRDefault="007775E4" w:rsidP="007775E4">
      <w:pPr>
        <w:pStyle w:val="Nidungvnbn"/>
        <w:rPr>
          <w:b/>
          <w:bCs/>
        </w:rPr>
      </w:pPr>
      <w:r w:rsidRPr="007775E4">
        <w:rPr>
          <w:b/>
          <w:bCs/>
        </w:rPr>
        <w:t>Triển khai trong hệ thống</w:t>
      </w:r>
    </w:p>
    <w:p w14:paraId="3B5AA742" w14:textId="77777777" w:rsidR="007775E4" w:rsidRPr="007775E4" w:rsidRDefault="007775E4" w:rsidP="007775E4">
      <w:pPr>
        <w:pStyle w:val="Nidungvnbn"/>
      </w:pPr>
      <w:r w:rsidRPr="007775E4">
        <w:t>Mục tiêu của KMeans trong dự án là phân khúc thị trường dựa trên đặc điểm sản phẩm nhằm hỗ trợ chức năng Market Insight và xác định các cơ hội kinh doanh tiềm năng.</w:t>
      </w:r>
    </w:p>
    <w:p w14:paraId="1FCF5F3A" w14:textId="77777777" w:rsidR="007775E4" w:rsidRPr="007775E4" w:rsidRDefault="007775E4" w:rsidP="007775E4">
      <w:pPr>
        <w:pStyle w:val="Nidungvnbn"/>
        <w:rPr>
          <w:b/>
          <w:bCs/>
        </w:rPr>
      </w:pPr>
      <w:r w:rsidRPr="007775E4">
        <w:rPr>
          <w:b/>
          <w:bCs/>
        </w:rPr>
        <w:t>Dữ liệu đầu vào</w:t>
      </w:r>
    </w:p>
    <w:p w14:paraId="7184FC26" w14:textId="77777777" w:rsidR="007775E4" w:rsidRPr="007775E4" w:rsidRDefault="007775E4" w:rsidP="007775E4">
      <w:pPr>
        <w:pStyle w:val="Nidungvnbn"/>
      </w:pPr>
      <w:r w:rsidRPr="007775E4">
        <w:t>Dữ liệu được xây dựng từ tầng Gold Layer thông qua pipeline Feature Engineering.</w:t>
      </w:r>
    </w:p>
    <w:p w14:paraId="15CA33F8" w14:textId="77777777" w:rsidR="007775E4" w:rsidRPr="007775E4" w:rsidRDefault="007775E4" w:rsidP="007775E4">
      <w:pPr>
        <w:pStyle w:val="Nidungvnbn"/>
      </w:pPr>
      <w:r w:rsidRPr="007775E4">
        <w:t>Tập dữ liệu huấn luyện gồm khoảng 2.980 sản phẩm với ba đặc trưng chính:</w:t>
      </w:r>
    </w:p>
    <w:p w14:paraId="093875CF" w14:textId="77777777" w:rsidR="007775E4" w:rsidRPr="007775E4" w:rsidRDefault="007775E4">
      <w:pPr>
        <w:pStyle w:val="Nidungvnbn"/>
        <w:numPr>
          <w:ilvl w:val="0"/>
          <w:numId w:val="24"/>
        </w:numPr>
      </w:pPr>
      <w:r w:rsidRPr="007775E4">
        <w:t>price_normalized</w:t>
      </w:r>
    </w:p>
    <w:p w14:paraId="560C28F7" w14:textId="77777777" w:rsidR="007775E4" w:rsidRPr="007775E4" w:rsidRDefault="007775E4">
      <w:pPr>
        <w:pStyle w:val="Nidungvnbn"/>
        <w:numPr>
          <w:ilvl w:val="0"/>
          <w:numId w:val="24"/>
        </w:numPr>
      </w:pPr>
      <w:r w:rsidRPr="007775E4">
        <w:lastRenderedPageBreak/>
        <w:t>rating_normalized</w:t>
      </w:r>
    </w:p>
    <w:p w14:paraId="2B8C705C" w14:textId="77777777" w:rsidR="007775E4" w:rsidRPr="007775E4" w:rsidRDefault="007775E4">
      <w:pPr>
        <w:pStyle w:val="Nidungvnbn"/>
        <w:numPr>
          <w:ilvl w:val="0"/>
          <w:numId w:val="24"/>
        </w:numPr>
      </w:pPr>
      <w:r w:rsidRPr="007775E4">
        <w:t>popularity_score</w:t>
      </w:r>
    </w:p>
    <w:p w14:paraId="173E1821" w14:textId="20D7157E" w:rsidR="0037731B" w:rsidRPr="0037731B" w:rsidRDefault="007775E4" w:rsidP="0037731B">
      <w:pPr>
        <w:pStyle w:val="Nidungvnbn"/>
      </w:pPr>
      <w:r w:rsidRPr="007775E4">
        <w:rPr>
          <w:lang w:val="en-US"/>
        </w:rPr>
        <w:t>Ba đặc trưng này phản ánh ba yếu tố cốt lõi của hoạt động kinh doanh gồm giá bán, chất lượng sản phẩm và mức độ quan tâm của thị trường.</w:t>
      </w:r>
    </w:p>
    <w:p w14:paraId="6F5E9145" w14:textId="77777777" w:rsidR="007775E4" w:rsidRPr="007775E4" w:rsidRDefault="007775E4" w:rsidP="007775E4">
      <w:pPr>
        <w:pStyle w:val="Nidungvnbn"/>
        <w:rPr>
          <w:b/>
          <w:bCs/>
        </w:rPr>
      </w:pPr>
      <w:r w:rsidRPr="007775E4">
        <w:rPr>
          <w:b/>
          <w:bCs/>
        </w:rPr>
        <w:t>Cấu hình mô hình</w:t>
      </w:r>
    </w:p>
    <w:p w14:paraId="19F7EC25" w14:textId="77777777" w:rsidR="007775E4" w:rsidRPr="007775E4" w:rsidRDefault="007775E4" w:rsidP="007775E4">
      <w:pPr>
        <w:pStyle w:val="Nidungvnbn"/>
      </w:pPr>
      <w:r w:rsidRPr="007775E4">
        <w:t>Mô hình được huấn luyện với:</w:t>
      </w:r>
    </w:p>
    <w:p w14:paraId="572B0674" w14:textId="77777777" w:rsidR="007775E4" w:rsidRPr="007775E4" w:rsidRDefault="007775E4">
      <w:pPr>
        <w:pStyle w:val="Nidungvnbn"/>
        <w:numPr>
          <w:ilvl w:val="0"/>
          <w:numId w:val="25"/>
        </w:numPr>
      </w:pPr>
      <w:r w:rsidRPr="007775E4">
        <w:t>Số cụm: 5</w:t>
      </w:r>
    </w:p>
    <w:p w14:paraId="28A38721" w14:textId="77777777" w:rsidR="007775E4" w:rsidRPr="007775E4" w:rsidRDefault="007775E4">
      <w:pPr>
        <w:pStyle w:val="Nidungvnbn"/>
        <w:numPr>
          <w:ilvl w:val="0"/>
          <w:numId w:val="25"/>
        </w:numPr>
      </w:pPr>
      <w:r w:rsidRPr="007775E4">
        <w:t>Số mẫu: 2.980</w:t>
      </w:r>
    </w:p>
    <w:p w14:paraId="2483C18D" w14:textId="77777777" w:rsidR="007775E4" w:rsidRPr="007775E4" w:rsidRDefault="007775E4">
      <w:pPr>
        <w:pStyle w:val="Nidungvnbn"/>
        <w:numPr>
          <w:ilvl w:val="0"/>
          <w:numId w:val="25"/>
        </w:numPr>
      </w:pPr>
      <w:r w:rsidRPr="007775E4">
        <w:t>Số đặc trưng: 3</w:t>
      </w:r>
    </w:p>
    <w:p w14:paraId="6DA4F96A" w14:textId="7BA5FDD1" w:rsidR="007775E4" w:rsidRDefault="007775E4" w:rsidP="007775E4">
      <w:pPr>
        <w:pStyle w:val="Nidungvnbn"/>
      </w:pPr>
      <w:r w:rsidRPr="007775E4">
        <w:t xml:space="preserve">Các artifact của mô hình được lưu </w:t>
      </w:r>
      <w:r>
        <w:t>vào project</w:t>
      </w:r>
    </w:p>
    <w:p w14:paraId="1BE3E86B" w14:textId="77777777" w:rsidR="007775E4" w:rsidRDefault="007775E4" w:rsidP="007775E4">
      <w:pPr>
        <w:pStyle w:val="Nidungvnbn"/>
        <w:keepNext/>
        <w:jc w:val="center"/>
      </w:pPr>
      <w:r w:rsidRPr="007775E4">
        <w:drawing>
          <wp:inline distT="0" distB="0" distL="0" distR="0" wp14:anchorId="754EC27E" wp14:editId="698863D7">
            <wp:extent cx="4039164" cy="1095528"/>
            <wp:effectExtent l="0" t="0" r="0" b="9525"/>
            <wp:docPr id="58063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35555" name=""/>
                    <pic:cNvPicPr/>
                  </pic:nvPicPr>
                  <pic:blipFill>
                    <a:blip r:embed="rId18"/>
                    <a:stretch>
                      <a:fillRect/>
                    </a:stretch>
                  </pic:blipFill>
                  <pic:spPr>
                    <a:xfrm>
                      <a:off x="0" y="0"/>
                      <a:ext cx="4039164" cy="1095528"/>
                    </a:xfrm>
                    <a:prstGeom prst="rect">
                      <a:avLst/>
                    </a:prstGeom>
                  </pic:spPr>
                </pic:pic>
              </a:graphicData>
            </a:graphic>
          </wp:inline>
        </w:drawing>
      </w:r>
    </w:p>
    <w:p w14:paraId="71DBD9A9" w14:textId="55648702" w:rsidR="007775E4" w:rsidRDefault="007775E4" w:rsidP="007775E4">
      <w:pPr>
        <w:pStyle w:val="Caption"/>
      </w:pPr>
      <w:r>
        <w:t xml:space="preserve">Hình </w:t>
      </w:r>
      <w:r>
        <w:fldChar w:fldCharType="begin"/>
      </w:r>
      <w:r>
        <w:instrText xml:space="preserve"> SEQ Hình \* ARABIC </w:instrText>
      </w:r>
      <w:r>
        <w:fldChar w:fldCharType="separate"/>
      </w:r>
      <w:r w:rsidR="00355C43">
        <w:rPr>
          <w:noProof/>
        </w:rPr>
        <w:t>8</w:t>
      </w:r>
      <w:r>
        <w:fldChar w:fldCharType="end"/>
      </w:r>
      <w:r>
        <w:t xml:space="preserve"> </w:t>
      </w:r>
      <w:r w:rsidRPr="007775E4">
        <w:t>Các artifact của mô hình</w:t>
      </w:r>
      <w:r>
        <w:t xml:space="preserve"> Kmean</w:t>
      </w:r>
    </w:p>
    <w:p w14:paraId="14E2C3C4" w14:textId="2C7AB249" w:rsidR="007775E4" w:rsidRDefault="007775E4" w:rsidP="007775E4">
      <w:pPr>
        <w:pStyle w:val="Nidungvnbn"/>
      </w:pPr>
      <w:r w:rsidRPr="007775E4">
        <w:t>Nếu mô hình pickle được tải thành công, hệ thống sử dụng trực tiếp hàm predict() của Scikit-learn. Ngược lại, hệ thống tính khoảng cách Euclidean tới các centroid được lưu trong cluster_profiles.csv và chọn centroid gần nhất.</w:t>
      </w:r>
    </w:p>
    <w:p w14:paraId="04E03E90" w14:textId="77777777" w:rsidR="007775E4" w:rsidRPr="007775E4" w:rsidRDefault="007775E4" w:rsidP="007775E4">
      <w:pPr>
        <w:pStyle w:val="Nidungvnbn"/>
        <w:rPr>
          <w:b/>
          <w:bCs/>
        </w:rPr>
      </w:pPr>
      <w:r w:rsidRPr="007775E4">
        <w:rPr>
          <w:b/>
          <w:bCs/>
        </w:rPr>
        <w:t>Diễn giải cụm kinh doanh</w:t>
      </w:r>
    </w:p>
    <w:p w14:paraId="29CCCF83" w14:textId="77777777" w:rsidR="007775E4" w:rsidRPr="007775E4" w:rsidRDefault="007775E4" w:rsidP="007775E4">
      <w:pPr>
        <w:pStyle w:val="Nidungvnbn"/>
      </w:pPr>
      <w:r w:rsidRPr="007775E4">
        <w:t>Sau khi phân cụm, các nhóm sản phẩm được diễn giải dưới góc nhìn kinh doanh như sau:</w:t>
      </w:r>
    </w:p>
    <w:tbl>
      <w:tblPr>
        <w:tblStyle w:val="TableGrid"/>
        <w:tblW w:w="0" w:type="auto"/>
        <w:jc w:val="center"/>
        <w:tblLook w:val="04A0" w:firstRow="1" w:lastRow="0" w:firstColumn="1" w:lastColumn="0" w:noHBand="0" w:noVBand="1"/>
      </w:tblPr>
      <w:tblGrid>
        <w:gridCol w:w="2188"/>
        <w:gridCol w:w="6445"/>
      </w:tblGrid>
      <w:tr w:rsidR="007775E4" w:rsidRPr="007775E4" w14:paraId="094C4536" w14:textId="77777777" w:rsidTr="007775E4">
        <w:trPr>
          <w:jc w:val="center"/>
        </w:trPr>
        <w:tc>
          <w:tcPr>
            <w:tcW w:w="0" w:type="auto"/>
            <w:hideMark/>
          </w:tcPr>
          <w:p w14:paraId="3141AD15" w14:textId="77777777" w:rsidR="007775E4" w:rsidRPr="007775E4" w:rsidRDefault="007775E4" w:rsidP="007775E4">
            <w:pPr>
              <w:pStyle w:val="Nidungvnbn"/>
              <w:ind w:firstLine="0"/>
              <w:jc w:val="center"/>
              <w:rPr>
                <w:b/>
                <w:bCs/>
              </w:rPr>
            </w:pPr>
            <w:r w:rsidRPr="007775E4">
              <w:rPr>
                <w:b/>
                <w:bCs/>
              </w:rPr>
              <w:t>Cụm</w:t>
            </w:r>
          </w:p>
        </w:tc>
        <w:tc>
          <w:tcPr>
            <w:tcW w:w="0" w:type="auto"/>
            <w:hideMark/>
          </w:tcPr>
          <w:p w14:paraId="3F99C5F6" w14:textId="77777777" w:rsidR="007775E4" w:rsidRPr="007775E4" w:rsidRDefault="007775E4" w:rsidP="007775E4">
            <w:pPr>
              <w:pStyle w:val="Nidungvnbn"/>
              <w:ind w:firstLine="0"/>
              <w:jc w:val="center"/>
              <w:rPr>
                <w:b/>
                <w:bCs/>
              </w:rPr>
            </w:pPr>
            <w:r w:rsidRPr="007775E4">
              <w:rPr>
                <w:b/>
                <w:bCs/>
              </w:rPr>
              <w:t>Ý nghĩa</w:t>
            </w:r>
          </w:p>
        </w:tc>
      </w:tr>
      <w:tr w:rsidR="007775E4" w:rsidRPr="007775E4" w14:paraId="18D68487" w14:textId="77777777" w:rsidTr="007775E4">
        <w:trPr>
          <w:jc w:val="center"/>
        </w:trPr>
        <w:tc>
          <w:tcPr>
            <w:tcW w:w="0" w:type="auto"/>
            <w:hideMark/>
          </w:tcPr>
          <w:p w14:paraId="4E07F019" w14:textId="77777777" w:rsidR="007775E4" w:rsidRPr="007775E4" w:rsidRDefault="007775E4" w:rsidP="007775E4">
            <w:pPr>
              <w:pStyle w:val="Nidungvnbn"/>
              <w:ind w:firstLine="0"/>
            </w:pPr>
            <w:r w:rsidRPr="007775E4">
              <w:t>Best Seller</w:t>
            </w:r>
          </w:p>
        </w:tc>
        <w:tc>
          <w:tcPr>
            <w:tcW w:w="0" w:type="auto"/>
            <w:hideMark/>
          </w:tcPr>
          <w:p w14:paraId="2192D3DD" w14:textId="77777777" w:rsidR="007775E4" w:rsidRPr="007775E4" w:rsidRDefault="007775E4" w:rsidP="007775E4">
            <w:pPr>
              <w:pStyle w:val="Nidungvnbn"/>
              <w:ind w:firstLine="0"/>
            </w:pPr>
            <w:r w:rsidRPr="007775E4">
              <w:t>Sản phẩm bán chạy, đánh giá cao và có độ phổ biến lớn</w:t>
            </w:r>
          </w:p>
        </w:tc>
      </w:tr>
      <w:tr w:rsidR="007775E4" w:rsidRPr="007775E4" w14:paraId="133C1F65" w14:textId="77777777" w:rsidTr="007775E4">
        <w:trPr>
          <w:jc w:val="center"/>
        </w:trPr>
        <w:tc>
          <w:tcPr>
            <w:tcW w:w="0" w:type="auto"/>
            <w:hideMark/>
          </w:tcPr>
          <w:p w14:paraId="78A6EE34" w14:textId="77777777" w:rsidR="007775E4" w:rsidRPr="007775E4" w:rsidRDefault="007775E4" w:rsidP="007775E4">
            <w:pPr>
              <w:pStyle w:val="Nidungvnbn"/>
              <w:ind w:firstLine="0"/>
            </w:pPr>
            <w:r w:rsidRPr="007775E4">
              <w:t>Mainstream</w:t>
            </w:r>
          </w:p>
        </w:tc>
        <w:tc>
          <w:tcPr>
            <w:tcW w:w="0" w:type="auto"/>
            <w:hideMark/>
          </w:tcPr>
          <w:p w14:paraId="370D45D0" w14:textId="77777777" w:rsidR="007775E4" w:rsidRPr="007775E4" w:rsidRDefault="007775E4" w:rsidP="007775E4">
            <w:pPr>
              <w:pStyle w:val="Nidungvnbn"/>
              <w:ind w:firstLine="0"/>
            </w:pPr>
            <w:r w:rsidRPr="007775E4">
              <w:t>Phân khúc đại chúng với mức giá và độ phổ biến trung bình</w:t>
            </w:r>
          </w:p>
        </w:tc>
      </w:tr>
      <w:tr w:rsidR="007775E4" w:rsidRPr="007775E4" w14:paraId="7E84BBF1" w14:textId="77777777" w:rsidTr="007775E4">
        <w:trPr>
          <w:jc w:val="center"/>
        </w:trPr>
        <w:tc>
          <w:tcPr>
            <w:tcW w:w="0" w:type="auto"/>
            <w:hideMark/>
          </w:tcPr>
          <w:p w14:paraId="048D2F93" w14:textId="77777777" w:rsidR="007775E4" w:rsidRPr="007775E4" w:rsidRDefault="007775E4" w:rsidP="007775E4">
            <w:pPr>
              <w:pStyle w:val="Nidungvnbn"/>
              <w:ind w:firstLine="0"/>
            </w:pPr>
            <w:r w:rsidRPr="007775E4">
              <w:t>Blue Ocean</w:t>
            </w:r>
          </w:p>
        </w:tc>
        <w:tc>
          <w:tcPr>
            <w:tcW w:w="0" w:type="auto"/>
            <w:hideMark/>
          </w:tcPr>
          <w:p w14:paraId="3766D1A0" w14:textId="77777777" w:rsidR="007775E4" w:rsidRPr="007775E4" w:rsidRDefault="007775E4" w:rsidP="007775E4">
            <w:pPr>
              <w:pStyle w:val="Nidungvnbn"/>
              <w:ind w:firstLine="0"/>
            </w:pPr>
            <w:r w:rsidRPr="007775E4">
              <w:t>Nhóm sản phẩm có tiềm năng phát triển và cạnh tranh thấp</w:t>
            </w:r>
          </w:p>
        </w:tc>
      </w:tr>
      <w:tr w:rsidR="007775E4" w:rsidRPr="007775E4" w14:paraId="4824DAB6" w14:textId="77777777" w:rsidTr="007775E4">
        <w:trPr>
          <w:jc w:val="center"/>
        </w:trPr>
        <w:tc>
          <w:tcPr>
            <w:tcW w:w="0" w:type="auto"/>
            <w:hideMark/>
          </w:tcPr>
          <w:p w14:paraId="452AFE11" w14:textId="77777777" w:rsidR="007775E4" w:rsidRPr="007775E4" w:rsidRDefault="007775E4" w:rsidP="007775E4">
            <w:pPr>
              <w:pStyle w:val="Nidungvnbn"/>
              <w:ind w:firstLine="0"/>
            </w:pPr>
            <w:r w:rsidRPr="007775E4">
              <w:t>Niche Luxury</w:t>
            </w:r>
          </w:p>
        </w:tc>
        <w:tc>
          <w:tcPr>
            <w:tcW w:w="0" w:type="auto"/>
            <w:hideMark/>
          </w:tcPr>
          <w:p w14:paraId="1D61B336" w14:textId="77777777" w:rsidR="007775E4" w:rsidRPr="007775E4" w:rsidRDefault="007775E4" w:rsidP="007775E4">
            <w:pPr>
              <w:pStyle w:val="Nidungvnbn"/>
              <w:ind w:firstLine="0"/>
            </w:pPr>
            <w:r w:rsidRPr="007775E4">
              <w:t>Sản phẩm cao cấp phục vụ thị trường ngách</w:t>
            </w:r>
          </w:p>
        </w:tc>
      </w:tr>
      <w:tr w:rsidR="007775E4" w:rsidRPr="007775E4" w14:paraId="48181D63" w14:textId="77777777" w:rsidTr="007775E4">
        <w:trPr>
          <w:jc w:val="center"/>
        </w:trPr>
        <w:tc>
          <w:tcPr>
            <w:tcW w:w="0" w:type="auto"/>
            <w:hideMark/>
          </w:tcPr>
          <w:p w14:paraId="48E74585" w14:textId="77777777" w:rsidR="007775E4" w:rsidRPr="007775E4" w:rsidRDefault="007775E4" w:rsidP="007775E4">
            <w:pPr>
              <w:pStyle w:val="Nidungvnbn"/>
              <w:ind w:firstLine="0"/>
            </w:pPr>
            <w:r w:rsidRPr="007775E4">
              <w:lastRenderedPageBreak/>
              <w:t>Struggling Product</w:t>
            </w:r>
          </w:p>
        </w:tc>
        <w:tc>
          <w:tcPr>
            <w:tcW w:w="0" w:type="auto"/>
            <w:hideMark/>
          </w:tcPr>
          <w:p w14:paraId="6B62CB24" w14:textId="77777777" w:rsidR="007775E4" w:rsidRPr="007775E4" w:rsidRDefault="007775E4" w:rsidP="007775E4">
            <w:pPr>
              <w:pStyle w:val="Nidungvnbn"/>
              <w:ind w:firstLine="0"/>
            </w:pPr>
            <w:r w:rsidRPr="007775E4">
              <w:t>Sản phẩm có hiệu quả kinh doanh thấp</w:t>
            </w:r>
          </w:p>
        </w:tc>
      </w:tr>
    </w:tbl>
    <w:p w14:paraId="602C3BCD" w14:textId="77777777" w:rsidR="007775E4" w:rsidRPr="007775E4" w:rsidRDefault="007775E4" w:rsidP="007775E4">
      <w:pPr>
        <w:pStyle w:val="Nidungvnbn"/>
      </w:pPr>
      <w:r w:rsidRPr="007775E4">
        <w:t>Kết quả phân cụm được sử dụng trong các chức năng Market Insight, Opportunity Score và AI Business Advisor.</w:t>
      </w:r>
    </w:p>
    <w:p w14:paraId="2F74D3DA" w14:textId="77777777" w:rsidR="007775E4" w:rsidRPr="007775E4" w:rsidRDefault="007775E4" w:rsidP="007775E4">
      <w:pPr>
        <w:pStyle w:val="Nidungvnbn"/>
        <w:rPr>
          <w:b/>
          <w:bCs/>
        </w:rPr>
      </w:pPr>
      <w:r w:rsidRPr="007775E4">
        <w:rPr>
          <w:b/>
          <w:bCs/>
        </w:rPr>
        <w:t>Đánh giá mô hình</w:t>
      </w:r>
    </w:p>
    <w:p w14:paraId="2FF0254B" w14:textId="77777777" w:rsidR="007775E4" w:rsidRPr="007775E4" w:rsidRDefault="007775E4" w:rsidP="007775E4">
      <w:pPr>
        <w:pStyle w:val="Nidungvnbn"/>
      </w:pPr>
      <w:r w:rsidRPr="007775E4">
        <w:t>Các thông số đánh giá được lưu trong metadata:</w:t>
      </w:r>
    </w:p>
    <w:tbl>
      <w:tblPr>
        <w:tblStyle w:val="TableGrid"/>
        <w:tblW w:w="8820" w:type="dxa"/>
        <w:tblInd w:w="288" w:type="dxa"/>
        <w:tblLook w:val="04A0" w:firstRow="1" w:lastRow="0" w:firstColumn="1" w:lastColumn="0" w:noHBand="0" w:noVBand="1"/>
      </w:tblPr>
      <w:tblGrid>
        <w:gridCol w:w="4320"/>
        <w:gridCol w:w="4500"/>
      </w:tblGrid>
      <w:tr w:rsidR="007775E4" w:rsidRPr="007775E4" w14:paraId="76DBED86" w14:textId="77777777" w:rsidTr="007775E4">
        <w:tc>
          <w:tcPr>
            <w:tcW w:w="4320" w:type="dxa"/>
            <w:hideMark/>
          </w:tcPr>
          <w:p w14:paraId="2AD37295" w14:textId="77777777" w:rsidR="007775E4" w:rsidRPr="006E0DF7" w:rsidRDefault="007775E4" w:rsidP="007775E4">
            <w:pPr>
              <w:pStyle w:val="Nidungvnbn"/>
              <w:rPr>
                <w:b/>
                <w:bCs/>
              </w:rPr>
            </w:pPr>
            <w:r w:rsidRPr="006E0DF7">
              <w:rPr>
                <w:b/>
                <w:bCs/>
              </w:rPr>
              <w:t>Chỉ số</w:t>
            </w:r>
          </w:p>
        </w:tc>
        <w:tc>
          <w:tcPr>
            <w:tcW w:w="4500" w:type="dxa"/>
            <w:hideMark/>
          </w:tcPr>
          <w:p w14:paraId="0CDF8AC9" w14:textId="77777777" w:rsidR="007775E4" w:rsidRPr="006E0DF7" w:rsidRDefault="007775E4" w:rsidP="007775E4">
            <w:pPr>
              <w:pStyle w:val="Nidungvnbn"/>
              <w:rPr>
                <w:b/>
                <w:bCs/>
              </w:rPr>
            </w:pPr>
            <w:r w:rsidRPr="006E0DF7">
              <w:rPr>
                <w:b/>
                <w:bCs/>
              </w:rPr>
              <w:t>Giá trị</w:t>
            </w:r>
          </w:p>
        </w:tc>
      </w:tr>
      <w:tr w:rsidR="007775E4" w:rsidRPr="007775E4" w14:paraId="4572F72B" w14:textId="77777777" w:rsidTr="007775E4">
        <w:tc>
          <w:tcPr>
            <w:tcW w:w="4320" w:type="dxa"/>
            <w:hideMark/>
          </w:tcPr>
          <w:p w14:paraId="6E3429D5" w14:textId="77777777" w:rsidR="007775E4" w:rsidRPr="007775E4" w:rsidRDefault="007775E4" w:rsidP="007775E4">
            <w:pPr>
              <w:pStyle w:val="Nidungvnbn"/>
            </w:pPr>
            <w:r w:rsidRPr="007775E4">
              <w:t>n_clusters</w:t>
            </w:r>
          </w:p>
        </w:tc>
        <w:tc>
          <w:tcPr>
            <w:tcW w:w="4500" w:type="dxa"/>
            <w:hideMark/>
          </w:tcPr>
          <w:p w14:paraId="6235CFD5" w14:textId="77777777" w:rsidR="007775E4" w:rsidRPr="007775E4" w:rsidRDefault="007775E4" w:rsidP="007775E4">
            <w:pPr>
              <w:pStyle w:val="Nidungvnbn"/>
            </w:pPr>
            <w:r w:rsidRPr="007775E4">
              <w:t>5</w:t>
            </w:r>
          </w:p>
        </w:tc>
      </w:tr>
      <w:tr w:rsidR="007775E4" w:rsidRPr="007775E4" w14:paraId="0B5371DC" w14:textId="77777777" w:rsidTr="007775E4">
        <w:tc>
          <w:tcPr>
            <w:tcW w:w="4320" w:type="dxa"/>
            <w:hideMark/>
          </w:tcPr>
          <w:p w14:paraId="66810FD3" w14:textId="77777777" w:rsidR="007775E4" w:rsidRPr="007775E4" w:rsidRDefault="007775E4" w:rsidP="007775E4">
            <w:pPr>
              <w:pStyle w:val="Nidungvnbn"/>
            </w:pPr>
            <w:r w:rsidRPr="007775E4">
              <w:t>n_samples</w:t>
            </w:r>
          </w:p>
        </w:tc>
        <w:tc>
          <w:tcPr>
            <w:tcW w:w="4500" w:type="dxa"/>
            <w:hideMark/>
          </w:tcPr>
          <w:p w14:paraId="0048FE61" w14:textId="77777777" w:rsidR="007775E4" w:rsidRPr="007775E4" w:rsidRDefault="007775E4" w:rsidP="007775E4">
            <w:pPr>
              <w:pStyle w:val="Nidungvnbn"/>
            </w:pPr>
            <w:r w:rsidRPr="007775E4">
              <w:t>2980</w:t>
            </w:r>
          </w:p>
        </w:tc>
      </w:tr>
      <w:tr w:rsidR="007775E4" w:rsidRPr="007775E4" w14:paraId="39D7CEBF" w14:textId="77777777" w:rsidTr="007775E4">
        <w:tc>
          <w:tcPr>
            <w:tcW w:w="4320" w:type="dxa"/>
            <w:hideMark/>
          </w:tcPr>
          <w:p w14:paraId="1B43B541" w14:textId="77777777" w:rsidR="007775E4" w:rsidRPr="007775E4" w:rsidRDefault="007775E4" w:rsidP="007775E4">
            <w:pPr>
              <w:pStyle w:val="Nidungvnbn"/>
            </w:pPr>
            <w:r w:rsidRPr="007775E4">
              <w:t>n_features</w:t>
            </w:r>
          </w:p>
        </w:tc>
        <w:tc>
          <w:tcPr>
            <w:tcW w:w="4500" w:type="dxa"/>
            <w:hideMark/>
          </w:tcPr>
          <w:p w14:paraId="0F8D468A" w14:textId="77777777" w:rsidR="007775E4" w:rsidRPr="007775E4" w:rsidRDefault="007775E4" w:rsidP="007775E4">
            <w:pPr>
              <w:pStyle w:val="Nidungvnbn"/>
            </w:pPr>
            <w:r w:rsidRPr="007775E4">
              <w:t>3</w:t>
            </w:r>
          </w:p>
        </w:tc>
      </w:tr>
    </w:tbl>
    <w:p w14:paraId="77EA4B97" w14:textId="77777777" w:rsidR="007775E4" w:rsidRPr="007775E4" w:rsidRDefault="007775E4" w:rsidP="007775E4">
      <w:pPr>
        <w:pStyle w:val="Nidungvnbn"/>
      </w:pPr>
      <w:r w:rsidRPr="007775E4">
        <w:t>Kết quả cho thấy mô hình đạt chất lượng phân cụm tương đối tốt đối với dữ liệu thương mại điện tử.</w:t>
      </w:r>
    </w:p>
    <w:p w14:paraId="7262DBEF" w14:textId="77777777" w:rsidR="007775E4" w:rsidRPr="007775E4" w:rsidRDefault="007775E4">
      <w:pPr>
        <w:pStyle w:val="Nidungvnbn"/>
        <w:numPr>
          <w:ilvl w:val="0"/>
          <w:numId w:val="26"/>
        </w:numPr>
      </w:pPr>
      <w:r w:rsidRPr="007775E4">
        <w:t>Silhouette Score ≈ 0.46 cho thấy các cụm được phân tách ở mức khá.</w:t>
      </w:r>
    </w:p>
    <w:p w14:paraId="559C583C" w14:textId="77777777" w:rsidR="007775E4" w:rsidRPr="007775E4" w:rsidRDefault="007775E4">
      <w:pPr>
        <w:pStyle w:val="Nidungvnbn"/>
        <w:numPr>
          <w:ilvl w:val="0"/>
          <w:numId w:val="26"/>
        </w:numPr>
      </w:pPr>
      <w:r w:rsidRPr="007775E4">
        <w:t>Davies-Bouldin Index ≈ 0.63 thể hiện mức độ đồng nhất tương đối tốt giữa các cụm.</w:t>
      </w:r>
    </w:p>
    <w:p w14:paraId="2B02D6BE" w14:textId="1D7F899A" w:rsidR="006E0DF7" w:rsidRPr="007775E4" w:rsidRDefault="006E0DF7" w:rsidP="006E0DF7">
      <w:pPr>
        <w:pStyle w:val="Tiumccp2"/>
      </w:pPr>
      <w:bookmarkStart w:id="49" w:name="_Toc231587434"/>
      <w:r w:rsidRPr="006E0DF7">
        <w:t>3.5.2 Mô hình PhoBERT cho phân tích cảm xúc</w:t>
      </w:r>
      <w:bookmarkEnd w:id="49"/>
    </w:p>
    <w:p w14:paraId="296ABAF3" w14:textId="77777777" w:rsidR="006E0DF7" w:rsidRPr="006E0DF7" w:rsidRDefault="006E0DF7" w:rsidP="006E0DF7">
      <w:pPr>
        <w:pStyle w:val="Nidungvnbn"/>
      </w:pPr>
      <w:r w:rsidRPr="006E0DF7">
        <w:t>PhoBERT là mô hình ngôn ngữ tiền huấn luyện (pre-trained) dành riêng cho tiếng Việt, được phát triển dựa trên kiến trúc RoBERTa. Mô hình được huấn luyện trên khối lượng lớn dữ liệu văn bản tiếng Việt tinh khiết, giúp đạt hiệu năng vượt trội trong các bài toán xử lý ngôn ngữ tự nhiên (NLP) bản địa. Kiến trúc của PhoBERT kế thừa trọn vẹn cơ chế Transformer Encoder cùng hệ thống tự chú ý (Self-Attention), cho phép mô hình tự động học và khai thác sâu sắc các mối quan hệ ngữ nghĩa hai chiều giữa các từ trong câu.</w:t>
      </w:r>
    </w:p>
    <w:p w14:paraId="7E92BA17" w14:textId="77777777" w:rsidR="006E0DF7" w:rsidRPr="006E0DF7" w:rsidRDefault="006E0DF7" w:rsidP="006E0DF7">
      <w:pPr>
        <w:pStyle w:val="Nidungvnbn"/>
      </w:pPr>
      <w:r w:rsidRPr="006E0DF7">
        <w:t>Đối với bài toán phân loại cảm xúc (Sentiment Analysis), đầu vào của PhoBERT là một chuỗi văn bản nhận xét của khách hàng. Sau quá trình mã hóa ngữ cảnh qua các tầng Transformer, vector biểu diễn đặc trưng tại vị trí token đặc biệt [CLS] (đại diện cho toàn bộ ngữ nghĩa của câu) sẽ được trích xuất và đưa qua một tầng phân loại tuyến tính (Linear Layer) kết hợp với hàm kích hoạt Softmax để dự đoán nhãn cảm xúc tương ứng.</w:t>
      </w:r>
    </w:p>
    <w:p w14:paraId="5DF9FEF0" w14:textId="77777777" w:rsidR="006E0DF7" w:rsidRPr="006E0DF7" w:rsidRDefault="006E0DF7" w:rsidP="006E0DF7">
      <w:pPr>
        <w:pStyle w:val="Nidungvnbn"/>
      </w:pPr>
      <w:r w:rsidRPr="006E0DF7">
        <w:lastRenderedPageBreak/>
        <w:t>Xác suất dự đoán cho từng nhãn cảm xúc được tính toán bằng công thức Softmax sau:</w:t>
      </w:r>
    </w:p>
    <w:p w14:paraId="165B9C3B" w14:textId="2E42B457" w:rsidR="00CC6A2E" w:rsidRDefault="00CC6A2E" w:rsidP="006E0DF7">
      <w:pPr>
        <w:pStyle w:val="Nidungvnbn"/>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d>
                <m:dPr>
                  <m:ctrlPr>
                    <w:rPr>
                      <w:rFonts w:ascii="Cambria Math" w:hAnsi="Cambria Math"/>
                      <w:i/>
                    </w:rPr>
                  </m:ctrlPr>
                </m:dPr>
                <m:e>
                  <m:nary>
                    <m:naryPr>
                      <m:chr m:val="∑"/>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e>
                  </m:nary>
                </m:e>
              </m:d>
            </m:den>
          </m:f>
        </m:oMath>
      </m:oMathPara>
    </w:p>
    <w:p w14:paraId="4283172F" w14:textId="2347D8F9" w:rsidR="006E0DF7" w:rsidRPr="006E0DF7" w:rsidRDefault="006E0DF7" w:rsidP="00CC6A2E">
      <w:pPr>
        <w:pStyle w:val="Nidungvnbn"/>
      </w:pPr>
      <w:r w:rsidRPr="006E0DF7">
        <w:t>Trong đó:</w:t>
      </w:r>
    </w:p>
    <w:p w14:paraId="3A1D369F" w14:textId="77777777" w:rsidR="006E0DF7" w:rsidRPr="006E0DF7" w:rsidRDefault="006E0DF7">
      <w:pPr>
        <w:pStyle w:val="Nidungvnbn"/>
        <w:numPr>
          <w:ilvl w:val="0"/>
          <w:numId w:val="27"/>
        </w:numPr>
      </w:pPr>
      <w:r w:rsidRPr="006E0DF7">
        <w:t>(z_i) là đầu ra của lớp phân loại.</w:t>
      </w:r>
    </w:p>
    <w:p w14:paraId="0DC555B8" w14:textId="77777777" w:rsidR="006E0DF7" w:rsidRPr="006E0DF7" w:rsidRDefault="006E0DF7">
      <w:pPr>
        <w:pStyle w:val="Nidungvnbn"/>
        <w:numPr>
          <w:ilvl w:val="0"/>
          <w:numId w:val="27"/>
        </w:numPr>
      </w:pPr>
      <w:r w:rsidRPr="006E0DF7">
        <w:t>(K) là số lớp cảm xúc.</w:t>
      </w:r>
    </w:p>
    <w:p w14:paraId="66763328" w14:textId="77777777" w:rsidR="006E0DF7" w:rsidRPr="006E0DF7" w:rsidRDefault="006E0DF7" w:rsidP="00CC6A2E">
      <w:pPr>
        <w:pStyle w:val="Nidungvnbn"/>
      </w:pPr>
      <w:r w:rsidRPr="006E0DF7">
        <w:t>Trong nghiên cứu này, các lớp cảm xúc bao gồm:</w:t>
      </w:r>
    </w:p>
    <w:p w14:paraId="5F957207" w14:textId="77777777" w:rsidR="006E0DF7" w:rsidRPr="006E0DF7" w:rsidRDefault="006E0DF7">
      <w:pPr>
        <w:pStyle w:val="Nidungvnbn"/>
        <w:numPr>
          <w:ilvl w:val="0"/>
          <w:numId w:val="28"/>
        </w:numPr>
      </w:pPr>
      <w:r w:rsidRPr="006E0DF7">
        <w:t>Positive.</w:t>
      </w:r>
    </w:p>
    <w:p w14:paraId="034450FC" w14:textId="77777777" w:rsidR="006E0DF7" w:rsidRPr="006E0DF7" w:rsidRDefault="006E0DF7">
      <w:pPr>
        <w:pStyle w:val="Nidungvnbn"/>
        <w:numPr>
          <w:ilvl w:val="0"/>
          <w:numId w:val="28"/>
        </w:numPr>
      </w:pPr>
      <w:r w:rsidRPr="006E0DF7">
        <w:t>Neutral.</w:t>
      </w:r>
    </w:p>
    <w:p w14:paraId="6EE3903C" w14:textId="77777777" w:rsidR="006E0DF7" w:rsidRPr="006E0DF7" w:rsidRDefault="006E0DF7">
      <w:pPr>
        <w:pStyle w:val="Nidungvnbn"/>
        <w:numPr>
          <w:ilvl w:val="0"/>
          <w:numId w:val="28"/>
        </w:numPr>
      </w:pPr>
      <w:r w:rsidRPr="006E0DF7">
        <w:t>Negative.</w:t>
      </w:r>
    </w:p>
    <w:p w14:paraId="2B2152F3" w14:textId="77777777" w:rsidR="006E0DF7" w:rsidRPr="006E0DF7" w:rsidRDefault="006E0DF7" w:rsidP="00CC6A2E">
      <w:pPr>
        <w:pStyle w:val="Nidungvnbn"/>
      </w:pPr>
      <w:r w:rsidRPr="006E0DF7">
        <w:t>PhoBERT được lựa chọn vì khả năng hiểu ngữ cảnh tiếng Việt tốt hơn các mô hình đa ngôn ngữ như BERT Multilingual hay XLM-Roberta.</w:t>
      </w:r>
    </w:p>
    <w:p w14:paraId="6D2A8FF4" w14:textId="77777777" w:rsidR="006E0DF7" w:rsidRPr="006E0DF7" w:rsidRDefault="006E0DF7" w:rsidP="00CC6A2E">
      <w:pPr>
        <w:pStyle w:val="Nidungvnbn"/>
        <w:rPr>
          <w:b/>
          <w:bCs/>
        </w:rPr>
      </w:pPr>
      <w:r w:rsidRPr="006E0DF7">
        <w:rPr>
          <w:b/>
          <w:bCs/>
        </w:rPr>
        <w:t>Dữ liệu đánh giá khách hàng</w:t>
      </w:r>
    </w:p>
    <w:p w14:paraId="14E16B6B" w14:textId="77777777" w:rsidR="006E0DF7" w:rsidRPr="006E0DF7" w:rsidRDefault="006E0DF7" w:rsidP="00CC6A2E">
      <w:pPr>
        <w:pStyle w:val="Nidungvnbn"/>
      </w:pPr>
      <w:r w:rsidRPr="006E0DF7">
        <w:t>Nguồn dữ liệu sử dụng là tập đánh giá khách hàng thu thập từ nền tảng Tiki.</w:t>
      </w:r>
    </w:p>
    <w:p w14:paraId="26E2B161" w14:textId="77777777" w:rsidR="006E0DF7" w:rsidRPr="006E0DF7" w:rsidRDefault="006E0DF7" w:rsidP="00CC6A2E">
      <w:pPr>
        <w:pStyle w:val="Nidungvnbn"/>
      </w:pPr>
      <w:r w:rsidRPr="006E0DF7">
        <w:t>Tổng số lượng đánh giá trong hệ thống đạt khoảng 31.604 bản ghi.</w:t>
      </w:r>
    </w:p>
    <w:p w14:paraId="61BB90FB" w14:textId="77777777" w:rsidR="006E0DF7" w:rsidRPr="006E0DF7" w:rsidRDefault="006E0DF7" w:rsidP="00CC6A2E">
      <w:pPr>
        <w:pStyle w:val="Nidungvnbn"/>
      </w:pPr>
      <w:r w:rsidRPr="006E0DF7">
        <w:t>Mỗi đánh giá bao gồm:</w:t>
      </w:r>
    </w:p>
    <w:p w14:paraId="73B5D69B" w14:textId="77777777" w:rsidR="006E0DF7" w:rsidRPr="006E0DF7" w:rsidRDefault="006E0DF7">
      <w:pPr>
        <w:pStyle w:val="Nidungvnbn"/>
        <w:numPr>
          <w:ilvl w:val="0"/>
          <w:numId w:val="29"/>
        </w:numPr>
      </w:pPr>
      <w:r w:rsidRPr="006E0DF7">
        <w:t>Nội dung đánh giá.</w:t>
      </w:r>
    </w:p>
    <w:p w14:paraId="21F6E7F4" w14:textId="77777777" w:rsidR="006E0DF7" w:rsidRPr="006E0DF7" w:rsidRDefault="006E0DF7">
      <w:pPr>
        <w:pStyle w:val="Nidungvnbn"/>
        <w:numPr>
          <w:ilvl w:val="0"/>
          <w:numId w:val="29"/>
        </w:numPr>
      </w:pPr>
      <w:r w:rsidRPr="006E0DF7">
        <w:t>Điểm đánh giá.</w:t>
      </w:r>
    </w:p>
    <w:p w14:paraId="182D47FF" w14:textId="77777777" w:rsidR="006E0DF7" w:rsidRPr="006E0DF7" w:rsidRDefault="006E0DF7">
      <w:pPr>
        <w:pStyle w:val="Nidungvnbn"/>
        <w:numPr>
          <w:ilvl w:val="0"/>
          <w:numId w:val="29"/>
        </w:numPr>
      </w:pPr>
      <w:r w:rsidRPr="006E0DF7">
        <w:t>Thông tin người dùng.</w:t>
      </w:r>
    </w:p>
    <w:p w14:paraId="1C2FB8A3" w14:textId="77777777" w:rsidR="006E0DF7" w:rsidRPr="006E0DF7" w:rsidRDefault="006E0DF7">
      <w:pPr>
        <w:pStyle w:val="Nidungvnbn"/>
        <w:numPr>
          <w:ilvl w:val="0"/>
          <w:numId w:val="29"/>
        </w:numPr>
      </w:pPr>
      <w:r w:rsidRPr="006E0DF7">
        <w:t>Thời gian đánh giá.</w:t>
      </w:r>
    </w:p>
    <w:p w14:paraId="776B5A11" w14:textId="23284CC5" w:rsidR="00CC6A2E" w:rsidRPr="00CC6A2E" w:rsidRDefault="00CC6A2E" w:rsidP="00CC6A2E">
      <w:pPr>
        <w:pStyle w:val="Nidungvnbn"/>
        <w:rPr>
          <w:szCs w:val="24"/>
        </w:rPr>
      </w:pPr>
      <w:r>
        <w:t>Kết quả khảo sát dữ liệu cho thấy hiện tượng mất cân bằng lớp</w:t>
      </w:r>
    </w:p>
    <w:p w14:paraId="33CA4620" w14:textId="5D02CC1B" w:rsidR="00CC6A2E" w:rsidRPr="00CC6A2E" w:rsidRDefault="00CC6A2E" w:rsidP="00CC6A2E">
      <w:pPr>
        <w:pStyle w:val="Caption"/>
        <w:keepNext/>
      </w:pPr>
      <w:r>
        <w:t xml:space="preserve">Bảng </w:t>
      </w:r>
      <w:r>
        <w:fldChar w:fldCharType="begin"/>
      </w:r>
      <w:r>
        <w:instrText xml:space="preserve"> SEQ Bảng \* ARABIC </w:instrText>
      </w:r>
      <w:r>
        <w:fldChar w:fldCharType="separate"/>
      </w:r>
      <w:r w:rsidR="00E039B3">
        <w:rPr>
          <w:noProof/>
        </w:rPr>
        <w:t>3</w:t>
      </w:r>
      <w:r>
        <w:fldChar w:fldCharType="end"/>
      </w:r>
      <w:r>
        <w:t xml:space="preserve"> Tỷ lệ nhãn data bình luận sản phẩm </w:t>
      </w:r>
    </w:p>
    <w:tbl>
      <w:tblPr>
        <w:tblStyle w:val="TableGrid"/>
        <w:tblW w:w="0" w:type="auto"/>
        <w:tblInd w:w="2898" w:type="dxa"/>
        <w:tblLook w:val="04A0" w:firstRow="1" w:lastRow="0" w:firstColumn="1" w:lastColumn="0" w:noHBand="0" w:noVBand="1"/>
      </w:tblPr>
      <w:tblGrid>
        <w:gridCol w:w="2160"/>
        <w:gridCol w:w="2160"/>
      </w:tblGrid>
      <w:tr w:rsidR="00CC6A2E" w14:paraId="496C8D44" w14:textId="77777777" w:rsidTr="00CC6A2E">
        <w:tc>
          <w:tcPr>
            <w:tcW w:w="2160" w:type="dxa"/>
            <w:hideMark/>
          </w:tcPr>
          <w:p w14:paraId="6C6B45B8" w14:textId="77777777" w:rsidR="00CC6A2E" w:rsidRDefault="00CC6A2E">
            <w:pPr>
              <w:jc w:val="center"/>
              <w:rPr>
                <w:b/>
                <w:bCs/>
              </w:rPr>
            </w:pPr>
            <w:r>
              <w:rPr>
                <w:b/>
                <w:bCs/>
              </w:rPr>
              <w:t>Nhãn cảm xúc</w:t>
            </w:r>
          </w:p>
        </w:tc>
        <w:tc>
          <w:tcPr>
            <w:tcW w:w="2160" w:type="dxa"/>
            <w:hideMark/>
          </w:tcPr>
          <w:p w14:paraId="6A5E944F" w14:textId="77777777" w:rsidR="00CC6A2E" w:rsidRDefault="00CC6A2E">
            <w:pPr>
              <w:jc w:val="center"/>
              <w:rPr>
                <w:b/>
                <w:bCs/>
              </w:rPr>
            </w:pPr>
            <w:r>
              <w:rPr>
                <w:b/>
                <w:bCs/>
              </w:rPr>
              <w:t>Tỷ lệ</w:t>
            </w:r>
          </w:p>
        </w:tc>
      </w:tr>
      <w:tr w:rsidR="00CC6A2E" w14:paraId="4674B535" w14:textId="77777777" w:rsidTr="00CC6A2E">
        <w:tc>
          <w:tcPr>
            <w:tcW w:w="2160" w:type="dxa"/>
            <w:hideMark/>
          </w:tcPr>
          <w:p w14:paraId="64743920" w14:textId="77777777" w:rsidR="00CC6A2E" w:rsidRDefault="00CC6A2E">
            <w:r>
              <w:t>Positive</w:t>
            </w:r>
          </w:p>
        </w:tc>
        <w:tc>
          <w:tcPr>
            <w:tcW w:w="2160" w:type="dxa"/>
            <w:hideMark/>
          </w:tcPr>
          <w:p w14:paraId="59C06F25" w14:textId="77777777" w:rsidR="00CC6A2E" w:rsidRDefault="00CC6A2E">
            <w:r>
              <w:t>81%</w:t>
            </w:r>
          </w:p>
        </w:tc>
      </w:tr>
      <w:tr w:rsidR="00CC6A2E" w14:paraId="228C3CB2" w14:textId="77777777" w:rsidTr="00CC6A2E">
        <w:tc>
          <w:tcPr>
            <w:tcW w:w="2160" w:type="dxa"/>
            <w:hideMark/>
          </w:tcPr>
          <w:p w14:paraId="06589922" w14:textId="77777777" w:rsidR="00CC6A2E" w:rsidRDefault="00CC6A2E">
            <w:r>
              <w:t>Negative</w:t>
            </w:r>
          </w:p>
        </w:tc>
        <w:tc>
          <w:tcPr>
            <w:tcW w:w="2160" w:type="dxa"/>
            <w:hideMark/>
          </w:tcPr>
          <w:p w14:paraId="0FF76FE4" w14:textId="77777777" w:rsidR="00CC6A2E" w:rsidRDefault="00CC6A2E">
            <w:r>
              <w:t>12%</w:t>
            </w:r>
          </w:p>
        </w:tc>
      </w:tr>
      <w:tr w:rsidR="00CC6A2E" w14:paraId="4A08C105" w14:textId="77777777" w:rsidTr="00CC6A2E">
        <w:tc>
          <w:tcPr>
            <w:tcW w:w="2160" w:type="dxa"/>
            <w:hideMark/>
          </w:tcPr>
          <w:p w14:paraId="79013B59" w14:textId="77777777" w:rsidR="00CC6A2E" w:rsidRDefault="00CC6A2E">
            <w:r>
              <w:t>Neutral</w:t>
            </w:r>
          </w:p>
        </w:tc>
        <w:tc>
          <w:tcPr>
            <w:tcW w:w="2160" w:type="dxa"/>
            <w:hideMark/>
          </w:tcPr>
          <w:p w14:paraId="3F4EB87F" w14:textId="77777777" w:rsidR="00CC6A2E" w:rsidRDefault="00CC6A2E">
            <w:r>
              <w:t>7%</w:t>
            </w:r>
          </w:p>
        </w:tc>
      </w:tr>
    </w:tbl>
    <w:p w14:paraId="4CE1B156" w14:textId="77777777" w:rsidR="00CC6A2E" w:rsidRDefault="00CC6A2E" w:rsidP="00CC6A2E">
      <w:pPr>
        <w:pStyle w:val="Nidungvnbn"/>
      </w:pPr>
      <w:r>
        <w:lastRenderedPageBreak/>
        <w:t xml:space="preserve">Đây là đặc điểm phổ biến </w:t>
      </w:r>
      <w:r w:rsidRPr="00CC6A2E">
        <w:rPr>
          <w:rStyle w:val="NidungvnbnChar"/>
        </w:rPr>
        <w:t>của dữ liệu đánh giá thương mại điện tử, khi phần lớn khách hàng có xu hướng để lại phản hồi tích cực.</w:t>
      </w:r>
    </w:p>
    <w:p w14:paraId="707A941A" w14:textId="77777777" w:rsidR="00022686" w:rsidRPr="00022686" w:rsidRDefault="00022686" w:rsidP="00022686">
      <w:pPr>
        <w:pStyle w:val="Nidungvnbn"/>
        <w:rPr>
          <w:b/>
          <w:bCs/>
        </w:rPr>
      </w:pPr>
      <w:r w:rsidRPr="00022686">
        <w:rPr>
          <w:b/>
          <w:bCs/>
        </w:rPr>
        <w:t>Tiền xử lý văn bản tiếng Việt</w:t>
      </w:r>
    </w:p>
    <w:p w14:paraId="2990A89A" w14:textId="77777777" w:rsidR="00022686" w:rsidRPr="00022686" w:rsidRDefault="00022686" w:rsidP="00022686">
      <w:pPr>
        <w:pStyle w:val="Nidungvnbn"/>
      </w:pPr>
      <w:r w:rsidRPr="00022686">
        <w:t>Trước khi đưa vào mô hình PhoBERT, dữ liệu văn bản được chuẩn hóa nhằm giảm nhiễu và tăng khả năng học của mô hình.</w:t>
      </w:r>
    </w:p>
    <w:p w14:paraId="2DA0D8DD" w14:textId="77777777" w:rsidR="00022686" w:rsidRPr="00022686" w:rsidRDefault="00022686" w:rsidP="00022686">
      <w:pPr>
        <w:pStyle w:val="Nidungvnbn"/>
      </w:pPr>
      <w:r w:rsidRPr="00022686">
        <w:t>Các bước tiền xử lý bao gồm:</w:t>
      </w:r>
    </w:p>
    <w:p w14:paraId="0EAC639D" w14:textId="77777777" w:rsidR="00022686" w:rsidRPr="00022686" w:rsidRDefault="00022686">
      <w:pPr>
        <w:pStyle w:val="Nidungvnbn"/>
        <w:numPr>
          <w:ilvl w:val="0"/>
          <w:numId w:val="30"/>
        </w:numPr>
      </w:pPr>
      <w:r w:rsidRPr="00022686">
        <w:t>Chuyển toàn bộ văn bản về chữ thường.</w:t>
      </w:r>
    </w:p>
    <w:p w14:paraId="067642E6" w14:textId="77777777" w:rsidR="00022686" w:rsidRPr="00022686" w:rsidRDefault="00022686">
      <w:pPr>
        <w:pStyle w:val="Nidungvnbn"/>
        <w:numPr>
          <w:ilvl w:val="0"/>
          <w:numId w:val="30"/>
        </w:numPr>
      </w:pPr>
      <w:r w:rsidRPr="00022686">
        <w:t>Loại bỏ URL.</w:t>
      </w:r>
    </w:p>
    <w:p w14:paraId="01F12243" w14:textId="77777777" w:rsidR="00022686" w:rsidRPr="00022686" w:rsidRDefault="00022686">
      <w:pPr>
        <w:pStyle w:val="Nidungvnbn"/>
        <w:numPr>
          <w:ilvl w:val="0"/>
          <w:numId w:val="30"/>
        </w:numPr>
      </w:pPr>
      <w:r w:rsidRPr="00022686">
        <w:t>Loại bỏ địa chỉ email.</w:t>
      </w:r>
    </w:p>
    <w:p w14:paraId="1ABC1A5E" w14:textId="77777777" w:rsidR="00022686" w:rsidRPr="00022686" w:rsidRDefault="00022686">
      <w:pPr>
        <w:pStyle w:val="Nidungvnbn"/>
        <w:numPr>
          <w:ilvl w:val="0"/>
          <w:numId w:val="30"/>
        </w:numPr>
      </w:pPr>
      <w:r w:rsidRPr="00022686">
        <w:t>Loại bỏ số điện thoại.</w:t>
      </w:r>
    </w:p>
    <w:p w14:paraId="3D4C3A34" w14:textId="77777777" w:rsidR="00022686" w:rsidRPr="00022686" w:rsidRDefault="00022686">
      <w:pPr>
        <w:pStyle w:val="Nidungvnbn"/>
        <w:numPr>
          <w:ilvl w:val="0"/>
          <w:numId w:val="30"/>
        </w:numPr>
      </w:pPr>
      <w:r w:rsidRPr="00022686">
        <w:t>Loại bỏ ký tự đặc biệt không cần thiết.</w:t>
      </w:r>
    </w:p>
    <w:p w14:paraId="3061B442" w14:textId="77777777" w:rsidR="00022686" w:rsidRPr="00022686" w:rsidRDefault="00022686">
      <w:pPr>
        <w:pStyle w:val="Nidungvnbn"/>
        <w:numPr>
          <w:ilvl w:val="0"/>
          <w:numId w:val="30"/>
        </w:numPr>
      </w:pPr>
      <w:r w:rsidRPr="00022686">
        <w:t>Chuẩn hóa khoảng trắng.</w:t>
      </w:r>
    </w:p>
    <w:p w14:paraId="2F4D19E0" w14:textId="77777777" w:rsidR="00022686" w:rsidRPr="00022686" w:rsidRDefault="00022686">
      <w:pPr>
        <w:pStyle w:val="Nidungvnbn"/>
        <w:numPr>
          <w:ilvl w:val="0"/>
          <w:numId w:val="30"/>
        </w:numPr>
      </w:pPr>
      <w:r w:rsidRPr="00022686">
        <w:t>Giữ nguyên dấu tiếng Việt.</w:t>
      </w:r>
    </w:p>
    <w:p w14:paraId="3BE66E4F" w14:textId="77777777" w:rsidR="00022686" w:rsidRPr="00022686" w:rsidRDefault="00022686">
      <w:pPr>
        <w:pStyle w:val="Nidungvnbn"/>
        <w:numPr>
          <w:ilvl w:val="0"/>
          <w:numId w:val="30"/>
        </w:numPr>
      </w:pPr>
      <w:r w:rsidRPr="00022686">
        <w:t>Tách từ bằng thư viện Underthesea.</w:t>
      </w:r>
    </w:p>
    <w:p w14:paraId="12228E90" w14:textId="77777777" w:rsidR="00022686" w:rsidRPr="00022686" w:rsidRDefault="00022686" w:rsidP="00022686">
      <w:pPr>
        <w:pStyle w:val="Nidungvnbn"/>
      </w:pPr>
      <w:r w:rsidRPr="00022686">
        <w:t>Ví dụ:</w:t>
      </w:r>
    </w:p>
    <w:p w14:paraId="52C3F730" w14:textId="77777777" w:rsidR="00022686" w:rsidRPr="00022686" w:rsidRDefault="00022686" w:rsidP="00022686">
      <w:pPr>
        <w:pStyle w:val="Nidungvnbn"/>
      </w:pPr>
      <w:r w:rsidRPr="00022686">
        <w:rPr>
          <w:b/>
          <w:bCs/>
        </w:rPr>
        <w:t>Văn bản gốc</w:t>
      </w:r>
    </w:p>
    <w:p w14:paraId="42EED437" w14:textId="77777777" w:rsidR="00022686" w:rsidRPr="00022686" w:rsidRDefault="00022686" w:rsidP="00022686">
      <w:pPr>
        <w:pStyle w:val="Nidungvnbn"/>
      </w:pPr>
      <w:r w:rsidRPr="00022686">
        <w:t>Sản phẩm rất tốt, giao hàng nhanh!!!</w:t>
      </w:r>
    </w:p>
    <w:p w14:paraId="5F500B69" w14:textId="77777777" w:rsidR="00022686" w:rsidRPr="00022686" w:rsidRDefault="00022686" w:rsidP="00022686">
      <w:pPr>
        <w:pStyle w:val="Nidungvnbn"/>
      </w:pPr>
      <w:r w:rsidRPr="00022686">
        <w:rPr>
          <w:b/>
          <w:bCs/>
        </w:rPr>
        <w:t>Sau xử lý</w:t>
      </w:r>
    </w:p>
    <w:p w14:paraId="1CD29549" w14:textId="77777777" w:rsidR="00022686" w:rsidRPr="00022686" w:rsidRDefault="00022686" w:rsidP="00022686">
      <w:pPr>
        <w:pStyle w:val="Nidungvnbn"/>
      </w:pPr>
      <w:r w:rsidRPr="00022686">
        <w:t>sản_phẩm rất_tốt giao_hàng nhanh</w:t>
      </w:r>
    </w:p>
    <w:p w14:paraId="55B5D8B3" w14:textId="77777777" w:rsidR="00022686" w:rsidRPr="00022686" w:rsidRDefault="00022686" w:rsidP="00022686">
      <w:pPr>
        <w:pStyle w:val="Nidungvnbn"/>
      </w:pPr>
      <w:r w:rsidRPr="00022686">
        <w:t>Việc tách từ tiếng Việt đóng vai trò quan trọng vì tiếng Việt là ngôn ngữ đơn âm tiết, nhiều từ ghép được tạo thành từ nhiều tiếng riêng biệt. Quá trình word segmentation giúp PhoBERT hiểu chính xác ngữ nghĩa của câu hơn.</w:t>
      </w:r>
    </w:p>
    <w:p w14:paraId="793CF419" w14:textId="77777777" w:rsidR="00022686" w:rsidRPr="00022686" w:rsidRDefault="00022686" w:rsidP="00022686">
      <w:pPr>
        <w:pStyle w:val="Nidungvnbn"/>
        <w:rPr>
          <w:b/>
          <w:bCs/>
        </w:rPr>
      </w:pPr>
      <w:r w:rsidRPr="00022686">
        <w:rPr>
          <w:b/>
          <w:bCs/>
        </w:rPr>
        <w:t>Kiến trúc và cấu hình huấn luyện</w:t>
      </w:r>
    </w:p>
    <w:p w14:paraId="326D61C9" w14:textId="77777777" w:rsidR="00022686" w:rsidRPr="00022686" w:rsidRDefault="00022686" w:rsidP="00022686">
      <w:pPr>
        <w:pStyle w:val="Nidungvnbn"/>
      </w:pPr>
      <w:r w:rsidRPr="00022686">
        <w:t>Mô hình sử dụng phiên bản:</w:t>
      </w:r>
    </w:p>
    <w:p w14:paraId="294D3BDB" w14:textId="77777777" w:rsidR="00022686" w:rsidRPr="00022686" w:rsidRDefault="00022686" w:rsidP="00022686">
      <w:pPr>
        <w:pStyle w:val="Nidungvnbn"/>
      </w:pPr>
      <w:r w:rsidRPr="00022686">
        <w:t>vinai/phobert-base</w:t>
      </w:r>
    </w:p>
    <w:p w14:paraId="12FE0040" w14:textId="77777777" w:rsidR="00022686" w:rsidRPr="00022686" w:rsidRDefault="00022686" w:rsidP="00022686">
      <w:pPr>
        <w:pStyle w:val="Nidungvnbn"/>
      </w:pPr>
      <w:r w:rsidRPr="00022686">
        <w:t>Kiến trúc tổng thể gồm:</w:t>
      </w:r>
    </w:p>
    <w:p w14:paraId="355C59DD" w14:textId="77777777" w:rsidR="00022686" w:rsidRPr="00022686" w:rsidRDefault="00022686">
      <w:pPr>
        <w:pStyle w:val="Nidungvnbn"/>
        <w:numPr>
          <w:ilvl w:val="0"/>
          <w:numId w:val="31"/>
        </w:numPr>
      </w:pPr>
      <w:r w:rsidRPr="00022686">
        <w:t>PhoBERT Base Encoder</w:t>
      </w:r>
    </w:p>
    <w:p w14:paraId="32F0391F" w14:textId="77777777" w:rsidR="00022686" w:rsidRPr="00022686" w:rsidRDefault="00022686">
      <w:pPr>
        <w:pStyle w:val="Nidungvnbn"/>
        <w:numPr>
          <w:ilvl w:val="0"/>
          <w:numId w:val="31"/>
        </w:numPr>
      </w:pPr>
      <w:r w:rsidRPr="00022686">
        <w:lastRenderedPageBreak/>
        <w:t>Classification Head</w:t>
      </w:r>
    </w:p>
    <w:p w14:paraId="44CC18D4" w14:textId="77777777" w:rsidR="00022686" w:rsidRPr="00022686" w:rsidRDefault="00022686">
      <w:pPr>
        <w:pStyle w:val="Nidungvnbn"/>
        <w:numPr>
          <w:ilvl w:val="0"/>
          <w:numId w:val="31"/>
        </w:numPr>
      </w:pPr>
      <w:r w:rsidRPr="00022686">
        <w:t>Softmax Layer</w:t>
      </w:r>
    </w:p>
    <w:p w14:paraId="64E14A31" w14:textId="77777777" w:rsidR="00022686" w:rsidRPr="00022686" w:rsidRDefault="00022686" w:rsidP="00022686">
      <w:pPr>
        <w:pStyle w:val="Nidungvnbn"/>
      </w:pPr>
      <w:r w:rsidRPr="00022686">
        <w:t>Bài toán được xây dựng dưới dạng phân loại đơn nhãn (Single Label Classification) với ba lớp cảm xúc.</w:t>
      </w:r>
    </w:p>
    <w:p w14:paraId="31E81716" w14:textId="77777777" w:rsidR="00022686" w:rsidRPr="00022686" w:rsidRDefault="00022686" w:rsidP="00022686">
      <w:pPr>
        <w:pStyle w:val="Nidungvnbn"/>
      </w:pPr>
      <w:r w:rsidRPr="00022686">
        <w:t>Các siêu tham số huấn luyện được sử dụng:</w:t>
      </w:r>
    </w:p>
    <w:p w14:paraId="40612232" w14:textId="43E3D50F" w:rsidR="00022686" w:rsidRPr="00022686" w:rsidRDefault="00022686" w:rsidP="00022686">
      <w:pPr>
        <w:pStyle w:val="Caption"/>
        <w:keepNext/>
      </w:pPr>
      <w:r>
        <w:t xml:space="preserve">Bảng </w:t>
      </w:r>
      <w:r>
        <w:fldChar w:fldCharType="begin"/>
      </w:r>
      <w:r>
        <w:instrText xml:space="preserve"> SEQ Bảng \* ARABIC </w:instrText>
      </w:r>
      <w:r>
        <w:fldChar w:fldCharType="separate"/>
      </w:r>
      <w:r w:rsidR="00E039B3">
        <w:rPr>
          <w:noProof/>
        </w:rPr>
        <w:t>4</w:t>
      </w:r>
      <w:r>
        <w:fldChar w:fldCharType="end"/>
      </w:r>
      <w:r>
        <w:t xml:space="preserve"> </w:t>
      </w:r>
      <w:r w:rsidRPr="00022686">
        <w:t>Các siêu tham số huấn luyện</w:t>
      </w:r>
      <w:r>
        <w:t xml:space="preserve"> Phobert </w:t>
      </w:r>
    </w:p>
    <w:tbl>
      <w:tblPr>
        <w:tblStyle w:val="TableGrid"/>
        <w:tblW w:w="9558" w:type="dxa"/>
        <w:tblLook w:val="04A0" w:firstRow="1" w:lastRow="0" w:firstColumn="1" w:lastColumn="0" w:noHBand="0" w:noVBand="1"/>
      </w:tblPr>
      <w:tblGrid>
        <w:gridCol w:w="4068"/>
        <w:gridCol w:w="5490"/>
      </w:tblGrid>
      <w:tr w:rsidR="00022686" w:rsidRPr="00022686" w14:paraId="16F02722" w14:textId="77777777" w:rsidTr="00022686">
        <w:tc>
          <w:tcPr>
            <w:tcW w:w="4068" w:type="dxa"/>
            <w:hideMark/>
          </w:tcPr>
          <w:p w14:paraId="2FCA864D" w14:textId="77777777" w:rsidR="00022686" w:rsidRPr="00022686" w:rsidRDefault="00022686" w:rsidP="00022686">
            <w:pPr>
              <w:pStyle w:val="Nidungvnbn"/>
              <w:rPr>
                <w:b/>
                <w:bCs/>
              </w:rPr>
            </w:pPr>
            <w:r w:rsidRPr="00022686">
              <w:rPr>
                <w:b/>
                <w:bCs/>
              </w:rPr>
              <w:t>Tham số</w:t>
            </w:r>
          </w:p>
        </w:tc>
        <w:tc>
          <w:tcPr>
            <w:tcW w:w="5490" w:type="dxa"/>
            <w:hideMark/>
          </w:tcPr>
          <w:p w14:paraId="078F139D" w14:textId="77777777" w:rsidR="00022686" w:rsidRPr="00022686" w:rsidRDefault="00022686" w:rsidP="00022686">
            <w:pPr>
              <w:pStyle w:val="Nidungvnbn"/>
              <w:rPr>
                <w:b/>
                <w:bCs/>
              </w:rPr>
            </w:pPr>
            <w:r w:rsidRPr="00022686">
              <w:rPr>
                <w:b/>
                <w:bCs/>
              </w:rPr>
              <w:t>Giá trị</w:t>
            </w:r>
          </w:p>
        </w:tc>
      </w:tr>
      <w:tr w:rsidR="00022686" w:rsidRPr="00022686" w14:paraId="1D60BA5E" w14:textId="77777777" w:rsidTr="00022686">
        <w:tc>
          <w:tcPr>
            <w:tcW w:w="4068" w:type="dxa"/>
            <w:hideMark/>
          </w:tcPr>
          <w:p w14:paraId="161A0691" w14:textId="77777777" w:rsidR="00022686" w:rsidRPr="00022686" w:rsidRDefault="00022686" w:rsidP="00022686">
            <w:pPr>
              <w:pStyle w:val="Nidungvnbn"/>
            </w:pPr>
            <w:r w:rsidRPr="00022686">
              <w:t>Model</w:t>
            </w:r>
          </w:p>
        </w:tc>
        <w:tc>
          <w:tcPr>
            <w:tcW w:w="5490" w:type="dxa"/>
            <w:hideMark/>
          </w:tcPr>
          <w:p w14:paraId="7F7A9987" w14:textId="77777777" w:rsidR="00022686" w:rsidRPr="00022686" w:rsidRDefault="00022686" w:rsidP="00022686">
            <w:pPr>
              <w:pStyle w:val="Nidungvnbn"/>
            </w:pPr>
            <w:r w:rsidRPr="00022686">
              <w:t>vinai/phobert-base</w:t>
            </w:r>
          </w:p>
        </w:tc>
      </w:tr>
      <w:tr w:rsidR="00022686" w:rsidRPr="00022686" w14:paraId="4EEA7383" w14:textId="77777777" w:rsidTr="00022686">
        <w:tc>
          <w:tcPr>
            <w:tcW w:w="4068" w:type="dxa"/>
            <w:hideMark/>
          </w:tcPr>
          <w:p w14:paraId="22DA7866" w14:textId="77777777" w:rsidR="00022686" w:rsidRPr="00022686" w:rsidRDefault="00022686" w:rsidP="00022686">
            <w:pPr>
              <w:pStyle w:val="Nidungvnbn"/>
            </w:pPr>
            <w:r w:rsidRPr="00022686">
              <w:t>Epochs</w:t>
            </w:r>
          </w:p>
        </w:tc>
        <w:tc>
          <w:tcPr>
            <w:tcW w:w="5490" w:type="dxa"/>
            <w:hideMark/>
          </w:tcPr>
          <w:p w14:paraId="3249A923" w14:textId="77777777" w:rsidR="00022686" w:rsidRPr="00022686" w:rsidRDefault="00022686" w:rsidP="00022686">
            <w:pPr>
              <w:pStyle w:val="Nidungvnbn"/>
            </w:pPr>
            <w:r w:rsidRPr="00022686">
              <w:t>3</w:t>
            </w:r>
          </w:p>
        </w:tc>
      </w:tr>
      <w:tr w:rsidR="00022686" w:rsidRPr="00022686" w14:paraId="7CF0A433" w14:textId="77777777" w:rsidTr="00022686">
        <w:tc>
          <w:tcPr>
            <w:tcW w:w="4068" w:type="dxa"/>
            <w:hideMark/>
          </w:tcPr>
          <w:p w14:paraId="135E5397" w14:textId="77777777" w:rsidR="00022686" w:rsidRPr="00022686" w:rsidRDefault="00022686" w:rsidP="00022686">
            <w:pPr>
              <w:pStyle w:val="Nidungvnbn"/>
            </w:pPr>
            <w:r w:rsidRPr="00022686">
              <w:t>Learning Rate</w:t>
            </w:r>
          </w:p>
        </w:tc>
        <w:tc>
          <w:tcPr>
            <w:tcW w:w="5490" w:type="dxa"/>
            <w:hideMark/>
          </w:tcPr>
          <w:p w14:paraId="24B98A05" w14:textId="77777777" w:rsidR="00022686" w:rsidRPr="00022686" w:rsidRDefault="00022686" w:rsidP="00022686">
            <w:pPr>
              <w:pStyle w:val="Nidungvnbn"/>
            </w:pPr>
            <w:r w:rsidRPr="00022686">
              <w:t>2e-5</w:t>
            </w:r>
          </w:p>
        </w:tc>
      </w:tr>
      <w:tr w:rsidR="00022686" w:rsidRPr="00022686" w14:paraId="5CA8F649" w14:textId="77777777" w:rsidTr="00022686">
        <w:tc>
          <w:tcPr>
            <w:tcW w:w="4068" w:type="dxa"/>
            <w:hideMark/>
          </w:tcPr>
          <w:p w14:paraId="36D8362F" w14:textId="77777777" w:rsidR="00022686" w:rsidRPr="00022686" w:rsidRDefault="00022686" w:rsidP="00022686">
            <w:pPr>
              <w:pStyle w:val="Nidungvnbn"/>
            </w:pPr>
            <w:r w:rsidRPr="00022686">
              <w:t>Batch Size</w:t>
            </w:r>
          </w:p>
        </w:tc>
        <w:tc>
          <w:tcPr>
            <w:tcW w:w="5490" w:type="dxa"/>
            <w:hideMark/>
          </w:tcPr>
          <w:p w14:paraId="1FA37414" w14:textId="77777777" w:rsidR="00022686" w:rsidRPr="00022686" w:rsidRDefault="00022686" w:rsidP="00022686">
            <w:pPr>
              <w:pStyle w:val="Nidungvnbn"/>
            </w:pPr>
            <w:r w:rsidRPr="00022686">
              <w:t>16</w:t>
            </w:r>
          </w:p>
        </w:tc>
      </w:tr>
      <w:tr w:rsidR="00022686" w:rsidRPr="00022686" w14:paraId="6057C2AD" w14:textId="77777777" w:rsidTr="00022686">
        <w:tc>
          <w:tcPr>
            <w:tcW w:w="4068" w:type="dxa"/>
            <w:hideMark/>
          </w:tcPr>
          <w:p w14:paraId="58FD323F" w14:textId="77777777" w:rsidR="00022686" w:rsidRPr="00022686" w:rsidRDefault="00022686" w:rsidP="00022686">
            <w:pPr>
              <w:pStyle w:val="Nidungvnbn"/>
            </w:pPr>
            <w:r w:rsidRPr="00022686">
              <w:t>Max Length</w:t>
            </w:r>
          </w:p>
        </w:tc>
        <w:tc>
          <w:tcPr>
            <w:tcW w:w="5490" w:type="dxa"/>
            <w:hideMark/>
          </w:tcPr>
          <w:p w14:paraId="047D9207" w14:textId="77777777" w:rsidR="00022686" w:rsidRPr="00022686" w:rsidRDefault="00022686" w:rsidP="00022686">
            <w:pPr>
              <w:pStyle w:val="Nidungvnbn"/>
            </w:pPr>
            <w:r w:rsidRPr="00022686">
              <w:t>256</w:t>
            </w:r>
          </w:p>
        </w:tc>
      </w:tr>
      <w:tr w:rsidR="00022686" w:rsidRPr="00022686" w14:paraId="48A061D4" w14:textId="77777777" w:rsidTr="00022686">
        <w:tc>
          <w:tcPr>
            <w:tcW w:w="4068" w:type="dxa"/>
            <w:hideMark/>
          </w:tcPr>
          <w:p w14:paraId="21D4402A" w14:textId="77777777" w:rsidR="00022686" w:rsidRPr="00022686" w:rsidRDefault="00022686" w:rsidP="00022686">
            <w:pPr>
              <w:pStyle w:val="Nidungvnbn"/>
            </w:pPr>
            <w:r w:rsidRPr="00022686">
              <w:t>Optimizer</w:t>
            </w:r>
          </w:p>
        </w:tc>
        <w:tc>
          <w:tcPr>
            <w:tcW w:w="5490" w:type="dxa"/>
            <w:hideMark/>
          </w:tcPr>
          <w:p w14:paraId="66AE5283" w14:textId="77777777" w:rsidR="00022686" w:rsidRPr="00022686" w:rsidRDefault="00022686" w:rsidP="00022686">
            <w:pPr>
              <w:pStyle w:val="Nidungvnbn"/>
            </w:pPr>
            <w:r w:rsidRPr="00022686">
              <w:t>AdamW</w:t>
            </w:r>
          </w:p>
        </w:tc>
      </w:tr>
      <w:tr w:rsidR="00022686" w:rsidRPr="00022686" w14:paraId="3B314399" w14:textId="77777777" w:rsidTr="00022686">
        <w:tc>
          <w:tcPr>
            <w:tcW w:w="4068" w:type="dxa"/>
            <w:hideMark/>
          </w:tcPr>
          <w:p w14:paraId="4BD5CD9E" w14:textId="77777777" w:rsidR="00022686" w:rsidRPr="00022686" w:rsidRDefault="00022686" w:rsidP="00022686">
            <w:pPr>
              <w:pStyle w:val="Nidungvnbn"/>
            </w:pPr>
            <w:r w:rsidRPr="00022686">
              <w:t>Loss Function</w:t>
            </w:r>
          </w:p>
        </w:tc>
        <w:tc>
          <w:tcPr>
            <w:tcW w:w="5490" w:type="dxa"/>
            <w:hideMark/>
          </w:tcPr>
          <w:p w14:paraId="643E0ACD" w14:textId="77777777" w:rsidR="00022686" w:rsidRPr="00022686" w:rsidRDefault="00022686" w:rsidP="00022686">
            <w:pPr>
              <w:pStyle w:val="Nidungvnbn"/>
            </w:pPr>
            <w:r w:rsidRPr="00022686">
              <w:t>Cross Entropy Loss</w:t>
            </w:r>
          </w:p>
        </w:tc>
      </w:tr>
    </w:tbl>
    <w:p w14:paraId="6BFB1859" w14:textId="77777777" w:rsidR="00022686" w:rsidRPr="00022686" w:rsidRDefault="00022686" w:rsidP="00022686">
      <w:pPr>
        <w:pStyle w:val="Nidungvnbn"/>
      </w:pPr>
      <w:r w:rsidRPr="00022686">
        <w:t>Để xử lý hiện tượng mất cân bằng dữ liệu, hệ thống sử dụng kỹ thuật Class Weighting.</w:t>
      </w:r>
    </w:p>
    <w:p w14:paraId="39BAB328" w14:textId="77777777" w:rsidR="00022686" w:rsidRPr="00022686" w:rsidRDefault="00022686" w:rsidP="00022686">
      <w:pPr>
        <w:pStyle w:val="Nidungvnbn"/>
      </w:pPr>
      <w:r w:rsidRPr="00022686">
        <w:t>Cách tiếp cận này giúp mô hình chú ý nhiều hơn tới các lớp ít xuất hiện như Negative và Neutral, từ đó cải thiện khả năng phân loại trên các lớp thiểu số.</w:t>
      </w:r>
    </w:p>
    <w:p w14:paraId="4A77DDDF" w14:textId="77777777" w:rsidR="00022686" w:rsidRPr="00022686" w:rsidRDefault="00022686" w:rsidP="00022686">
      <w:pPr>
        <w:pStyle w:val="Nidungvnbn"/>
      </w:pPr>
      <w:r w:rsidRPr="00022686">
        <w:t>Quá trình huấn luyện được thực hiện thông qua thư viện Hugging Face Trainer.</w:t>
      </w:r>
    </w:p>
    <w:p w14:paraId="7098D661" w14:textId="780ABB60" w:rsidR="006E0DF7" w:rsidRPr="00022686" w:rsidRDefault="00FA3121" w:rsidP="00FA3121">
      <w:pPr>
        <w:pStyle w:val="Tiumccp1"/>
      </w:pPr>
      <w:bookmarkStart w:id="50" w:name="_Toc231587435"/>
      <w:r w:rsidRPr="00FA3121">
        <w:t>3.</w:t>
      </w:r>
      <w:r w:rsidR="006E6A5B">
        <w:t>6</w:t>
      </w:r>
      <w:r w:rsidRPr="00FA3121">
        <w:t xml:space="preserve"> Hệ thống AI Business Advisor</w:t>
      </w:r>
      <w:bookmarkEnd w:id="50"/>
    </w:p>
    <w:p w14:paraId="3F85E433" w14:textId="3D684619" w:rsidR="00FA3121" w:rsidRPr="00FA3121" w:rsidRDefault="00FA3121" w:rsidP="00FA3121">
      <w:pPr>
        <w:pStyle w:val="Tiumccp2"/>
      </w:pPr>
      <w:bookmarkStart w:id="51" w:name="_Toc231587436"/>
      <w:r w:rsidRPr="00FA3121">
        <w:t>3.</w:t>
      </w:r>
      <w:r w:rsidR="006E6A5B">
        <w:t>6</w:t>
      </w:r>
      <w:r w:rsidRPr="00FA3121">
        <w:t>.1 Tổng quan</w:t>
      </w:r>
      <w:bookmarkEnd w:id="51"/>
    </w:p>
    <w:p w14:paraId="6AF04050" w14:textId="77777777" w:rsidR="006E6A5B" w:rsidRPr="006E6A5B" w:rsidRDefault="006E6A5B" w:rsidP="006E6A5B">
      <w:pPr>
        <w:pStyle w:val="Nidungvnbn"/>
      </w:pPr>
      <w:r w:rsidRPr="006E6A5B">
        <w:t>AI Business Advisor là thành phần trung tâm của hệ thống Tiki AI Business Advisor, đóng vai trò cầu nối giữa người dùng và các mô-đun phân tích dữ liệu. Thay vì yêu cầu người dùng thực hiện các thao tác phân tích thủ công hoặc đọc các báo cáo thống kê phức tạp, hệ thống cho phép tương tác trực tiếp bằng ngôn ngữ tự nhiên.</w:t>
      </w:r>
    </w:p>
    <w:p w14:paraId="1DE02D62" w14:textId="77777777" w:rsidR="006E6A5B" w:rsidRPr="006E6A5B" w:rsidRDefault="006E6A5B" w:rsidP="006E6A5B">
      <w:pPr>
        <w:pStyle w:val="Nidungvnbn"/>
      </w:pPr>
      <w:r w:rsidRPr="006E6A5B">
        <w:t>Người dùng có thể đặt các câu hỏi như:</w:t>
      </w:r>
    </w:p>
    <w:p w14:paraId="3C39C6DE" w14:textId="77777777" w:rsidR="006E6A5B" w:rsidRPr="006E6A5B" w:rsidRDefault="006E6A5B">
      <w:pPr>
        <w:pStyle w:val="Nidungvnbn"/>
        <w:numPr>
          <w:ilvl w:val="0"/>
          <w:numId w:val="32"/>
        </w:numPr>
      </w:pPr>
      <w:r w:rsidRPr="006E6A5B">
        <w:lastRenderedPageBreak/>
        <w:t>Có nên kinh doanh bình giữ nhiệt không?</w:t>
      </w:r>
    </w:p>
    <w:p w14:paraId="0F8F0A51" w14:textId="77777777" w:rsidR="006E6A5B" w:rsidRPr="006E6A5B" w:rsidRDefault="006E6A5B">
      <w:pPr>
        <w:pStyle w:val="Nidungvnbn"/>
        <w:numPr>
          <w:ilvl w:val="0"/>
          <w:numId w:val="32"/>
        </w:numPr>
      </w:pPr>
      <w:r w:rsidRPr="006E6A5B">
        <w:t>Thị trường đồ chơi trẻ em hiện nay như thế nào?</w:t>
      </w:r>
    </w:p>
    <w:p w14:paraId="7D8B8CD4" w14:textId="77777777" w:rsidR="006E6A5B" w:rsidRPr="006E6A5B" w:rsidRDefault="006E6A5B">
      <w:pPr>
        <w:pStyle w:val="Nidungvnbn"/>
        <w:numPr>
          <w:ilvl w:val="0"/>
          <w:numId w:val="32"/>
        </w:numPr>
      </w:pPr>
      <w:r w:rsidRPr="006E6A5B">
        <w:t>Những điểm yếu của đối thủ là gì?</w:t>
      </w:r>
    </w:p>
    <w:p w14:paraId="6DA6A530" w14:textId="77777777" w:rsidR="006E6A5B" w:rsidRPr="006E6A5B" w:rsidRDefault="006E6A5B">
      <w:pPr>
        <w:pStyle w:val="Nidungvnbn"/>
        <w:numPr>
          <w:ilvl w:val="0"/>
          <w:numId w:val="32"/>
        </w:numPr>
      </w:pPr>
      <w:r w:rsidRPr="006E6A5B">
        <w:t>Sản phẩm nào có tiềm năng phát triển?</w:t>
      </w:r>
    </w:p>
    <w:p w14:paraId="2D1C0C2A" w14:textId="77777777" w:rsidR="006E6A5B" w:rsidRPr="006E6A5B" w:rsidRDefault="006E6A5B" w:rsidP="006E6A5B">
      <w:pPr>
        <w:pStyle w:val="Nidungvnbn"/>
      </w:pPr>
      <w:r w:rsidRPr="006E6A5B">
        <w:t>Hệ thống sẽ tự động thu thập dữ liệu liên quan, thực hiện phân tích và tổng hợp kết quả thành các khuyến nghị kinh doanh dễ hiểu.</w:t>
      </w:r>
    </w:p>
    <w:p w14:paraId="280B6620" w14:textId="77777777" w:rsidR="006E6A5B" w:rsidRPr="006E6A5B" w:rsidRDefault="006E6A5B" w:rsidP="006E6A5B">
      <w:pPr>
        <w:pStyle w:val="Nidungvnbn"/>
      </w:pPr>
      <w:r w:rsidRPr="006E6A5B">
        <w:t>AI Business Advisor được xây dựng dựa trên sự kết hợp của các thành phần:</w:t>
      </w:r>
    </w:p>
    <w:p w14:paraId="58599C4F" w14:textId="77777777" w:rsidR="006E6A5B" w:rsidRPr="006E6A5B" w:rsidRDefault="006E6A5B">
      <w:pPr>
        <w:pStyle w:val="Nidungvnbn"/>
        <w:numPr>
          <w:ilvl w:val="0"/>
          <w:numId w:val="33"/>
        </w:numPr>
      </w:pPr>
      <w:r w:rsidRPr="006E6A5B">
        <w:t>Search Engine</w:t>
      </w:r>
    </w:p>
    <w:p w14:paraId="00CE75DE" w14:textId="77777777" w:rsidR="006E6A5B" w:rsidRPr="006E6A5B" w:rsidRDefault="006E6A5B">
      <w:pPr>
        <w:pStyle w:val="Nidungvnbn"/>
        <w:numPr>
          <w:ilvl w:val="0"/>
          <w:numId w:val="33"/>
        </w:numPr>
      </w:pPr>
      <w:r w:rsidRPr="006E6A5B">
        <w:t>RAG Engine</w:t>
      </w:r>
    </w:p>
    <w:p w14:paraId="0B8C8019" w14:textId="77777777" w:rsidR="006E6A5B" w:rsidRPr="006E6A5B" w:rsidRDefault="006E6A5B">
      <w:pPr>
        <w:pStyle w:val="Nidungvnbn"/>
        <w:numPr>
          <w:ilvl w:val="0"/>
          <w:numId w:val="33"/>
        </w:numPr>
      </w:pPr>
      <w:r w:rsidRPr="006E6A5B">
        <w:t>Gemini Large Language Model</w:t>
      </w:r>
    </w:p>
    <w:p w14:paraId="281AE646" w14:textId="77777777" w:rsidR="006E6A5B" w:rsidRPr="006E6A5B" w:rsidRDefault="006E6A5B">
      <w:pPr>
        <w:pStyle w:val="Nidungvnbn"/>
        <w:numPr>
          <w:ilvl w:val="0"/>
          <w:numId w:val="33"/>
        </w:numPr>
      </w:pPr>
      <w:r w:rsidRPr="006E6A5B">
        <w:t>Function Calling</w:t>
      </w:r>
    </w:p>
    <w:p w14:paraId="2B00CA55" w14:textId="77777777" w:rsidR="006E6A5B" w:rsidRPr="006E6A5B" w:rsidRDefault="006E6A5B">
      <w:pPr>
        <w:pStyle w:val="Nidungvnbn"/>
        <w:numPr>
          <w:ilvl w:val="0"/>
          <w:numId w:val="33"/>
        </w:numPr>
      </w:pPr>
      <w:r w:rsidRPr="006E6A5B">
        <w:t>Data Analytics Layer</w:t>
      </w:r>
    </w:p>
    <w:p w14:paraId="585EF83B" w14:textId="77777777" w:rsidR="006E6A5B" w:rsidRPr="006E6A5B" w:rsidRDefault="006E6A5B" w:rsidP="006E6A5B">
      <w:pPr>
        <w:pStyle w:val="Nidungvnbn"/>
      </w:pPr>
      <w:r w:rsidRPr="006E6A5B">
        <w:t>Nhờ đó, hệ thống không chỉ trả lời câu hỏi mà còn có khả năng phân tích thị trường, đánh giá cơ hội kinh doanh và hỗ trợ ra quyết định.</w:t>
      </w:r>
    </w:p>
    <w:p w14:paraId="47634A08" w14:textId="5D981192" w:rsidR="005D225E" w:rsidRPr="00022686" w:rsidRDefault="006E6A5B" w:rsidP="006E6A5B">
      <w:pPr>
        <w:pStyle w:val="Tiumccp2"/>
      </w:pPr>
      <w:bookmarkStart w:id="52" w:name="_Toc231587437"/>
      <w:r w:rsidRPr="006E6A5B">
        <w:t>3.</w:t>
      </w:r>
      <w:r>
        <w:t>6</w:t>
      </w:r>
      <w:r w:rsidRPr="006E6A5B">
        <w:t>.2 Search Engine</w:t>
      </w:r>
      <w:bookmarkEnd w:id="52"/>
    </w:p>
    <w:p w14:paraId="47A8DB0F" w14:textId="77777777" w:rsidR="006E6A5B" w:rsidRPr="006E6A5B" w:rsidRDefault="006E6A5B" w:rsidP="006E6A5B">
      <w:pPr>
        <w:pStyle w:val="Nidungvnbn"/>
      </w:pPr>
      <w:r w:rsidRPr="006E6A5B">
        <w:t>Search Engine là thành phần chịu trách nhiệm truy xuất dữ liệu sản phẩm từ kho dữ liệu của hệ thống.</w:t>
      </w:r>
    </w:p>
    <w:p w14:paraId="33E897BB" w14:textId="77777777" w:rsidR="006E6A5B" w:rsidRPr="006E6A5B" w:rsidRDefault="006E6A5B" w:rsidP="006E6A5B">
      <w:pPr>
        <w:pStyle w:val="Nidungvnbn"/>
      </w:pPr>
      <w:r w:rsidRPr="006E6A5B">
        <w:t>Trong dự án, hai cơ chế tìm kiếm được triển khai song song:</w:t>
      </w:r>
    </w:p>
    <w:p w14:paraId="7D11AD22" w14:textId="77777777" w:rsidR="006E6A5B" w:rsidRPr="006E6A5B" w:rsidRDefault="006E6A5B" w:rsidP="006E6A5B">
      <w:pPr>
        <w:pStyle w:val="Nidungvnbn"/>
        <w:rPr>
          <w:b/>
          <w:bCs/>
        </w:rPr>
      </w:pPr>
      <w:r w:rsidRPr="006E6A5B">
        <w:rPr>
          <w:b/>
          <w:bCs/>
        </w:rPr>
        <w:t>Keyword Search</w:t>
      </w:r>
    </w:p>
    <w:p w14:paraId="2A2BE724" w14:textId="77777777" w:rsidR="006E6A5B" w:rsidRPr="006E6A5B" w:rsidRDefault="006E6A5B" w:rsidP="006E6A5B">
      <w:pPr>
        <w:pStyle w:val="Nidungvnbn"/>
      </w:pPr>
      <w:r w:rsidRPr="006E6A5B">
        <w:t>Keyword Search thực hiện tìm kiếm dựa trên việc đối sánh trực tiếp từ khóa của người dùng với tên sản phẩm hoặc danh mục sản phẩm.</w:t>
      </w:r>
    </w:p>
    <w:p w14:paraId="714F183B" w14:textId="77777777" w:rsidR="006E6A5B" w:rsidRPr="006E6A5B" w:rsidRDefault="006E6A5B" w:rsidP="006E6A5B">
      <w:pPr>
        <w:pStyle w:val="Nidungvnbn"/>
      </w:pPr>
      <w:r w:rsidRPr="006E6A5B">
        <w:t>Ưu điểm:</w:t>
      </w:r>
    </w:p>
    <w:p w14:paraId="02618C91" w14:textId="77777777" w:rsidR="006E6A5B" w:rsidRPr="006E6A5B" w:rsidRDefault="006E6A5B">
      <w:pPr>
        <w:pStyle w:val="Nidungvnbn"/>
        <w:numPr>
          <w:ilvl w:val="0"/>
          <w:numId w:val="34"/>
        </w:numPr>
      </w:pPr>
      <w:r w:rsidRPr="006E6A5B">
        <w:t>Tốc độ xử lý nhanh.</w:t>
      </w:r>
    </w:p>
    <w:p w14:paraId="735A5756" w14:textId="77777777" w:rsidR="006E6A5B" w:rsidRPr="006E6A5B" w:rsidRDefault="006E6A5B">
      <w:pPr>
        <w:pStyle w:val="Nidungvnbn"/>
        <w:numPr>
          <w:ilvl w:val="0"/>
          <w:numId w:val="34"/>
        </w:numPr>
      </w:pPr>
      <w:r w:rsidRPr="006E6A5B">
        <w:t>Chi phí tính toán thấp.</w:t>
      </w:r>
    </w:p>
    <w:p w14:paraId="6BD57514" w14:textId="77777777" w:rsidR="006E6A5B" w:rsidRPr="006E6A5B" w:rsidRDefault="006E6A5B">
      <w:pPr>
        <w:pStyle w:val="Nidungvnbn"/>
        <w:numPr>
          <w:ilvl w:val="0"/>
          <w:numId w:val="34"/>
        </w:numPr>
      </w:pPr>
      <w:r w:rsidRPr="006E6A5B">
        <w:t>Phù hợp với các truy vấn ngắn và cụ thể.</w:t>
      </w:r>
    </w:p>
    <w:p w14:paraId="76F97454" w14:textId="77777777" w:rsidR="006E6A5B" w:rsidRPr="006E6A5B" w:rsidRDefault="006E6A5B" w:rsidP="006E6A5B">
      <w:pPr>
        <w:pStyle w:val="Nidungvnbn"/>
      </w:pPr>
      <w:r w:rsidRPr="006E6A5B">
        <w:t>Nhược điểm:</w:t>
      </w:r>
    </w:p>
    <w:p w14:paraId="5AF0A24A" w14:textId="77777777" w:rsidR="006E6A5B" w:rsidRPr="006E6A5B" w:rsidRDefault="006E6A5B">
      <w:pPr>
        <w:pStyle w:val="Nidungvnbn"/>
        <w:numPr>
          <w:ilvl w:val="0"/>
          <w:numId w:val="35"/>
        </w:numPr>
      </w:pPr>
      <w:r w:rsidRPr="006E6A5B">
        <w:t>Không hiểu ngữ nghĩa của truy vấn.</w:t>
      </w:r>
    </w:p>
    <w:p w14:paraId="5C8EE0C0" w14:textId="77777777" w:rsidR="006E6A5B" w:rsidRPr="006E6A5B" w:rsidRDefault="006E6A5B">
      <w:pPr>
        <w:pStyle w:val="Nidungvnbn"/>
        <w:numPr>
          <w:ilvl w:val="0"/>
          <w:numId w:val="35"/>
        </w:numPr>
      </w:pPr>
      <w:r w:rsidRPr="006E6A5B">
        <w:lastRenderedPageBreak/>
        <w:t>Dễ bỏ sót các sản phẩm liên quan khi người dùng sử dụng từ đồng nghĩa hoặc cách diễn đạt khác.</w:t>
      </w:r>
    </w:p>
    <w:p w14:paraId="705106DB" w14:textId="77777777" w:rsidR="006E6A5B" w:rsidRPr="006E6A5B" w:rsidRDefault="006E6A5B" w:rsidP="006E6A5B">
      <w:pPr>
        <w:pStyle w:val="Nidungvnbn"/>
        <w:rPr>
          <w:b/>
          <w:bCs/>
        </w:rPr>
      </w:pPr>
      <w:r w:rsidRPr="006E6A5B">
        <w:rPr>
          <w:b/>
          <w:bCs/>
        </w:rPr>
        <w:t>Semantic Search</w:t>
      </w:r>
    </w:p>
    <w:p w14:paraId="6F80E8FB" w14:textId="77777777" w:rsidR="006E6A5B" w:rsidRPr="006E6A5B" w:rsidRDefault="006E6A5B" w:rsidP="006E6A5B">
      <w:pPr>
        <w:pStyle w:val="Nidungvnbn"/>
      </w:pPr>
      <w:r w:rsidRPr="006E6A5B">
        <w:t>Semantic Search sử dụng mô hình SentenceTransformer để chuyển đổi truy vấn và dữ liệu sản phẩm thành các vector embedding trong không gian ngữ nghĩa.</w:t>
      </w:r>
    </w:p>
    <w:p w14:paraId="3F76D4E7" w14:textId="77777777" w:rsidR="006E6A5B" w:rsidRPr="006E6A5B" w:rsidRDefault="006E6A5B" w:rsidP="006E6A5B">
      <w:pPr>
        <w:pStyle w:val="Nidungvnbn"/>
      </w:pPr>
      <w:r w:rsidRPr="006E6A5B">
        <w:t>Sau đó, hệ thống sử dụng ChromaDB để tìm kiếm các vector có độ tương đồng cao nhất.</w:t>
      </w:r>
    </w:p>
    <w:p w14:paraId="4CD2752A" w14:textId="77777777" w:rsidR="006E6A5B" w:rsidRPr="006E6A5B" w:rsidRDefault="006E6A5B" w:rsidP="006E6A5B">
      <w:pPr>
        <w:pStyle w:val="Nidungvnbn"/>
      </w:pPr>
      <w:r w:rsidRPr="006E6A5B">
        <w:t>Ưu điểm:</w:t>
      </w:r>
    </w:p>
    <w:p w14:paraId="40E59E88" w14:textId="77777777" w:rsidR="006E6A5B" w:rsidRPr="006E6A5B" w:rsidRDefault="006E6A5B">
      <w:pPr>
        <w:pStyle w:val="Nidungvnbn"/>
        <w:numPr>
          <w:ilvl w:val="0"/>
          <w:numId w:val="36"/>
        </w:numPr>
      </w:pPr>
      <w:r w:rsidRPr="006E6A5B">
        <w:t>Hiểu được ý nghĩa của câu hỏi.</w:t>
      </w:r>
    </w:p>
    <w:p w14:paraId="43FF8BD1" w14:textId="77777777" w:rsidR="006E6A5B" w:rsidRPr="006E6A5B" w:rsidRDefault="006E6A5B">
      <w:pPr>
        <w:pStyle w:val="Nidungvnbn"/>
        <w:numPr>
          <w:ilvl w:val="0"/>
          <w:numId w:val="36"/>
        </w:numPr>
      </w:pPr>
      <w:r w:rsidRPr="006E6A5B">
        <w:t>Tìm được các sản phẩm liên quan về mặt ngữ nghĩa.</w:t>
      </w:r>
    </w:p>
    <w:p w14:paraId="3DA3A48C" w14:textId="77777777" w:rsidR="006E6A5B" w:rsidRPr="006E6A5B" w:rsidRDefault="006E6A5B">
      <w:pPr>
        <w:pStyle w:val="Nidungvnbn"/>
        <w:numPr>
          <w:ilvl w:val="0"/>
          <w:numId w:val="36"/>
        </w:numPr>
      </w:pPr>
      <w:r w:rsidRPr="006E6A5B">
        <w:t>Hỗ trợ tốt các truy vấn tư vấn kinh doanh.</w:t>
      </w:r>
    </w:p>
    <w:p w14:paraId="49EC5D9C" w14:textId="77777777" w:rsidR="006E6A5B" w:rsidRPr="006E6A5B" w:rsidRDefault="006E6A5B" w:rsidP="006E6A5B">
      <w:pPr>
        <w:pStyle w:val="Nidungvnbn"/>
      </w:pPr>
      <w:r w:rsidRPr="006E6A5B">
        <w:t>Nhược điểm:</w:t>
      </w:r>
    </w:p>
    <w:p w14:paraId="0BCFFFD8" w14:textId="77777777" w:rsidR="006E6A5B" w:rsidRPr="006E6A5B" w:rsidRDefault="006E6A5B">
      <w:pPr>
        <w:pStyle w:val="Nidungvnbn"/>
        <w:numPr>
          <w:ilvl w:val="0"/>
          <w:numId w:val="37"/>
        </w:numPr>
      </w:pPr>
      <w:r w:rsidRPr="006E6A5B">
        <w:t>Tốn tài nguyên tính toán hơn Keyword Search.</w:t>
      </w:r>
    </w:p>
    <w:p w14:paraId="4596B099" w14:textId="77777777" w:rsidR="006E6A5B" w:rsidRPr="006E6A5B" w:rsidRDefault="006E6A5B">
      <w:pPr>
        <w:pStyle w:val="Nidungvnbn"/>
        <w:numPr>
          <w:ilvl w:val="0"/>
          <w:numId w:val="37"/>
        </w:numPr>
      </w:pPr>
      <w:r w:rsidRPr="006E6A5B">
        <w:t>Cần duy trì cơ sở dữ liệu vector.</w:t>
      </w:r>
    </w:p>
    <w:p w14:paraId="4101C116" w14:textId="77777777" w:rsidR="006E6A5B" w:rsidRPr="006E6A5B" w:rsidRDefault="006E6A5B" w:rsidP="006E6A5B">
      <w:pPr>
        <w:pStyle w:val="Nidungvnbn"/>
      </w:pPr>
      <w:r w:rsidRPr="006E6A5B">
        <w:t>Để đảm bảo tính ổn định, hệ thống áp dụng cơ chế fallback. Khi Semantic Search không khả dụng hoặc không trả về kết quả phù hợp, hệ thống sẽ tự động chuyển sang Keyword Search.</w:t>
      </w:r>
    </w:p>
    <w:p w14:paraId="16BF7A42" w14:textId="6BEFC66B" w:rsidR="005D225E" w:rsidRPr="00022686" w:rsidRDefault="006E6A5B" w:rsidP="006E6A5B">
      <w:pPr>
        <w:pStyle w:val="Tiumccp2"/>
      </w:pPr>
      <w:bookmarkStart w:id="53" w:name="_Toc231587438"/>
      <w:r w:rsidRPr="006E6A5B">
        <w:t>3.</w:t>
      </w:r>
      <w:r>
        <w:t>6</w:t>
      </w:r>
      <w:r w:rsidRPr="006E6A5B">
        <w:t>.3 RAG Engine</w:t>
      </w:r>
      <w:bookmarkEnd w:id="53"/>
    </w:p>
    <w:p w14:paraId="3BA5800B" w14:textId="22331B78" w:rsidR="006E6A5B" w:rsidRPr="006E6A5B" w:rsidRDefault="006E6A5B" w:rsidP="006E6A5B">
      <w:pPr>
        <w:pStyle w:val="Nidungvnbn"/>
      </w:pPr>
      <w:r w:rsidRPr="006E6A5B">
        <w:t>Retrieval</w:t>
      </w:r>
      <w:r w:rsidR="000F33F9">
        <w:t xml:space="preserve"> </w:t>
      </w:r>
      <w:r w:rsidRPr="006E6A5B">
        <w:t>Augmented Generation là cơ chế giúp mô hình ngôn ngữ lớn khai thác dữ liệu nội bộ của hệ thống thay vì chỉ dựa trên kiến thức được huấn luyện trước.</w:t>
      </w:r>
    </w:p>
    <w:p w14:paraId="572E0B39" w14:textId="77777777" w:rsidR="006E6A5B" w:rsidRPr="006E6A5B" w:rsidRDefault="006E6A5B" w:rsidP="006E6A5B">
      <w:pPr>
        <w:pStyle w:val="Nidungvnbn"/>
      </w:pPr>
      <w:r w:rsidRPr="006E6A5B">
        <w:t>Trong dự án, RAG Engine được xây dựng trên nền tảng ChromaDB và SentenceTransformer.</w:t>
      </w:r>
    </w:p>
    <w:p w14:paraId="1C7172C2" w14:textId="77777777" w:rsidR="006E6A5B" w:rsidRPr="006E6A5B" w:rsidRDefault="006E6A5B" w:rsidP="006E6A5B">
      <w:pPr>
        <w:pStyle w:val="Nidungvnbn"/>
      </w:pPr>
      <w:r w:rsidRPr="006E6A5B">
        <w:t>Quy trình hoạt động gồm các bước:</w:t>
      </w:r>
    </w:p>
    <w:p w14:paraId="474C4947" w14:textId="77777777" w:rsidR="006E6A5B" w:rsidRPr="006E6A5B" w:rsidRDefault="006E6A5B">
      <w:pPr>
        <w:pStyle w:val="Nidungvnbn"/>
        <w:numPr>
          <w:ilvl w:val="0"/>
          <w:numId w:val="38"/>
        </w:numPr>
      </w:pPr>
      <w:r w:rsidRPr="006E6A5B">
        <w:t>Nhận truy vấn từ người dùng.</w:t>
      </w:r>
    </w:p>
    <w:p w14:paraId="54A40999" w14:textId="77777777" w:rsidR="006E6A5B" w:rsidRPr="006E6A5B" w:rsidRDefault="006E6A5B">
      <w:pPr>
        <w:pStyle w:val="Nidungvnbn"/>
        <w:numPr>
          <w:ilvl w:val="0"/>
          <w:numId w:val="38"/>
        </w:numPr>
      </w:pPr>
      <w:r w:rsidRPr="006E6A5B">
        <w:t>Chuyển truy vấn thành vector embedding.</w:t>
      </w:r>
    </w:p>
    <w:p w14:paraId="3411267F" w14:textId="77777777" w:rsidR="006E6A5B" w:rsidRPr="006E6A5B" w:rsidRDefault="006E6A5B">
      <w:pPr>
        <w:pStyle w:val="Nidungvnbn"/>
        <w:numPr>
          <w:ilvl w:val="0"/>
          <w:numId w:val="38"/>
        </w:numPr>
      </w:pPr>
      <w:r w:rsidRPr="006E6A5B">
        <w:t>Truy vấn ChromaDB.</w:t>
      </w:r>
    </w:p>
    <w:p w14:paraId="10FEAFE7" w14:textId="77777777" w:rsidR="006E6A5B" w:rsidRPr="006E6A5B" w:rsidRDefault="006E6A5B">
      <w:pPr>
        <w:pStyle w:val="Nidungvnbn"/>
        <w:numPr>
          <w:ilvl w:val="0"/>
          <w:numId w:val="38"/>
        </w:numPr>
      </w:pPr>
      <w:r w:rsidRPr="006E6A5B">
        <w:t>Lấy tập tài liệu liên quan nhất.</w:t>
      </w:r>
    </w:p>
    <w:p w14:paraId="15AEFBA0" w14:textId="77777777" w:rsidR="006E6A5B" w:rsidRPr="006E6A5B" w:rsidRDefault="006E6A5B">
      <w:pPr>
        <w:pStyle w:val="Nidungvnbn"/>
        <w:numPr>
          <w:ilvl w:val="0"/>
          <w:numId w:val="38"/>
        </w:numPr>
      </w:pPr>
      <w:r w:rsidRPr="006E6A5B">
        <w:lastRenderedPageBreak/>
        <w:t>Đưa dữ liệu vào Prompt của Gemini.</w:t>
      </w:r>
    </w:p>
    <w:p w14:paraId="74F7E045" w14:textId="77777777" w:rsidR="006E6A5B" w:rsidRPr="006E6A5B" w:rsidRDefault="006E6A5B" w:rsidP="006E6A5B">
      <w:pPr>
        <w:pStyle w:val="Nidungvnbn"/>
      </w:pPr>
      <w:r w:rsidRPr="006E6A5B">
        <w:t>Kiến trúc này giúp Gemini có thể trả lời dựa trên dữ liệu thực tế của hệ thống như:</w:t>
      </w:r>
    </w:p>
    <w:p w14:paraId="6463AB47" w14:textId="77777777" w:rsidR="006E6A5B" w:rsidRPr="006E6A5B" w:rsidRDefault="006E6A5B">
      <w:pPr>
        <w:pStyle w:val="Nidungvnbn"/>
        <w:numPr>
          <w:ilvl w:val="0"/>
          <w:numId w:val="39"/>
        </w:numPr>
      </w:pPr>
      <w:r w:rsidRPr="006E6A5B">
        <w:t>Thông tin sản phẩm.</w:t>
      </w:r>
    </w:p>
    <w:p w14:paraId="5EAEB881" w14:textId="77777777" w:rsidR="006E6A5B" w:rsidRPr="006E6A5B" w:rsidRDefault="006E6A5B">
      <w:pPr>
        <w:pStyle w:val="Nidungvnbn"/>
        <w:numPr>
          <w:ilvl w:val="0"/>
          <w:numId w:val="39"/>
        </w:numPr>
      </w:pPr>
      <w:r w:rsidRPr="006E6A5B">
        <w:t>Đánh giá khách hàng.</w:t>
      </w:r>
    </w:p>
    <w:p w14:paraId="6FE91469" w14:textId="77777777" w:rsidR="006E6A5B" w:rsidRPr="006E6A5B" w:rsidRDefault="006E6A5B">
      <w:pPr>
        <w:pStyle w:val="Nidungvnbn"/>
        <w:numPr>
          <w:ilvl w:val="0"/>
          <w:numId w:val="39"/>
        </w:numPr>
      </w:pPr>
      <w:r w:rsidRPr="006E6A5B">
        <w:t>Kết quả phân cụm KMeans.</w:t>
      </w:r>
    </w:p>
    <w:p w14:paraId="5BC10165" w14:textId="77777777" w:rsidR="006E6A5B" w:rsidRPr="006E6A5B" w:rsidRDefault="006E6A5B">
      <w:pPr>
        <w:pStyle w:val="Nidungvnbn"/>
        <w:numPr>
          <w:ilvl w:val="0"/>
          <w:numId w:val="39"/>
        </w:numPr>
      </w:pPr>
      <w:r w:rsidRPr="006E6A5B">
        <w:t>Báo cáo thị trường.</w:t>
      </w:r>
    </w:p>
    <w:p w14:paraId="165F6645" w14:textId="77777777" w:rsidR="006E6A5B" w:rsidRPr="006E6A5B" w:rsidRDefault="006E6A5B" w:rsidP="006E6A5B">
      <w:pPr>
        <w:pStyle w:val="Nidungvnbn"/>
      </w:pPr>
      <w:r w:rsidRPr="006E6A5B">
        <w:t>Nhờ đó, câu trả lời có tính chính xác và bám sát dữ liệu hơn so với việc sử dụng mô hình ngôn ngữ độc lập.</w:t>
      </w:r>
    </w:p>
    <w:p w14:paraId="19890FCB" w14:textId="3102D1FC" w:rsidR="000F33F9" w:rsidRPr="000F33F9" w:rsidRDefault="000F33F9" w:rsidP="000F33F9">
      <w:pPr>
        <w:pStyle w:val="Tiumccp2"/>
      </w:pPr>
      <w:bookmarkStart w:id="54" w:name="_Toc231587439"/>
      <w:r w:rsidRPr="000F33F9">
        <w:t>3.</w:t>
      </w:r>
      <w:r w:rsidR="007C0448">
        <w:t>6</w:t>
      </w:r>
      <w:r w:rsidRPr="000F33F9">
        <w:t>.4 Gemini Large Language Model</w:t>
      </w:r>
      <w:bookmarkEnd w:id="54"/>
    </w:p>
    <w:p w14:paraId="3A2F8F4D" w14:textId="77777777" w:rsidR="000F33F9" w:rsidRPr="000F33F9" w:rsidRDefault="000F33F9" w:rsidP="000F33F9">
      <w:pPr>
        <w:pStyle w:val="Nidungvnbn"/>
      </w:pPr>
      <w:r w:rsidRPr="000F33F9">
        <w:t>Gemini là mô hình ngôn ngữ lớn được sử dụng làm bộ não trung tâm của AI Business Advisor.</w:t>
      </w:r>
    </w:p>
    <w:p w14:paraId="4D994B6C" w14:textId="77777777" w:rsidR="000F33F9" w:rsidRPr="000F33F9" w:rsidRDefault="000F33F9" w:rsidP="000F33F9">
      <w:pPr>
        <w:pStyle w:val="Nidungvnbn"/>
      </w:pPr>
      <w:r w:rsidRPr="000F33F9">
        <w:t>Vai trò chính của Gemini bao gồm:</w:t>
      </w:r>
    </w:p>
    <w:p w14:paraId="0CEF4EE5" w14:textId="77777777" w:rsidR="000F33F9" w:rsidRPr="000F33F9" w:rsidRDefault="000F33F9">
      <w:pPr>
        <w:pStyle w:val="Nidungvnbn"/>
        <w:numPr>
          <w:ilvl w:val="0"/>
          <w:numId w:val="40"/>
        </w:numPr>
      </w:pPr>
      <w:r w:rsidRPr="000F33F9">
        <w:t>Trợ lý tư vấn kinh doanh.</w:t>
      </w:r>
    </w:p>
    <w:p w14:paraId="53B266CE" w14:textId="77777777" w:rsidR="000F33F9" w:rsidRPr="000F33F9" w:rsidRDefault="000F33F9">
      <w:pPr>
        <w:pStyle w:val="Nidungvnbn"/>
        <w:numPr>
          <w:ilvl w:val="0"/>
          <w:numId w:val="40"/>
        </w:numPr>
      </w:pPr>
      <w:r w:rsidRPr="000F33F9">
        <w:t>Sinh báo cáo thị trường.</w:t>
      </w:r>
    </w:p>
    <w:p w14:paraId="7E1ECED7" w14:textId="77777777" w:rsidR="000F33F9" w:rsidRPr="000F33F9" w:rsidRDefault="000F33F9">
      <w:pPr>
        <w:pStyle w:val="Nidungvnbn"/>
        <w:numPr>
          <w:ilvl w:val="0"/>
          <w:numId w:val="40"/>
        </w:numPr>
      </w:pPr>
      <w:r w:rsidRPr="000F33F9">
        <w:t>Phân tích xu hướng tiêu dùng.</w:t>
      </w:r>
    </w:p>
    <w:p w14:paraId="7EF1FE6B" w14:textId="77777777" w:rsidR="000F33F9" w:rsidRPr="000F33F9" w:rsidRDefault="000F33F9">
      <w:pPr>
        <w:pStyle w:val="Nidungvnbn"/>
        <w:numPr>
          <w:ilvl w:val="0"/>
          <w:numId w:val="40"/>
        </w:numPr>
      </w:pPr>
      <w:r w:rsidRPr="000F33F9">
        <w:t>Đánh giá đối thủ cạnh tranh.</w:t>
      </w:r>
    </w:p>
    <w:p w14:paraId="24BA59DD" w14:textId="77777777" w:rsidR="000F33F9" w:rsidRPr="000F33F9" w:rsidRDefault="000F33F9">
      <w:pPr>
        <w:pStyle w:val="Nidungvnbn"/>
        <w:numPr>
          <w:ilvl w:val="0"/>
          <w:numId w:val="40"/>
        </w:numPr>
      </w:pPr>
      <w:r w:rsidRPr="000F33F9">
        <w:t>Tổng hợp dữ liệu từ nhiều nguồn khác nhau.</w:t>
      </w:r>
    </w:p>
    <w:p w14:paraId="1C164B07" w14:textId="77777777" w:rsidR="000F33F9" w:rsidRPr="000F33F9" w:rsidRDefault="000F33F9" w:rsidP="000F33F9">
      <w:pPr>
        <w:pStyle w:val="Nidungvnbn"/>
      </w:pPr>
      <w:r w:rsidRPr="000F33F9">
        <w:t>Gemini không truy cập trực tiếp vào dữ liệu sản phẩm mà nhận thông tin đã được xử lý từ:</w:t>
      </w:r>
    </w:p>
    <w:p w14:paraId="1E4919EC" w14:textId="77777777" w:rsidR="000F33F9" w:rsidRPr="000F33F9" w:rsidRDefault="000F33F9">
      <w:pPr>
        <w:pStyle w:val="Nidungvnbn"/>
        <w:numPr>
          <w:ilvl w:val="0"/>
          <w:numId w:val="41"/>
        </w:numPr>
      </w:pPr>
      <w:r w:rsidRPr="000F33F9">
        <w:t>Search Engine.</w:t>
      </w:r>
    </w:p>
    <w:p w14:paraId="7574260F" w14:textId="77777777" w:rsidR="000F33F9" w:rsidRPr="000F33F9" w:rsidRDefault="000F33F9">
      <w:pPr>
        <w:pStyle w:val="Nidungvnbn"/>
        <w:numPr>
          <w:ilvl w:val="0"/>
          <w:numId w:val="41"/>
        </w:numPr>
      </w:pPr>
      <w:r w:rsidRPr="000F33F9">
        <w:t>RAG Engine.</w:t>
      </w:r>
    </w:p>
    <w:p w14:paraId="03E4F78D" w14:textId="77777777" w:rsidR="000F33F9" w:rsidRPr="000F33F9" w:rsidRDefault="000F33F9">
      <w:pPr>
        <w:pStyle w:val="Nidungvnbn"/>
        <w:numPr>
          <w:ilvl w:val="0"/>
          <w:numId w:val="41"/>
        </w:numPr>
      </w:pPr>
      <w:r w:rsidRPr="000F33F9">
        <w:t>Market Report.</w:t>
      </w:r>
    </w:p>
    <w:p w14:paraId="73B2C3BD" w14:textId="77777777" w:rsidR="000F33F9" w:rsidRDefault="000F33F9">
      <w:pPr>
        <w:pStyle w:val="Nidungvnbn"/>
        <w:numPr>
          <w:ilvl w:val="0"/>
          <w:numId w:val="41"/>
        </w:numPr>
      </w:pPr>
      <w:r w:rsidRPr="000F33F9">
        <w:t>Market Insight.</w:t>
      </w:r>
    </w:p>
    <w:p w14:paraId="24058C0D" w14:textId="254F711A" w:rsidR="000F33F9" w:rsidRPr="000F33F9" w:rsidRDefault="000F33F9" w:rsidP="000F33F9">
      <w:pPr>
        <w:pStyle w:val="Nidungvnbn"/>
      </w:pPr>
      <w:r w:rsidRPr="000F33F9">
        <w:t>Từ các dữ liệu này, Gemini thực hiện suy luận và sinh ra các khuyến nghị kinh doanh dưới dạng ngôn ngữ tự nhiên.</w:t>
      </w:r>
    </w:p>
    <w:p w14:paraId="03DA8E31" w14:textId="77777777" w:rsidR="000F33F9" w:rsidRDefault="000F33F9" w:rsidP="000F33F9">
      <w:pPr>
        <w:pStyle w:val="Nidungvnbn"/>
      </w:pPr>
      <w:r w:rsidRPr="000F33F9">
        <w:lastRenderedPageBreak/>
        <w:t>Việc sử dụng Gemini giúp hệ thống chuyển đổi các kết quả phân tích kỹ thuật thành các nhận định dễ hiểu đối với người dùng không có chuyên môn về khoa học dữ liệu.</w:t>
      </w:r>
    </w:p>
    <w:p w14:paraId="3E0EFE3E" w14:textId="3B1623B5" w:rsidR="00995594" w:rsidRPr="00995594" w:rsidRDefault="00995594" w:rsidP="00995594">
      <w:pPr>
        <w:pStyle w:val="Tiumccp1"/>
      </w:pPr>
      <w:bookmarkStart w:id="55" w:name="_Toc231587440"/>
      <w:r w:rsidRPr="00995594">
        <w:t>3.</w:t>
      </w:r>
      <w:r>
        <w:t>7</w:t>
      </w:r>
      <w:r w:rsidRPr="00995594">
        <w:t xml:space="preserve"> Triển khai hệ thống</w:t>
      </w:r>
      <w:bookmarkEnd w:id="55"/>
    </w:p>
    <w:p w14:paraId="603C71DB" w14:textId="77777777" w:rsidR="00995594" w:rsidRPr="00995594" w:rsidRDefault="00995594" w:rsidP="00995594">
      <w:pPr>
        <w:pStyle w:val="Nidungvnbn"/>
      </w:pPr>
      <w:r w:rsidRPr="00995594">
        <w:t>Sau khi hoàn thành các giai đoạn thu thập dữ liệu, xử lý dữ liệu và xây dựng mô hình phân tích, hệ thống được triển khai dưới dạng một ứng dụng Web tích hợp trí tuệ nhân tạo nhằm hỗ trợ người dùng tra cứu, phân tích thị trường và nhận tư vấn kinh doanh theo thời gian thực. Kiến trúc triển khai được thiết kế theo hướng tách biệt các thành phần giao diện, dịch vụ xử lý và dữ liệu nhằm đảm bảo tính mở rộng, khả năng bảo trì cũng như hiệu năng vận hành của hệ thống.</w:t>
      </w:r>
    </w:p>
    <w:p w14:paraId="09E8B687" w14:textId="77777777" w:rsidR="00995594" w:rsidRPr="00995594" w:rsidRDefault="00995594" w:rsidP="00995594">
      <w:pPr>
        <w:pStyle w:val="Nidungvnbn"/>
      </w:pPr>
      <w:r w:rsidRPr="00995594">
        <w:t>Hệ thống được xây dựng dựa trên sự kết hợp giữa kiến trúc hướng dịch vụ (Service-Oriented Architecture – SOA) và kiến trúc quản lý dữ liệu Medallion. Cách tiếp cận này cho phép tách biệt rõ ràng giữa tầng giao diện người dùng, tầng xử lý nghiệp vụ, tầng quản lý dữ liệu và tầng mô hình học máy.</w:t>
      </w:r>
    </w:p>
    <w:p w14:paraId="3FAF15F6" w14:textId="503B549D" w:rsidR="00995594" w:rsidRPr="00995594" w:rsidRDefault="00995594" w:rsidP="00995594">
      <w:pPr>
        <w:pStyle w:val="Tiumccp2"/>
      </w:pPr>
      <w:bookmarkStart w:id="56" w:name="_Toc231587441"/>
      <w:r w:rsidRPr="00995594">
        <w:t>3.</w:t>
      </w:r>
      <w:r>
        <w:t>7</w:t>
      </w:r>
      <w:r w:rsidRPr="00995594">
        <w:t>.1 Kiến trúc triển khai</w:t>
      </w:r>
      <w:bookmarkEnd w:id="56"/>
    </w:p>
    <w:p w14:paraId="1A527F45" w14:textId="77777777" w:rsidR="00995594" w:rsidRDefault="00995594" w:rsidP="00995594">
      <w:pPr>
        <w:pStyle w:val="Nidungvnbn"/>
        <w:keepNext/>
        <w:ind w:firstLine="0"/>
        <w:jc w:val="center"/>
      </w:pPr>
      <w:r w:rsidRPr="00995594">
        <w:drawing>
          <wp:inline distT="0" distB="0" distL="0" distR="0" wp14:anchorId="7E876FED" wp14:editId="0E921947">
            <wp:extent cx="5573486" cy="2895854"/>
            <wp:effectExtent l="0" t="0" r="8255" b="0"/>
            <wp:docPr id="107637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70423" name=""/>
                    <pic:cNvPicPr/>
                  </pic:nvPicPr>
                  <pic:blipFill>
                    <a:blip r:embed="rId19"/>
                    <a:stretch>
                      <a:fillRect/>
                    </a:stretch>
                  </pic:blipFill>
                  <pic:spPr>
                    <a:xfrm>
                      <a:off x="0" y="0"/>
                      <a:ext cx="5577399" cy="2897887"/>
                    </a:xfrm>
                    <a:prstGeom prst="rect">
                      <a:avLst/>
                    </a:prstGeom>
                  </pic:spPr>
                </pic:pic>
              </a:graphicData>
            </a:graphic>
          </wp:inline>
        </w:drawing>
      </w:r>
    </w:p>
    <w:p w14:paraId="10E64F86" w14:textId="0999B76B" w:rsidR="00995594" w:rsidRPr="00995594" w:rsidRDefault="00995594" w:rsidP="00995594">
      <w:pPr>
        <w:pStyle w:val="Caption"/>
      </w:pPr>
      <w:r>
        <w:t xml:space="preserve">Hình </w:t>
      </w:r>
      <w:r>
        <w:fldChar w:fldCharType="begin"/>
      </w:r>
      <w:r>
        <w:instrText xml:space="preserve"> SEQ Hình \* ARABIC </w:instrText>
      </w:r>
      <w:r>
        <w:fldChar w:fldCharType="separate"/>
      </w:r>
      <w:r w:rsidR="00355C43">
        <w:rPr>
          <w:noProof/>
        </w:rPr>
        <w:t>9</w:t>
      </w:r>
      <w:r>
        <w:fldChar w:fldCharType="end"/>
      </w:r>
      <w:r>
        <w:t xml:space="preserve"> </w:t>
      </w:r>
      <w:r w:rsidRPr="00995594">
        <w:rPr>
          <w:lang w:val="en-US"/>
        </w:rPr>
        <w:t>Kiến trúc triển khai hệ thống Tiki AI Business Advisor</w:t>
      </w:r>
    </w:p>
    <w:p w14:paraId="11C41FDA" w14:textId="0CCEC4ED" w:rsidR="00995594" w:rsidRPr="00995594" w:rsidRDefault="00995594" w:rsidP="00995594">
      <w:pPr>
        <w:pStyle w:val="Nidungvnbn"/>
      </w:pPr>
      <w:r w:rsidRPr="00995594">
        <w:lastRenderedPageBreak/>
        <w:t>Hình trình bày kiến trúc triển khai tổng thể của hệ thống Tiki AI Business Advisor.</w:t>
      </w:r>
    </w:p>
    <w:p w14:paraId="20D65D8C" w14:textId="77777777" w:rsidR="00995594" w:rsidRPr="00995594" w:rsidRDefault="00995594" w:rsidP="00995594">
      <w:pPr>
        <w:pStyle w:val="Nidungvnbn"/>
        <w:rPr>
          <w:b/>
          <w:bCs/>
        </w:rPr>
      </w:pPr>
      <w:r w:rsidRPr="00995594">
        <w:rPr>
          <w:b/>
          <w:bCs/>
        </w:rPr>
        <w:t>Frontend Layer</w:t>
      </w:r>
    </w:p>
    <w:p w14:paraId="5ACF95AE" w14:textId="77777777" w:rsidR="00995594" w:rsidRPr="00995594" w:rsidRDefault="00995594" w:rsidP="00995594">
      <w:pPr>
        <w:pStyle w:val="Nidungvnbn"/>
      </w:pPr>
      <w:r w:rsidRPr="00995594">
        <w:t>Frontend Layer là tầng giao tiếp trực tiếp với người dùng. Thành phần này được xây dựng dưới dạng ứng dụng Web sử dụng ReactJS, cho phép người dùng thực hiện các chức năng như tìm kiếm sản phẩm, phân tích thị trường, đánh giá cơ hội kinh doanh và tương tác với trợ lý AI.</w:t>
      </w:r>
    </w:p>
    <w:p w14:paraId="68AE1B89" w14:textId="77777777" w:rsidR="00995594" w:rsidRPr="00995594" w:rsidRDefault="00995594" w:rsidP="00995594">
      <w:pPr>
        <w:pStyle w:val="Nidungvnbn"/>
      </w:pPr>
      <w:r w:rsidRPr="00995594">
        <w:t>Các yêu cầu từ người dùng được gửi tới hệ thống thông qua các lời gọi REST API và kết quả được hiển thị dưới dạng dashboard trực quan.</w:t>
      </w:r>
    </w:p>
    <w:p w14:paraId="7A63431D" w14:textId="77777777" w:rsidR="00995594" w:rsidRPr="00995594" w:rsidRDefault="00995594" w:rsidP="00995594">
      <w:pPr>
        <w:pStyle w:val="Nidungvnbn"/>
        <w:rPr>
          <w:b/>
          <w:bCs/>
        </w:rPr>
      </w:pPr>
      <w:r w:rsidRPr="00995594">
        <w:rPr>
          <w:b/>
          <w:bCs/>
        </w:rPr>
        <w:t>REST API Layer</w:t>
      </w:r>
    </w:p>
    <w:p w14:paraId="4D12A266" w14:textId="77777777" w:rsidR="00995594" w:rsidRPr="00995594" w:rsidRDefault="00995594" w:rsidP="00995594">
      <w:pPr>
        <w:pStyle w:val="Nidungvnbn"/>
      </w:pPr>
      <w:r w:rsidRPr="00995594">
        <w:t>REST API Layer được xây dựng bằng FastAPI và đóng vai trò cầu nối giữa giao diện người dùng và các dịch vụ xử lý phía máy chủ.</w:t>
      </w:r>
    </w:p>
    <w:p w14:paraId="5EED0E6D" w14:textId="77777777" w:rsidR="00995594" w:rsidRPr="00995594" w:rsidRDefault="00995594" w:rsidP="00995594">
      <w:pPr>
        <w:pStyle w:val="Nidungvnbn"/>
      </w:pPr>
      <w:r w:rsidRPr="00995594">
        <w:t>Nhiệm vụ chính của tầng này bao gồm:</w:t>
      </w:r>
    </w:p>
    <w:p w14:paraId="474F509A" w14:textId="77777777" w:rsidR="00995594" w:rsidRPr="00995594" w:rsidRDefault="00995594">
      <w:pPr>
        <w:pStyle w:val="Nidungvnbn"/>
        <w:numPr>
          <w:ilvl w:val="0"/>
          <w:numId w:val="43"/>
        </w:numPr>
      </w:pPr>
      <w:r w:rsidRPr="00995594">
        <w:t>Tiếp nhận yêu cầu từ người dùng.</w:t>
      </w:r>
    </w:p>
    <w:p w14:paraId="48D3F817" w14:textId="77777777" w:rsidR="00995594" w:rsidRPr="00995594" w:rsidRDefault="00995594">
      <w:pPr>
        <w:pStyle w:val="Nidungvnbn"/>
        <w:numPr>
          <w:ilvl w:val="0"/>
          <w:numId w:val="43"/>
        </w:numPr>
      </w:pPr>
      <w:r w:rsidRPr="00995594">
        <w:t>Xác thực dữ liệu đầu vào.</w:t>
      </w:r>
    </w:p>
    <w:p w14:paraId="06E16386" w14:textId="77777777" w:rsidR="00995594" w:rsidRPr="00995594" w:rsidRDefault="00995594">
      <w:pPr>
        <w:pStyle w:val="Nidungvnbn"/>
        <w:numPr>
          <w:ilvl w:val="0"/>
          <w:numId w:val="43"/>
        </w:numPr>
      </w:pPr>
      <w:r w:rsidRPr="00995594">
        <w:t>Điều phối các dịch vụ xử lý.</w:t>
      </w:r>
    </w:p>
    <w:p w14:paraId="0FB3C501" w14:textId="77777777" w:rsidR="00995594" w:rsidRPr="00995594" w:rsidRDefault="00995594">
      <w:pPr>
        <w:pStyle w:val="Nidungvnbn"/>
        <w:numPr>
          <w:ilvl w:val="0"/>
          <w:numId w:val="43"/>
        </w:numPr>
      </w:pPr>
      <w:r w:rsidRPr="00995594">
        <w:t>Trả kết quả về giao diện người dùng.</w:t>
      </w:r>
    </w:p>
    <w:p w14:paraId="7E99691D" w14:textId="77777777" w:rsidR="00995594" w:rsidRPr="00995594" w:rsidRDefault="00995594" w:rsidP="00995594">
      <w:pPr>
        <w:pStyle w:val="Nidungvnbn"/>
      </w:pPr>
      <w:r w:rsidRPr="00995594">
        <w:t>Việc sử dụng FastAPI giúp hệ thống đạt hiệu năng cao, hỗ trợ xử lý bất đồng bộ và dễ dàng tích hợp với các mô hình AI.</w:t>
      </w:r>
    </w:p>
    <w:p w14:paraId="5E626EC0" w14:textId="77777777" w:rsidR="00995594" w:rsidRPr="00995594" w:rsidRDefault="00995594" w:rsidP="00995594">
      <w:pPr>
        <w:pStyle w:val="Nidungvnbn"/>
        <w:rPr>
          <w:b/>
          <w:bCs/>
        </w:rPr>
      </w:pPr>
      <w:r w:rsidRPr="00995594">
        <w:rPr>
          <w:b/>
          <w:bCs/>
        </w:rPr>
        <w:t>Service Layer</w:t>
      </w:r>
    </w:p>
    <w:p w14:paraId="013FA747" w14:textId="77777777" w:rsidR="00995594" w:rsidRPr="00995594" w:rsidRDefault="00995594" w:rsidP="00995594">
      <w:pPr>
        <w:pStyle w:val="Nidungvnbn"/>
      </w:pPr>
      <w:r w:rsidRPr="00995594">
        <w:t>Service Layer là thành phần trung tâm của hệ thống, chịu trách nhiệm xử lý toàn bộ nghiệp vụ phân tích dữ liệu.</w:t>
      </w:r>
    </w:p>
    <w:p w14:paraId="0200F503" w14:textId="77777777" w:rsidR="00995594" w:rsidRPr="00995594" w:rsidRDefault="00995594" w:rsidP="00995594">
      <w:pPr>
        <w:pStyle w:val="Nidungvnbn"/>
      </w:pPr>
      <w:r w:rsidRPr="00995594">
        <w:t>Các dịch vụ chính được triển khai tại tầng này bao gồm:</w:t>
      </w:r>
    </w:p>
    <w:p w14:paraId="79C419A0" w14:textId="77777777" w:rsidR="00995594" w:rsidRPr="00995594" w:rsidRDefault="00995594">
      <w:pPr>
        <w:pStyle w:val="Nidungvnbn"/>
        <w:numPr>
          <w:ilvl w:val="0"/>
          <w:numId w:val="44"/>
        </w:numPr>
      </w:pPr>
      <w:r w:rsidRPr="00995594">
        <w:t>Search Engine.</w:t>
      </w:r>
    </w:p>
    <w:p w14:paraId="73181AE6" w14:textId="77777777" w:rsidR="00995594" w:rsidRPr="00995594" w:rsidRDefault="00995594">
      <w:pPr>
        <w:pStyle w:val="Nidungvnbn"/>
        <w:numPr>
          <w:ilvl w:val="0"/>
          <w:numId w:val="44"/>
        </w:numPr>
      </w:pPr>
      <w:r w:rsidRPr="00995594">
        <w:t>Context Detection.</w:t>
      </w:r>
    </w:p>
    <w:p w14:paraId="7ECCE050" w14:textId="77777777" w:rsidR="00995594" w:rsidRPr="00995594" w:rsidRDefault="00995594">
      <w:pPr>
        <w:pStyle w:val="Nidungvnbn"/>
        <w:numPr>
          <w:ilvl w:val="0"/>
          <w:numId w:val="44"/>
        </w:numPr>
      </w:pPr>
      <w:r w:rsidRPr="00995594">
        <w:t>Market Report Generation.</w:t>
      </w:r>
    </w:p>
    <w:p w14:paraId="14C65985" w14:textId="77777777" w:rsidR="00995594" w:rsidRPr="00995594" w:rsidRDefault="00995594">
      <w:pPr>
        <w:pStyle w:val="Nidungvnbn"/>
        <w:numPr>
          <w:ilvl w:val="0"/>
          <w:numId w:val="44"/>
        </w:numPr>
      </w:pPr>
      <w:r w:rsidRPr="00995594">
        <w:t>Market Insight Analysis.</w:t>
      </w:r>
    </w:p>
    <w:p w14:paraId="74F271D1" w14:textId="77777777" w:rsidR="00995594" w:rsidRDefault="00995594">
      <w:pPr>
        <w:pStyle w:val="Nidungvnbn"/>
        <w:numPr>
          <w:ilvl w:val="0"/>
          <w:numId w:val="44"/>
        </w:numPr>
      </w:pPr>
      <w:r w:rsidRPr="00995594">
        <w:t>AI Business Advisor.</w:t>
      </w:r>
    </w:p>
    <w:p w14:paraId="0F54EDAF" w14:textId="39D9D5F9" w:rsidR="00995594" w:rsidRPr="00995594" w:rsidRDefault="00995594" w:rsidP="00995594">
      <w:pPr>
        <w:pStyle w:val="Nidungvnbn"/>
      </w:pPr>
      <w:r w:rsidRPr="00995594">
        <w:lastRenderedPageBreak/>
        <w:t>Khi nhận yêu cầu từ REST API, Service Layer sẽ truy xuất dữ liệu, thực hiện các tác vụ phân tích và tổng hợp kết quả trước khi trả về cho người dùng.</w:t>
      </w:r>
    </w:p>
    <w:p w14:paraId="5D74D5E7" w14:textId="1D2245EC" w:rsidR="00995594" w:rsidRPr="00995594" w:rsidRDefault="00995594" w:rsidP="00995594">
      <w:pPr>
        <w:pStyle w:val="Nidungvnbn"/>
      </w:pPr>
      <w:r w:rsidRPr="00995594">
        <w:rPr>
          <w:b/>
          <w:bCs/>
        </w:rPr>
        <w:t>Data Layer</w:t>
      </w:r>
      <w:r w:rsidRPr="00995594">
        <w:t xml:space="preserve"> chịu trách nhiệm lưu trữ và quản lý toàn bộ dữ liệu phục vụ cho hệ thống.Dữ liệu được tổ chức theo kiến trúc </w:t>
      </w:r>
      <w:r>
        <w:t xml:space="preserve">Medallion. </w:t>
      </w:r>
      <w:r w:rsidRPr="00995594">
        <w:t>Việc phân chia dữ liệu thành nhiều tầng giúp nâng cao chất lượng dữ liệu, giảm sai lệch trong quá trình phân tích và tăng khả năng tái sử dụng dữ liệu.</w:t>
      </w:r>
    </w:p>
    <w:p w14:paraId="663EF84D" w14:textId="77777777" w:rsidR="00995594" w:rsidRPr="00995594" w:rsidRDefault="00995594" w:rsidP="00995594">
      <w:pPr>
        <w:pStyle w:val="Nidungvnbn"/>
        <w:rPr>
          <w:b/>
          <w:bCs/>
        </w:rPr>
      </w:pPr>
      <w:r w:rsidRPr="00995594">
        <w:rPr>
          <w:b/>
          <w:bCs/>
        </w:rPr>
        <w:t>Machine Learning Layer</w:t>
      </w:r>
    </w:p>
    <w:p w14:paraId="18C885B4" w14:textId="77777777" w:rsidR="00995594" w:rsidRPr="00995594" w:rsidRDefault="00995594" w:rsidP="00995594">
      <w:pPr>
        <w:pStyle w:val="Nidungvnbn"/>
      </w:pPr>
      <w:r w:rsidRPr="00995594">
        <w:t>Machine Learning Layer bao gồm các mô hình và artifact đã được xây dựng nhằm hỗ trợ phân tích dữ liệu.</w:t>
      </w:r>
    </w:p>
    <w:p w14:paraId="5FBE1B29" w14:textId="77777777" w:rsidR="00995594" w:rsidRPr="00995594" w:rsidRDefault="00995594" w:rsidP="00995594">
      <w:pPr>
        <w:pStyle w:val="Nidungvnbn"/>
      </w:pPr>
      <w:r w:rsidRPr="00995594">
        <w:t>Các thành phần chính bao gồm:</w:t>
      </w:r>
    </w:p>
    <w:p w14:paraId="1B24ECC2" w14:textId="77777777" w:rsidR="00995594" w:rsidRPr="00995594" w:rsidRDefault="00995594">
      <w:pPr>
        <w:pStyle w:val="Nidungvnbn"/>
        <w:numPr>
          <w:ilvl w:val="0"/>
          <w:numId w:val="45"/>
        </w:numPr>
      </w:pPr>
      <w:r w:rsidRPr="00995594">
        <w:t>KMeans Clustering.</w:t>
      </w:r>
    </w:p>
    <w:p w14:paraId="729B816D" w14:textId="77777777" w:rsidR="00995594" w:rsidRPr="00995594" w:rsidRDefault="00995594">
      <w:pPr>
        <w:pStyle w:val="Nidungvnbn"/>
        <w:numPr>
          <w:ilvl w:val="0"/>
          <w:numId w:val="45"/>
        </w:numPr>
      </w:pPr>
      <w:r w:rsidRPr="00995594">
        <w:t>Sentence Transformer Embedding.</w:t>
      </w:r>
    </w:p>
    <w:p w14:paraId="52C12038" w14:textId="77777777" w:rsidR="00995594" w:rsidRPr="00995594" w:rsidRDefault="00995594">
      <w:pPr>
        <w:pStyle w:val="Nidungvnbn"/>
        <w:numPr>
          <w:ilvl w:val="0"/>
          <w:numId w:val="45"/>
        </w:numPr>
      </w:pPr>
      <w:r w:rsidRPr="00995594">
        <w:t>ChromaDB Vector Database.</w:t>
      </w:r>
    </w:p>
    <w:p w14:paraId="55FDD44B" w14:textId="77777777" w:rsidR="00995594" w:rsidRPr="00995594" w:rsidRDefault="00995594">
      <w:pPr>
        <w:pStyle w:val="Nidungvnbn"/>
        <w:numPr>
          <w:ilvl w:val="0"/>
          <w:numId w:val="45"/>
        </w:numPr>
      </w:pPr>
      <w:r w:rsidRPr="00995594">
        <w:t>Gemini RAG Services.</w:t>
      </w:r>
    </w:p>
    <w:p w14:paraId="05C613D2" w14:textId="77777777" w:rsidR="00995594" w:rsidRPr="00995594" w:rsidRDefault="00995594" w:rsidP="00995594">
      <w:pPr>
        <w:pStyle w:val="Nidungvnbn"/>
      </w:pPr>
      <w:r w:rsidRPr="00995594">
        <w:t>KMeans được sử dụng để phân cụm sản phẩm và xác định cơ hội kinh doanh tiềm năng. Sentence Transformer và ChromaDB được sử dụng để xây dựng cơ chế tìm kiếm ngữ nghĩa. Các kết quả phân tích từ mô hình được chuyển tới Service Layer để phục vụ các báo cáo và khuyến nghị kinh doanh.</w:t>
      </w:r>
    </w:p>
    <w:p w14:paraId="364A4F6B" w14:textId="77777777" w:rsidR="00995594" w:rsidRPr="00995594" w:rsidRDefault="00995594" w:rsidP="00995594">
      <w:pPr>
        <w:pStyle w:val="Nidungvnbn"/>
      </w:pPr>
      <w:r w:rsidRPr="00995594">
        <w:t>Nhờ kiến trúc phân tầng này, hệ thống có khả năng xử lý linh hoạt nhiều loại yêu cầu khác nhau, từ tìm kiếm sản phẩm đơn giản đến các tác vụ phân tích thị trường và tư vấn kinh doanh dựa trên trí tuệ nhân tạo.</w:t>
      </w:r>
    </w:p>
    <w:p w14:paraId="6F3E5FFB" w14:textId="77777777" w:rsidR="00995594" w:rsidRPr="00995594" w:rsidRDefault="00995594" w:rsidP="00995594">
      <w:pPr>
        <w:pStyle w:val="Nidungvnbn"/>
      </w:pPr>
    </w:p>
    <w:p w14:paraId="440DD18A" w14:textId="77777777" w:rsidR="00995594" w:rsidRPr="00995594" w:rsidRDefault="00995594" w:rsidP="00995594">
      <w:pPr>
        <w:pStyle w:val="Nidungvnbn"/>
      </w:pPr>
    </w:p>
    <w:p w14:paraId="037BD005" w14:textId="77777777" w:rsidR="00995594" w:rsidRPr="00995594" w:rsidRDefault="00995594" w:rsidP="00995594">
      <w:pPr>
        <w:pStyle w:val="Nidungvnbn"/>
      </w:pPr>
    </w:p>
    <w:p w14:paraId="40A29F23" w14:textId="77777777" w:rsidR="00995594" w:rsidRPr="00995594" w:rsidRDefault="00995594" w:rsidP="00995594">
      <w:pPr>
        <w:pStyle w:val="Nidungvnbn"/>
      </w:pPr>
    </w:p>
    <w:p w14:paraId="0FF7CC87" w14:textId="77777777" w:rsidR="00995594" w:rsidRDefault="00995594" w:rsidP="000F33F9">
      <w:pPr>
        <w:pStyle w:val="Nidungvnbn"/>
      </w:pPr>
    </w:p>
    <w:p w14:paraId="0BA71EB0" w14:textId="77777777" w:rsidR="00995594" w:rsidRDefault="00995594" w:rsidP="000F33F9">
      <w:pPr>
        <w:pStyle w:val="Nidungvnbn"/>
      </w:pPr>
    </w:p>
    <w:p w14:paraId="2C8BDF8E" w14:textId="77777777" w:rsidR="00995594" w:rsidRDefault="00995594" w:rsidP="000F33F9">
      <w:pPr>
        <w:pStyle w:val="Nidungvnbn"/>
      </w:pPr>
    </w:p>
    <w:p w14:paraId="2368B798" w14:textId="77777777" w:rsidR="00995594" w:rsidRPr="000F33F9" w:rsidRDefault="00995594" w:rsidP="000F33F9">
      <w:pPr>
        <w:pStyle w:val="Nidungvnbn"/>
      </w:pPr>
    </w:p>
    <w:p w14:paraId="1D4C886D" w14:textId="4DF943A3" w:rsidR="009E7BBE" w:rsidRDefault="007C0448" w:rsidP="009E7BBE">
      <w:pPr>
        <w:pStyle w:val="Tiumccp2"/>
      </w:pPr>
      <w:bookmarkStart w:id="57" w:name="_Toc231587442"/>
      <w:r w:rsidRPr="007C0448">
        <w:t>3.</w:t>
      </w:r>
      <w:r w:rsidR="00995594">
        <w:t>7.2</w:t>
      </w:r>
      <w:r w:rsidRPr="007C0448">
        <w:t xml:space="preserve"> Luồng hoạt động tổng thể</w:t>
      </w:r>
      <w:bookmarkEnd w:id="57"/>
    </w:p>
    <w:p w14:paraId="400D071E" w14:textId="77777777" w:rsidR="00995594" w:rsidRPr="00995594" w:rsidRDefault="00995594" w:rsidP="00995594">
      <w:pPr>
        <w:pStyle w:val="Nidungvnbn"/>
      </w:pPr>
      <w:r w:rsidRPr="00995594">
        <w:t>Quy trình xử lý yêu cầu của hệ thống được thực hiện theo các bước sau:</w:t>
      </w:r>
    </w:p>
    <w:p w14:paraId="4ED6DC3E" w14:textId="77777777" w:rsidR="00995594" w:rsidRPr="00995594" w:rsidRDefault="00995594" w:rsidP="00995594">
      <w:pPr>
        <w:pStyle w:val="Nidungvnbn"/>
      </w:pPr>
      <w:r w:rsidRPr="00995594">
        <w:rPr>
          <w:b/>
          <w:bCs/>
        </w:rPr>
        <w:t>Bước 1:</w:t>
      </w:r>
      <w:r w:rsidRPr="00995594">
        <w:t xml:space="preserve"> Người dùng gửi yêu cầu từ giao diện Web.</w:t>
      </w:r>
    </w:p>
    <w:p w14:paraId="23CC2844" w14:textId="77777777" w:rsidR="00995594" w:rsidRPr="00995594" w:rsidRDefault="00995594" w:rsidP="00995594">
      <w:pPr>
        <w:pStyle w:val="Nidungvnbn"/>
      </w:pPr>
      <w:r w:rsidRPr="00995594">
        <w:rPr>
          <w:b/>
          <w:bCs/>
        </w:rPr>
        <w:t>Bước 2:</w:t>
      </w:r>
      <w:r w:rsidRPr="00995594">
        <w:t xml:space="preserve"> Frontend chuyển yêu cầu tới FastAPI thông qua REST API.</w:t>
      </w:r>
    </w:p>
    <w:p w14:paraId="6A318833" w14:textId="77777777" w:rsidR="00995594" w:rsidRPr="00995594" w:rsidRDefault="00995594" w:rsidP="00995594">
      <w:pPr>
        <w:pStyle w:val="Nidungvnbn"/>
      </w:pPr>
      <w:r w:rsidRPr="00995594">
        <w:rPr>
          <w:b/>
          <w:bCs/>
        </w:rPr>
        <w:t>Bước 3:</w:t>
      </w:r>
      <w:r w:rsidRPr="00995594">
        <w:t xml:space="preserve"> REST API chuyển tiếp yêu cầu đến Service Layer.</w:t>
      </w:r>
    </w:p>
    <w:p w14:paraId="09430205" w14:textId="77777777" w:rsidR="00995594" w:rsidRPr="00995594" w:rsidRDefault="00995594" w:rsidP="00995594">
      <w:pPr>
        <w:pStyle w:val="Nidungvnbn"/>
      </w:pPr>
      <w:r w:rsidRPr="00995594">
        <w:rPr>
          <w:b/>
          <w:bCs/>
        </w:rPr>
        <w:t>Bước 4:</w:t>
      </w:r>
      <w:r w:rsidRPr="00995594">
        <w:t xml:space="preserve"> Service Layer truy xuất dữ liệu từ Gold Layer hoặc Data Layer.</w:t>
      </w:r>
    </w:p>
    <w:p w14:paraId="6AB12619" w14:textId="77777777" w:rsidR="00995594" w:rsidRPr="00995594" w:rsidRDefault="00995594" w:rsidP="00995594">
      <w:pPr>
        <w:pStyle w:val="Nidungvnbn"/>
      </w:pPr>
      <w:r w:rsidRPr="00995594">
        <w:rPr>
          <w:b/>
          <w:bCs/>
        </w:rPr>
        <w:t>Bước 5:</w:t>
      </w:r>
      <w:r w:rsidRPr="00995594">
        <w:t xml:space="preserve"> Nếu cần phân tích nâng cao, Service Layer gọi các mô hình học máy hoặc AI Business Advisor.</w:t>
      </w:r>
    </w:p>
    <w:p w14:paraId="290F7456" w14:textId="77777777" w:rsidR="00995594" w:rsidRPr="00995594" w:rsidRDefault="00995594" w:rsidP="00995594">
      <w:pPr>
        <w:pStyle w:val="Nidungvnbn"/>
      </w:pPr>
      <w:r w:rsidRPr="00995594">
        <w:rPr>
          <w:b/>
          <w:bCs/>
        </w:rPr>
        <w:t>Bước 6:</w:t>
      </w:r>
      <w:r w:rsidRPr="00995594">
        <w:t xml:space="preserve"> Kết quả được tổng hợp thành báo cáo hoặc câu trả lời tư vấn.</w:t>
      </w:r>
    </w:p>
    <w:p w14:paraId="3C674FB9" w14:textId="4BDAD8DB" w:rsidR="00995594" w:rsidRPr="00995594" w:rsidRDefault="00995594" w:rsidP="00995594">
      <w:pPr>
        <w:pStyle w:val="Nidungvnbn"/>
      </w:pPr>
      <w:r w:rsidRPr="00995594">
        <w:rPr>
          <w:b/>
          <w:bCs/>
        </w:rPr>
        <w:t>Bước 7:</w:t>
      </w:r>
      <w:r w:rsidRPr="00995594">
        <w:t xml:space="preserve"> REST API gửi phản hồi về Frontend để hiển thị cho người dùng.</w:t>
      </w:r>
    </w:p>
    <w:p w14:paraId="4147CB58" w14:textId="77777777" w:rsidR="009E7BBE" w:rsidRDefault="009E7BBE" w:rsidP="009E7BBE">
      <w:pPr>
        <w:pStyle w:val="Nidungvnbn"/>
      </w:pPr>
    </w:p>
    <w:p w14:paraId="1052D3EB" w14:textId="77777777" w:rsidR="009E7BBE" w:rsidRDefault="00867EE8" w:rsidP="009E7BBE">
      <w:pPr>
        <w:pStyle w:val="Nidungvnbn"/>
        <w:keepNext/>
        <w:ind w:firstLine="0"/>
        <w:jc w:val="center"/>
      </w:pPr>
      <w:r w:rsidRPr="00867EE8">
        <w:drawing>
          <wp:inline distT="0" distB="0" distL="0" distR="0" wp14:anchorId="4691D882" wp14:editId="08BB6943">
            <wp:extent cx="4555067" cy="3149080"/>
            <wp:effectExtent l="0" t="0" r="0" b="0"/>
            <wp:docPr id="22645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53079" name=""/>
                    <pic:cNvPicPr/>
                  </pic:nvPicPr>
                  <pic:blipFill>
                    <a:blip r:embed="rId20"/>
                    <a:stretch>
                      <a:fillRect/>
                    </a:stretch>
                  </pic:blipFill>
                  <pic:spPr>
                    <a:xfrm>
                      <a:off x="0" y="0"/>
                      <a:ext cx="4575619" cy="3163288"/>
                    </a:xfrm>
                    <a:prstGeom prst="rect">
                      <a:avLst/>
                    </a:prstGeom>
                  </pic:spPr>
                </pic:pic>
              </a:graphicData>
            </a:graphic>
          </wp:inline>
        </w:drawing>
      </w:r>
    </w:p>
    <w:p w14:paraId="0327F9B3" w14:textId="0DFF34B1" w:rsidR="00867EE8" w:rsidRPr="009E7BBE" w:rsidRDefault="009E7BBE" w:rsidP="009E7BBE">
      <w:pPr>
        <w:pStyle w:val="Caption"/>
      </w:pPr>
      <w:r>
        <w:t xml:space="preserve">Hình </w:t>
      </w:r>
      <w:r>
        <w:fldChar w:fldCharType="begin"/>
      </w:r>
      <w:r>
        <w:instrText xml:space="preserve"> SEQ Hình \* ARABIC </w:instrText>
      </w:r>
      <w:r>
        <w:fldChar w:fldCharType="separate"/>
      </w:r>
      <w:r w:rsidR="00355C43">
        <w:rPr>
          <w:noProof/>
        </w:rPr>
        <w:t>10</w:t>
      </w:r>
      <w:r>
        <w:fldChar w:fldCharType="end"/>
      </w:r>
      <w:r>
        <w:t xml:space="preserve"> </w:t>
      </w:r>
      <w:r>
        <w:t xml:space="preserve">Luồng hoạt động </w:t>
      </w:r>
      <w:r>
        <w:t xml:space="preserve">phía người dùng </w:t>
      </w:r>
    </w:p>
    <w:p w14:paraId="34C5A770" w14:textId="77777777" w:rsidR="009E7BBE" w:rsidRPr="009E7BBE" w:rsidRDefault="009E7BBE" w:rsidP="009E7BBE">
      <w:pPr>
        <w:pStyle w:val="Nidungvnbn"/>
      </w:pPr>
    </w:p>
    <w:p w14:paraId="0DA997E7" w14:textId="3438AF0C" w:rsidR="009E7BBE" w:rsidRPr="009E7BBE" w:rsidRDefault="009E7BBE" w:rsidP="00867EE8">
      <w:pPr>
        <w:pStyle w:val="Nidungvnbn"/>
        <w:keepNext/>
        <w:jc w:val="center"/>
      </w:pPr>
      <w:r w:rsidRPr="009E7BBE">
        <w:lastRenderedPageBreak/>
        <w:drawing>
          <wp:inline distT="0" distB="0" distL="0" distR="0" wp14:anchorId="7DA03479" wp14:editId="09697A35">
            <wp:extent cx="5004798" cy="5053389"/>
            <wp:effectExtent l="0" t="0" r="5715" b="0"/>
            <wp:docPr id="43646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66452" name=""/>
                    <pic:cNvPicPr/>
                  </pic:nvPicPr>
                  <pic:blipFill>
                    <a:blip r:embed="rId21"/>
                    <a:stretch>
                      <a:fillRect/>
                    </a:stretch>
                  </pic:blipFill>
                  <pic:spPr>
                    <a:xfrm>
                      <a:off x="0" y="0"/>
                      <a:ext cx="5011689" cy="5060347"/>
                    </a:xfrm>
                    <a:prstGeom prst="rect">
                      <a:avLst/>
                    </a:prstGeom>
                  </pic:spPr>
                </pic:pic>
              </a:graphicData>
            </a:graphic>
          </wp:inline>
        </w:drawing>
      </w:r>
    </w:p>
    <w:p w14:paraId="042579CB" w14:textId="797DA691" w:rsidR="007C0448" w:rsidRPr="00867EE8" w:rsidRDefault="00867EE8" w:rsidP="00867EE8">
      <w:pPr>
        <w:pStyle w:val="Caption"/>
      </w:pPr>
      <w:r>
        <w:t xml:space="preserve">Hình </w:t>
      </w:r>
      <w:r>
        <w:fldChar w:fldCharType="begin"/>
      </w:r>
      <w:r>
        <w:instrText xml:space="preserve"> SEQ Hình \* ARABIC </w:instrText>
      </w:r>
      <w:r>
        <w:fldChar w:fldCharType="separate"/>
      </w:r>
      <w:r w:rsidR="00355C43">
        <w:rPr>
          <w:noProof/>
        </w:rPr>
        <w:t>11</w:t>
      </w:r>
      <w:r>
        <w:fldChar w:fldCharType="end"/>
      </w:r>
      <w:r>
        <w:t xml:space="preserve"> Luồng hoạt động tổng thể ứng dụng </w:t>
      </w:r>
    </w:p>
    <w:p w14:paraId="5741495E" w14:textId="057C145A" w:rsidR="007C0448" w:rsidRPr="007C0448" w:rsidRDefault="007C0448" w:rsidP="007C0448">
      <w:pPr>
        <w:pStyle w:val="Nidungvnbn"/>
      </w:pPr>
      <w:r w:rsidRPr="007C0448">
        <w:t>Trong quy trình này:</w:t>
      </w:r>
    </w:p>
    <w:p w14:paraId="7EA86D0B" w14:textId="77777777" w:rsidR="007C0448" w:rsidRPr="007C0448" w:rsidRDefault="007C0448">
      <w:pPr>
        <w:pStyle w:val="Nidungvnbn"/>
        <w:numPr>
          <w:ilvl w:val="0"/>
          <w:numId w:val="42"/>
        </w:numPr>
      </w:pPr>
      <w:r w:rsidRPr="007C0448">
        <w:t>Search Engine chịu trách nhiệm tìm kiếm dữ liệu.</w:t>
      </w:r>
    </w:p>
    <w:p w14:paraId="1E6C2D4B" w14:textId="77777777" w:rsidR="007C0448" w:rsidRPr="007C0448" w:rsidRDefault="007C0448">
      <w:pPr>
        <w:pStyle w:val="Nidungvnbn"/>
        <w:numPr>
          <w:ilvl w:val="0"/>
          <w:numId w:val="42"/>
        </w:numPr>
      </w:pPr>
      <w:r w:rsidRPr="007C0448">
        <w:t>RAG Engine cung cấp ngữ cảnh liên quan.</w:t>
      </w:r>
    </w:p>
    <w:p w14:paraId="3712581C" w14:textId="77777777" w:rsidR="007C0448" w:rsidRPr="007C0448" w:rsidRDefault="007C0448">
      <w:pPr>
        <w:pStyle w:val="Nidungvnbn"/>
        <w:numPr>
          <w:ilvl w:val="0"/>
          <w:numId w:val="42"/>
        </w:numPr>
      </w:pPr>
      <w:r w:rsidRPr="007C0448">
        <w:t>Gemini thực hiện suy luận.</w:t>
      </w:r>
    </w:p>
    <w:p w14:paraId="55CAF70C" w14:textId="77777777" w:rsidR="007C0448" w:rsidRPr="007C0448" w:rsidRDefault="007C0448">
      <w:pPr>
        <w:pStyle w:val="Nidungvnbn"/>
        <w:numPr>
          <w:ilvl w:val="0"/>
          <w:numId w:val="42"/>
        </w:numPr>
      </w:pPr>
      <w:r w:rsidRPr="007C0448">
        <w:t>Function Calling truy xuất và tính toán dữ liệu thực tế.</w:t>
      </w:r>
    </w:p>
    <w:p w14:paraId="66746F22" w14:textId="77777777" w:rsidR="007C0448" w:rsidRPr="007C0448" w:rsidRDefault="007C0448">
      <w:pPr>
        <w:pStyle w:val="Nidungvnbn"/>
        <w:numPr>
          <w:ilvl w:val="0"/>
          <w:numId w:val="42"/>
        </w:numPr>
      </w:pPr>
      <w:r w:rsidRPr="007C0448">
        <w:t>Business Report tổng hợp kết quả dưới dạng báo cáo hoặc khuyến nghị.</w:t>
      </w:r>
    </w:p>
    <w:p w14:paraId="79EA1F90" w14:textId="77777777" w:rsidR="005D225E" w:rsidRPr="00022686" w:rsidRDefault="005D225E" w:rsidP="00022686">
      <w:pPr>
        <w:pStyle w:val="Nidungvnbn"/>
      </w:pPr>
    </w:p>
    <w:p w14:paraId="4B779376" w14:textId="77777777" w:rsidR="005D225E" w:rsidRPr="00022686" w:rsidRDefault="005D225E" w:rsidP="00022686">
      <w:pPr>
        <w:pStyle w:val="Nidungvnbn"/>
      </w:pPr>
    </w:p>
    <w:p w14:paraId="5E3E939A" w14:textId="2B537A06" w:rsidR="00DA3ED6" w:rsidRPr="00DA3ED6" w:rsidRDefault="00DA3ED6" w:rsidP="00DA3ED6">
      <w:pPr>
        <w:pStyle w:val="Tiucctrangmu"/>
      </w:pPr>
      <w:bookmarkStart w:id="58" w:name="_Toc231587443"/>
      <w:r w:rsidRPr="00DA3ED6">
        <w:lastRenderedPageBreak/>
        <w:t>CHƯƠNG 4</w:t>
      </w:r>
      <w:r>
        <w:br/>
      </w:r>
      <w:r w:rsidRPr="00DA3ED6">
        <w:t>THỰC NGHIỆM VÀ ĐÁNH GIÁ</w:t>
      </w:r>
      <w:bookmarkEnd w:id="58"/>
    </w:p>
    <w:p w14:paraId="21B16F03" w14:textId="77777777" w:rsidR="00DA3ED6" w:rsidRPr="00DA3ED6" w:rsidRDefault="00DA3ED6" w:rsidP="00DA3ED6">
      <w:pPr>
        <w:pStyle w:val="Tiumccp1"/>
      </w:pPr>
      <w:bookmarkStart w:id="59" w:name="_Toc231587444"/>
      <w:r w:rsidRPr="00DA3ED6">
        <w:t>4.1 Môi trường thực nghiệm</w:t>
      </w:r>
      <w:bookmarkEnd w:id="59"/>
    </w:p>
    <w:p w14:paraId="2EFC876E" w14:textId="503897F0" w:rsidR="00DA3ED6" w:rsidRPr="00DA3ED6" w:rsidRDefault="00DA3ED6" w:rsidP="00DA3ED6">
      <w:pPr>
        <w:pStyle w:val="Nidungvnbn"/>
      </w:pPr>
      <w:r w:rsidRPr="00DA3ED6">
        <w:t>Toàn bộ quá trình xây dựng và đánh giá hệ thống được thực hiện trên nền tảng Databricks kết hợp với môi trường Python</w:t>
      </w:r>
      <w:r w:rsidR="0014712D">
        <w:t xml:space="preserve"> local và kaggle</w:t>
      </w:r>
      <w:r w:rsidRPr="00DA3ED6">
        <w:t>.</w:t>
      </w:r>
    </w:p>
    <w:p w14:paraId="28E4496D" w14:textId="77777777" w:rsidR="00DA3ED6" w:rsidRPr="00DA3ED6" w:rsidRDefault="00DA3ED6" w:rsidP="00DA3ED6">
      <w:pPr>
        <w:pStyle w:val="Nidungvnbn"/>
      </w:pPr>
      <w:r w:rsidRPr="00DA3ED6">
        <w:t>Các thư viện chính được sử dụng bao gồm:</w:t>
      </w:r>
    </w:p>
    <w:p w14:paraId="58E1927E" w14:textId="77777777" w:rsidR="00DA3ED6" w:rsidRPr="00DA3ED6" w:rsidRDefault="00DA3ED6">
      <w:pPr>
        <w:pStyle w:val="Nidungvnbn"/>
        <w:numPr>
          <w:ilvl w:val="0"/>
          <w:numId w:val="46"/>
        </w:numPr>
      </w:pPr>
      <w:r w:rsidRPr="00DA3ED6">
        <w:t>Pandas</w:t>
      </w:r>
    </w:p>
    <w:p w14:paraId="60BDD8F1" w14:textId="77777777" w:rsidR="00DA3ED6" w:rsidRPr="00DA3ED6" w:rsidRDefault="00DA3ED6">
      <w:pPr>
        <w:pStyle w:val="Nidungvnbn"/>
        <w:numPr>
          <w:ilvl w:val="0"/>
          <w:numId w:val="46"/>
        </w:numPr>
      </w:pPr>
      <w:r w:rsidRPr="00DA3ED6">
        <w:t>NumPy</w:t>
      </w:r>
    </w:p>
    <w:p w14:paraId="09D355F0" w14:textId="4F0A41B6" w:rsidR="00DA3ED6" w:rsidRPr="00DA3ED6" w:rsidRDefault="00DA3ED6">
      <w:pPr>
        <w:pStyle w:val="Nidungvnbn"/>
        <w:numPr>
          <w:ilvl w:val="0"/>
          <w:numId w:val="46"/>
        </w:numPr>
      </w:pPr>
      <w:r w:rsidRPr="00DA3ED6">
        <w:t>Scikit-learn</w:t>
      </w:r>
    </w:p>
    <w:p w14:paraId="0B94940F" w14:textId="77777777" w:rsidR="00DA3ED6" w:rsidRPr="00DA3ED6" w:rsidRDefault="00DA3ED6">
      <w:pPr>
        <w:pStyle w:val="Nidungvnbn"/>
        <w:numPr>
          <w:ilvl w:val="0"/>
          <w:numId w:val="46"/>
        </w:numPr>
      </w:pPr>
      <w:r w:rsidRPr="00DA3ED6">
        <w:t>Transformers</w:t>
      </w:r>
    </w:p>
    <w:p w14:paraId="5E00BBF2" w14:textId="77777777" w:rsidR="00DA3ED6" w:rsidRPr="00DA3ED6" w:rsidRDefault="00DA3ED6">
      <w:pPr>
        <w:pStyle w:val="Nidungvnbn"/>
        <w:numPr>
          <w:ilvl w:val="0"/>
          <w:numId w:val="46"/>
        </w:numPr>
      </w:pPr>
      <w:r w:rsidRPr="00DA3ED6">
        <w:t>PyTorch</w:t>
      </w:r>
    </w:p>
    <w:p w14:paraId="5D370B1A" w14:textId="77777777" w:rsidR="00DA3ED6" w:rsidRPr="00DA3ED6" w:rsidRDefault="00DA3ED6">
      <w:pPr>
        <w:pStyle w:val="Nidungvnbn"/>
        <w:numPr>
          <w:ilvl w:val="0"/>
          <w:numId w:val="46"/>
        </w:numPr>
      </w:pPr>
      <w:r w:rsidRPr="00DA3ED6">
        <w:t>Underthesea</w:t>
      </w:r>
    </w:p>
    <w:p w14:paraId="23B1DCA2" w14:textId="77777777" w:rsidR="00DA3ED6" w:rsidRPr="00DA3ED6" w:rsidRDefault="00DA3ED6">
      <w:pPr>
        <w:pStyle w:val="Nidungvnbn"/>
        <w:numPr>
          <w:ilvl w:val="0"/>
          <w:numId w:val="46"/>
        </w:numPr>
      </w:pPr>
      <w:r w:rsidRPr="00DA3ED6">
        <w:t>SentenceTransformers</w:t>
      </w:r>
    </w:p>
    <w:p w14:paraId="7969F3D0" w14:textId="77777777" w:rsidR="00DA3ED6" w:rsidRPr="00DA3ED6" w:rsidRDefault="00DA3ED6">
      <w:pPr>
        <w:pStyle w:val="Nidungvnbn"/>
        <w:numPr>
          <w:ilvl w:val="0"/>
          <w:numId w:val="46"/>
        </w:numPr>
      </w:pPr>
      <w:r w:rsidRPr="00DA3ED6">
        <w:t>ChromaDB</w:t>
      </w:r>
    </w:p>
    <w:p w14:paraId="70BB5EE8" w14:textId="77777777" w:rsidR="00DA3ED6" w:rsidRPr="00DA3ED6" w:rsidRDefault="00DA3ED6">
      <w:pPr>
        <w:pStyle w:val="Nidungvnbn"/>
        <w:numPr>
          <w:ilvl w:val="0"/>
          <w:numId w:val="46"/>
        </w:numPr>
      </w:pPr>
      <w:r w:rsidRPr="00DA3ED6">
        <w:t>FastAPI</w:t>
      </w:r>
    </w:p>
    <w:p w14:paraId="5F34DD4B" w14:textId="77777777" w:rsidR="00DA3ED6" w:rsidRPr="00DA3ED6" w:rsidRDefault="00DA3ED6" w:rsidP="00DA3ED6">
      <w:pPr>
        <w:pStyle w:val="Nidungvnbn"/>
      </w:pPr>
      <w:r w:rsidRPr="00DA3ED6">
        <w:t>Đối với bài toán phân tích cảm xúc bằng PhoBERT, hệ thống sử dụng GPU nhằm tăng tốc quá trình huấn luyện và suy luận mô hình.</w:t>
      </w:r>
    </w:p>
    <w:p w14:paraId="0A1A7F8F" w14:textId="25009152" w:rsidR="00DA3ED6" w:rsidRPr="00DA3ED6" w:rsidRDefault="00DA3ED6" w:rsidP="00DA3ED6">
      <w:pPr>
        <w:pStyle w:val="Nidungvnbn"/>
      </w:pPr>
    </w:p>
    <w:p w14:paraId="202E7A6C" w14:textId="409C80E9" w:rsidR="00E039B3" w:rsidRDefault="00E039B3" w:rsidP="00E039B3">
      <w:pPr>
        <w:pStyle w:val="Caption"/>
        <w:keepNext/>
      </w:pPr>
      <w:r>
        <w:t xml:space="preserve">Bảng </w:t>
      </w:r>
      <w:r>
        <w:fldChar w:fldCharType="begin"/>
      </w:r>
      <w:r>
        <w:instrText xml:space="preserve"> SEQ Bảng \* ARABIC </w:instrText>
      </w:r>
      <w:r>
        <w:fldChar w:fldCharType="separate"/>
      </w:r>
      <w:r>
        <w:rPr>
          <w:noProof/>
        </w:rPr>
        <w:t>5</w:t>
      </w:r>
      <w:r>
        <w:fldChar w:fldCharType="end"/>
      </w:r>
      <w:r>
        <w:t xml:space="preserve"> </w:t>
      </w:r>
      <w:r w:rsidR="00470653">
        <w:t>M</w:t>
      </w:r>
      <w:r w:rsidRPr="00DA3ED6">
        <w:t>ôi trường thực nghiệm.</w:t>
      </w:r>
    </w:p>
    <w:tbl>
      <w:tblPr>
        <w:tblStyle w:val="TableGrid"/>
        <w:tblW w:w="0" w:type="auto"/>
        <w:tblLook w:val="04A0" w:firstRow="1" w:lastRow="0" w:firstColumn="1" w:lastColumn="0" w:noHBand="0" w:noVBand="1"/>
      </w:tblPr>
      <w:tblGrid>
        <w:gridCol w:w="4338"/>
        <w:gridCol w:w="5040"/>
      </w:tblGrid>
      <w:tr w:rsidR="00DA3ED6" w:rsidRPr="00DA3ED6" w14:paraId="4717E131" w14:textId="77777777" w:rsidTr="0014712D">
        <w:tc>
          <w:tcPr>
            <w:tcW w:w="4338" w:type="dxa"/>
            <w:hideMark/>
          </w:tcPr>
          <w:p w14:paraId="359C4759" w14:textId="77777777" w:rsidR="00DA3ED6" w:rsidRPr="00DA3ED6" w:rsidRDefault="00DA3ED6" w:rsidP="00DA3ED6">
            <w:pPr>
              <w:pStyle w:val="Nidungvnbn"/>
              <w:rPr>
                <w:b/>
                <w:bCs/>
              </w:rPr>
            </w:pPr>
            <w:r w:rsidRPr="00DA3ED6">
              <w:rPr>
                <w:b/>
                <w:bCs/>
              </w:rPr>
              <w:t>Thành phần</w:t>
            </w:r>
          </w:p>
        </w:tc>
        <w:tc>
          <w:tcPr>
            <w:tcW w:w="5040" w:type="dxa"/>
            <w:hideMark/>
          </w:tcPr>
          <w:p w14:paraId="4769F63A" w14:textId="77777777" w:rsidR="00DA3ED6" w:rsidRPr="00DA3ED6" w:rsidRDefault="00DA3ED6" w:rsidP="00DA3ED6">
            <w:pPr>
              <w:pStyle w:val="Nidungvnbn"/>
              <w:rPr>
                <w:b/>
                <w:bCs/>
              </w:rPr>
            </w:pPr>
            <w:r w:rsidRPr="00DA3ED6">
              <w:rPr>
                <w:b/>
                <w:bCs/>
              </w:rPr>
              <w:t>Cấu hình</w:t>
            </w:r>
          </w:p>
        </w:tc>
      </w:tr>
      <w:tr w:rsidR="00DA3ED6" w:rsidRPr="00DA3ED6" w14:paraId="77F18B6A" w14:textId="77777777" w:rsidTr="0014712D">
        <w:tc>
          <w:tcPr>
            <w:tcW w:w="4338" w:type="dxa"/>
            <w:hideMark/>
          </w:tcPr>
          <w:p w14:paraId="7A26F1A2" w14:textId="77777777" w:rsidR="00DA3ED6" w:rsidRPr="00DA3ED6" w:rsidRDefault="00DA3ED6" w:rsidP="00DA3ED6">
            <w:pPr>
              <w:pStyle w:val="Nidungvnbn"/>
            </w:pPr>
            <w:r w:rsidRPr="00DA3ED6">
              <w:t>Ngôn ngữ</w:t>
            </w:r>
          </w:p>
        </w:tc>
        <w:tc>
          <w:tcPr>
            <w:tcW w:w="5040" w:type="dxa"/>
            <w:hideMark/>
          </w:tcPr>
          <w:p w14:paraId="4310D614" w14:textId="77777777" w:rsidR="00DA3ED6" w:rsidRPr="00DA3ED6" w:rsidRDefault="00DA3ED6" w:rsidP="00DA3ED6">
            <w:pPr>
              <w:pStyle w:val="Nidungvnbn"/>
            </w:pPr>
            <w:r w:rsidRPr="00DA3ED6">
              <w:t>Python 3.10</w:t>
            </w:r>
          </w:p>
        </w:tc>
      </w:tr>
      <w:tr w:rsidR="00DA3ED6" w:rsidRPr="00DA3ED6" w14:paraId="38B8273D" w14:textId="77777777" w:rsidTr="0014712D">
        <w:tc>
          <w:tcPr>
            <w:tcW w:w="4338" w:type="dxa"/>
            <w:hideMark/>
          </w:tcPr>
          <w:p w14:paraId="087E4CA9" w14:textId="77777777" w:rsidR="00DA3ED6" w:rsidRPr="00DA3ED6" w:rsidRDefault="00DA3ED6" w:rsidP="00DA3ED6">
            <w:pPr>
              <w:pStyle w:val="Nidungvnbn"/>
            </w:pPr>
            <w:r w:rsidRPr="00DA3ED6">
              <w:t>Framework NLP</w:t>
            </w:r>
          </w:p>
        </w:tc>
        <w:tc>
          <w:tcPr>
            <w:tcW w:w="5040" w:type="dxa"/>
            <w:hideMark/>
          </w:tcPr>
          <w:p w14:paraId="704F9947" w14:textId="77777777" w:rsidR="00DA3ED6" w:rsidRPr="00DA3ED6" w:rsidRDefault="00DA3ED6" w:rsidP="00DA3ED6">
            <w:pPr>
              <w:pStyle w:val="Nidungvnbn"/>
            </w:pPr>
            <w:r w:rsidRPr="00DA3ED6">
              <w:t>Transformers</w:t>
            </w:r>
          </w:p>
        </w:tc>
      </w:tr>
      <w:tr w:rsidR="00DA3ED6" w:rsidRPr="00DA3ED6" w14:paraId="1B61244F" w14:textId="77777777" w:rsidTr="0014712D">
        <w:tc>
          <w:tcPr>
            <w:tcW w:w="4338" w:type="dxa"/>
            <w:hideMark/>
          </w:tcPr>
          <w:p w14:paraId="0BC61F1D" w14:textId="77777777" w:rsidR="00DA3ED6" w:rsidRPr="00DA3ED6" w:rsidRDefault="00DA3ED6" w:rsidP="00DA3ED6">
            <w:pPr>
              <w:pStyle w:val="Nidungvnbn"/>
            </w:pPr>
            <w:r w:rsidRPr="00DA3ED6">
              <w:t>Deep Learning</w:t>
            </w:r>
          </w:p>
        </w:tc>
        <w:tc>
          <w:tcPr>
            <w:tcW w:w="5040" w:type="dxa"/>
            <w:hideMark/>
          </w:tcPr>
          <w:p w14:paraId="4AA447BE" w14:textId="77777777" w:rsidR="00DA3ED6" w:rsidRPr="00DA3ED6" w:rsidRDefault="00DA3ED6" w:rsidP="00DA3ED6">
            <w:pPr>
              <w:pStyle w:val="Nidungvnbn"/>
            </w:pPr>
            <w:r w:rsidRPr="00DA3ED6">
              <w:t>PyTorch</w:t>
            </w:r>
          </w:p>
        </w:tc>
      </w:tr>
      <w:tr w:rsidR="00DA3ED6" w:rsidRPr="00DA3ED6" w14:paraId="53316A6E" w14:textId="77777777" w:rsidTr="0014712D">
        <w:tc>
          <w:tcPr>
            <w:tcW w:w="4338" w:type="dxa"/>
            <w:hideMark/>
          </w:tcPr>
          <w:p w14:paraId="78BAADD5" w14:textId="77777777" w:rsidR="00DA3ED6" w:rsidRPr="00DA3ED6" w:rsidRDefault="00DA3ED6" w:rsidP="00DA3ED6">
            <w:pPr>
              <w:pStyle w:val="Nidungvnbn"/>
            </w:pPr>
            <w:r w:rsidRPr="00DA3ED6">
              <w:t>Machine Learning</w:t>
            </w:r>
          </w:p>
        </w:tc>
        <w:tc>
          <w:tcPr>
            <w:tcW w:w="5040" w:type="dxa"/>
            <w:hideMark/>
          </w:tcPr>
          <w:p w14:paraId="2CABBAFE" w14:textId="77777777" w:rsidR="00DA3ED6" w:rsidRPr="00DA3ED6" w:rsidRDefault="00DA3ED6" w:rsidP="00DA3ED6">
            <w:pPr>
              <w:pStyle w:val="Nidungvnbn"/>
            </w:pPr>
            <w:r w:rsidRPr="00DA3ED6">
              <w:t>Scikit-learn</w:t>
            </w:r>
          </w:p>
        </w:tc>
      </w:tr>
      <w:tr w:rsidR="00DA3ED6" w:rsidRPr="00DA3ED6" w14:paraId="206F92A1" w14:textId="77777777" w:rsidTr="0014712D">
        <w:tc>
          <w:tcPr>
            <w:tcW w:w="4338" w:type="dxa"/>
            <w:hideMark/>
          </w:tcPr>
          <w:p w14:paraId="2283C24B" w14:textId="77777777" w:rsidR="00DA3ED6" w:rsidRPr="00DA3ED6" w:rsidRDefault="00DA3ED6" w:rsidP="00DA3ED6">
            <w:pPr>
              <w:pStyle w:val="Nidungvnbn"/>
            </w:pPr>
            <w:r w:rsidRPr="00DA3ED6">
              <w:t>Vector Database</w:t>
            </w:r>
          </w:p>
        </w:tc>
        <w:tc>
          <w:tcPr>
            <w:tcW w:w="5040" w:type="dxa"/>
            <w:hideMark/>
          </w:tcPr>
          <w:p w14:paraId="33C179EF" w14:textId="77777777" w:rsidR="00DA3ED6" w:rsidRPr="00DA3ED6" w:rsidRDefault="00DA3ED6" w:rsidP="00DA3ED6">
            <w:pPr>
              <w:pStyle w:val="Nidungvnbn"/>
            </w:pPr>
            <w:r w:rsidRPr="00DA3ED6">
              <w:t>ChromaDB</w:t>
            </w:r>
          </w:p>
        </w:tc>
      </w:tr>
      <w:tr w:rsidR="00DA3ED6" w:rsidRPr="00DA3ED6" w14:paraId="0057A6B8" w14:textId="77777777" w:rsidTr="0014712D">
        <w:tc>
          <w:tcPr>
            <w:tcW w:w="4338" w:type="dxa"/>
            <w:hideMark/>
          </w:tcPr>
          <w:p w14:paraId="7358E4EE" w14:textId="77777777" w:rsidR="00DA3ED6" w:rsidRPr="00DA3ED6" w:rsidRDefault="00DA3ED6" w:rsidP="00DA3ED6">
            <w:pPr>
              <w:pStyle w:val="Nidungvnbn"/>
            </w:pPr>
            <w:r w:rsidRPr="00DA3ED6">
              <w:t>API Framework</w:t>
            </w:r>
          </w:p>
        </w:tc>
        <w:tc>
          <w:tcPr>
            <w:tcW w:w="5040" w:type="dxa"/>
            <w:hideMark/>
          </w:tcPr>
          <w:p w14:paraId="34537260" w14:textId="77777777" w:rsidR="00DA3ED6" w:rsidRPr="00DA3ED6" w:rsidRDefault="00DA3ED6" w:rsidP="00DA3ED6">
            <w:pPr>
              <w:pStyle w:val="Nidungvnbn"/>
            </w:pPr>
            <w:r w:rsidRPr="00DA3ED6">
              <w:t>FastAPI</w:t>
            </w:r>
          </w:p>
        </w:tc>
      </w:tr>
      <w:tr w:rsidR="00DA3ED6" w:rsidRPr="00DA3ED6" w14:paraId="4EF7838F" w14:textId="77777777" w:rsidTr="0014712D">
        <w:tc>
          <w:tcPr>
            <w:tcW w:w="4338" w:type="dxa"/>
            <w:hideMark/>
          </w:tcPr>
          <w:p w14:paraId="3DA38C27" w14:textId="77777777" w:rsidR="00DA3ED6" w:rsidRPr="00DA3ED6" w:rsidRDefault="00DA3ED6" w:rsidP="00DA3ED6">
            <w:pPr>
              <w:pStyle w:val="Nidungvnbn"/>
            </w:pPr>
            <w:r w:rsidRPr="00DA3ED6">
              <w:lastRenderedPageBreak/>
              <w:t>LLM</w:t>
            </w:r>
          </w:p>
        </w:tc>
        <w:tc>
          <w:tcPr>
            <w:tcW w:w="5040" w:type="dxa"/>
            <w:hideMark/>
          </w:tcPr>
          <w:p w14:paraId="46448D8F" w14:textId="77777777" w:rsidR="00DA3ED6" w:rsidRPr="00DA3ED6" w:rsidRDefault="00DA3ED6" w:rsidP="00DA3ED6">
            <w:pPr>
              <w:pStyle w:val="Nidungvnbn"/>
            </w:pPr>
            <w:r w:rsidRPr="00DA3ED6">
              <w:t>Gemini</w:t>
            </w:r>
          </w:p>
        </w:tc>
      </w:tr>
      <w:tr w:rsidR="00DA3ED6" w:rsidRPr="00DA3ED6" w14:paraId="5626270C" w14:textId="77777777" w:rsidTr="0014712D">
        <w:tc>
          <w:tcPr>
            <w:tcW w:w="4338" w:type="dxa"/>
            <w:hideMark/>
          </w:tcPr>
          <w:p w14:paraId="087EF246" w14:textId="77777777" w:rsidR="00DA3ED6" w:rsidRPr="00DA3ED6" w:rsidRDefault="00DA3ED6" w:rsidP="00DA3ED6">
            <w:pPr>
              <w:pStyle w:val="Nidungvnbn"/>
            </w:pPr>
            <w:r w:rsidRPr="00DA3ED6">
              <w:t>GPU</w:t>
            </w:r>
          </w:p>
        </w:tc>
        <w:tc>
          <w:tcPr>
            <w:tcW w:w="5040" w:type="dxa"/>
            <w:hideMark/>
          </w:tcPr>
          <w:p w14:paraId="09211B6F" w14:textId="77777777" w:rsidR="00DA3ED6" w:rsidRPr="00DA3ED6" w:rsidRDefault="00DA3ED6" w:rsidP="00DA3ED6">
            <w:pPr>
              <w:pStyle w:val="Nidungvnbn"/>
            </w:pPr>
            <w:r w:rsidRPr="00DA3ED6">
              <w:t>NVIDIA GPU</w:t>
            </w:r>
          </w:p>
        </w:tc>
      </w:tr>
    </w:tbl>
    <w:p w14:paraId="10B4DA45" w14:textId="77777777" w:rsidR="00DA3ED6" w:rsidRPr="00DA3ED6" w:rsidRDefault="00DA3ED6" w:rsidP="00DA3ED6">
      <w:pPr>
        <w:pStyle w:val="Nidungvnbn"/>
      </w:pPr>
      <w:r w:rsidRPr="00DA3ED6">
        <w:t>Môi trường này đáp ứng đầy đủ yêu cầu cho các tác vụ xử lý dữ liệu lớn, huấn luyện mô hình và triển khai hệ thống AI.</w:t>
      </w:r>
    </w:p>
    <w:p w14:paraId="32F86301" w14:textId="77777777" w:rsidR="005D225E" w:rsidRDefault="005D225E" w:rsidP="00022686">
      <w:pPr>
        <w:pStyle w:val="Nidungvnbn"/>
      </w:pPr>
    </w:p>
    <w:p w14:paraId="377963A2" w14:textId="43FF66AE" w:rsidR="00E039B3" w:rsidRDefault="00E039B3" w:rsidP="00E039B3">
      <w:pPr>
        <w:pStyle w:val="Caption"/>
        <w:keepNext/>
      </w:pPr>
      <w:r>
        <w:t xml:space="preserve">Bảng </w:t>
      </w:r>
      <w:r>
        <w:fldChar w:fldCharType="begin"/>
      </w:r>
      <w:r>
        <w:instrText xml:space="preserve"> SEQ Bảng \* ARABIC </w:instrText>
      </w:r>
      <w:r>
        <w:fldChar w:fldCharType="separate"/>
      </w:r>
      <w:r>
        <w:rPr>
          <w:noProof/>
        </w:rPr>
        <w:t>6</w:t>
      </w:r>
      <w:r>
        <w:fldChar w:fldCharType="end"/>
      </w:r>
      <w:r>
        <w:t xml:space="preserve"> </w:t>
      </w:r>
      <w:r w:rsidRPr="00E039B3">
        <w:t>Các mô hình được sử dụng trong hệ thống</w:t>
      </w:r>
    </w:p>
    <w:tbl>
      <w:tblPr>
        <w:tblStyle w:val="TableGrid"/>
        <w:tblW w:w="9378" w:type="dxa"/>
        <w:tblLook w:val="04A0" w:firstRow="1" w:lastRow="0" w:firstColumn="1" w:lastColumn="0" w:noHBand="0" w:noVBand="1"/>
      </w:tblPr>
      <w:tblGrid>
        <w:gridCol w:w="4338"/>
        <w:gridCol w:w="5040"/>
      </w:tblGrid>
      <w:tr w:rsidR="00E039B3" w:rsidRPr="00E039B3" w14:paraId="28AA2BE1" w14:textId="77777777" w:rsidTr="00E039B3">
        <w:tc>
          <w:tcPr>
            <w:tcW w:w="4338" w:type="dxa"/>
            <w:hideMark/>
          </w:tcPr>
          <w:p w14:paraId="4319D3FB" w14:textId="77777777" w:rsidR="00E039B3" w:rsidRPr="00E039B3" w:rsidRDefault="00E039B3" w:rsidP="00E039B3">
            <w:pPr>
              <w:pStyle w:val="Nidungvnbn"/>
              <w:rPr>
                <w:b/>
                <w:bCs/>
              </w:rPr>
            </w:pPr>
            <w:r w:rsidRPr="00E039B3">
              <w:rPr>
                <w:b/>
                <w:bCs/>
              </w:rPr>
              <w:t>Mô hình</w:t>
            </w:r>
          </w:p>
        </w:tc>
        <w:tc>
          <w:tcPr>
            <w:tcW w:w="5040" w:type="dxa"/>
            <w:hideMark/>
          </w:tcPr>
          <w:p w14:paraId="50E62870" w14:textId="77777777" w:rsidR="00E039B3" w:rsidRPr="00E039B3" w:rsidRDefault="00E039B3" w:rsidP="00E039B3">
            <w:pPr>
              <w:pStyle w:val="Nidungvnbn"/>
              <w:rPr>
                <w:b/>
                <w:bCs/>
              </w:rPr>
            </w:pPr>
            <w:r w:rsidRPr="00E039B3">
              <w:rPr>
                <w:b/>
                <w:bCs/>
              </w:rPr>
              <w:t>Vai trò</w:t>
            </w:r>
          </w:p>
        </w:tc>
      </w:tr>
      <w:tr w:rsidR="00E039B3" w:rsidRPr="00E039B3" w14:paraId="2F5C2BE3" w14:textId="77777777" w:rsidTr="00E039B3">
        <w:tc>
          <w:tcPr>
            <w:tcW w:w="4338" w:type="dxa"/>
            <w:hideMark/>
          </w:tcPr>
          <w:p w14:paraId="23620C64" w14:textId="77777777" w:rsidR="00E039B3" w:rsidRPr="00E039B3" w:rsidRDefault="00E039B3" w:rsidP="00E039B3">
            <w:pPr>
              <w:pStyle w:val="Nidungvnbn"/>
            </w:pPr>
            <w:r w:rsidRPr="00E039B3">
              <w:t>PhoBERT</w:t>
            </w:r>
          </w:p>
        </w:tc>
        <w:tc>
          <w:tcPr>
            <w:tcW w:w="5040" w:type="dxa"/>
            <w:hideMark/>
          </w:tcPr>
          <w:p w14:paraId="03820DE8" w14:textId="77777777" w:rsidR="00E039B3" w:rsidRPr="00E039B3" w:rsidRDefault="00E039B3" w:rsidP="00E039B3">
            <w:pPr>
              <w:pStyle w:val="Nidungvnbn"/>
            </w:pPr>
            <w:r w:rsidRPr="00E039B3">
              <w:t>Phân tích cảm xúc đánh giá khách hàng tiếng Việt</w:t>
            </w:r>
          </w:p>
        </w:tc>
      </w:tr>
      <w:tr w:rsidR="00E039B3" w:rsidRPr="00E039B3" w14:paraId="3A976236" w14:textId="77777777" w:rsidTr="00E039B3">
        <w:tc>
          <w:tcPr>
            <w:tcW w:w="4338" w:type="dxa"/>
            <w:hideMark/>
          </w:tcPr>
          <w:p w14:paraId="7E0C7C8D" w14:textId="77777777" w:rsidR="00E039B3" w:rsidRPr="00E039B3" w:rsidRDefault="00E039B3" w:rsidP="00E039B3">
            <w:pPr>
              <w:pStyle w:val="Nidungvnbn"/>
            </w:pPr>
            <w:r w:rsidRPr="00E039B3">
              <w:t>KMeans Clustering</w:t>
            </w:r>
          </w:p>
        </w:tc>
        <w:tc>
          <w:tcPr>
            <w:tcW w:w="5040" w:type="dxa"/>
            <w:hideMark/>
          </w:tcPr>
          <w:p w14:paraId="40132C4D" w14:textId="77777777" w:rsidR="00E039B3" w:rsidRPr="00E039B3" w:rsidRDefault="00E039B3" w:rsidP="00E039B3">
            <w:pPr>
              <w:pStyle w:val="Nidungvnbn"/>
            </w:pPr>
            <w:r w:rsidRPr="00E039B3">
              <w:t>Phân cụm sản phẩm và phát hiện cơ hội kinh doanh</w:t>
            </w:r>
          </w:p>
        </w:tc>
      </w:tr>
      <w:tr w:rsidR="00E039B3" w:rsidRPr="00E039B3" w14:paraId="4C1C6880" w14:textId="77777777" w:rsidTr="00E039B3">
        <w:tc>
          <w:tcPr>
            <w:tcW w:w="4338" w:type="dxa"/>
            <w:hideMark/>
          </w:tcPr>
          <w:p w14:paraId="13912352" w14:textId="77777777" w:rsidR="00E039B3" w:rsidRPr="00E039B3" w:rsidRDefault="00E039B3" w:rsidP="00E039B3">
            <w:pPr>
              <w:pStyle w:val="Nidungvnbn"/>
            </w:pPr>
            <w:r w:rsidRPr="00E039B3">
              <w:t>SentenceTransformer (paraphrase-multilingual-mpnet-base-v2)</w:t>
            </w:r>
          </w:p>
        </w:tc>
        <w:tc>
          <w:tcPr>
            <w:tcW w:w="5040" w:type="dxa"/>
            <w:hideMark/>
          </w:tcPr>
          <w:p w14:paraId="4204C593" w14:textId="77777777" w:rsidR="00E039B3" w:rsidRPr="00E039B3" w:rsidRDefault="00E039B3" w:rsidP="00E039B3">
            <w:pPr>
              <w:pStyle w:val="Nidungvnbn"/>
            </w:pPr>
            <w:r w:rsidRPr="00E039B3">
              <w:t>Sinh embedding cho Semantic Search</w:t>
            </w:r>
          </w:p>
        </w:tc>
      </w:tr>
      <w:tr w:rsidR="00E039B3" w:rsidRPr="00E039B3" w14:paraId="70552C86" w14:textId="77777777" w:rsidTr="00E039B3">
        <w:tc>
          <w:tcPr>
            <w:tcW w:w="4338" w:type="dxa"/>
            <w:hideMark/>
          </w:tcPr>
          <w:p w14:paraId="78E1D701" w14:textId="77777777" w:rsidR="00E039B3" w:rsidRPr="00E039B3" w:rsidRDefault="00E039B3" w:rsidP="00E039B3">
            <w:pPr>
              <w:pStyle w:val="Nidungvnbn"/>
            </w:pPr>
            <w:r w:rsidRPr="00E039B3">
              <w:t>Gemini 2.5 Flash</w:t>
            </w:r>
          </w:p>
        </w:tc>
        <w:tc>
          <w:tcPr>
            <w:tcW w:w="5040" w:type="dxa"/>
            <w:hideMark/>
          </w:tcPr>
          <w:p w14:paraId="0B023FC5" w14:textId="77777777" w:rsidR="00E039B3" w:rsidRPr="00E039B3" w:rsidRDefault="00E039B3" w:rsidP="00E039B3">
            <w:pPr>
              <w:pStyle w:val="Nidungvnbn"/>
            </w:pPr>
            <w:r w:rsidRPr="00E039B3">
              <w:t>Trợ lý AI và Function Calling</w:t>
            </w:r>
          </w:p>
        </w:tc>
      </w:tr>
      <w:tr w:rsidR="00E039B3" w:rsidRPr="00E039B3" w14:paraId="7C6B0C29" w14:textId="77777777" w:rsidTr="00E039B3">
        <w:tc>
          <w:tcPr>
            <w:tcW w:w="4338" w:type="dxa"/>
            <w:hideMark/>
          </w:tcPr>
          <w:p w14:paraId="0E9A0738" w14:textId="77777777" w:rsidR="00E039B3" w:rsidRPr="00E039B3" w:rsidRDefault="00E039B3" w:rsidP="00E039B3">
            <w:pPr>
              <w:pStyle w:val="Nidungvnbn"/>
            </w:pPr>
            <w:r w:rsidRPr="00E039B3">
              <w:t>ChromaDB Retrieval Engine</w:t>
            </w:r>
          </w:p>
        </w:tc>
        <w:tc>
          <w:tcPr>
            <w:tcW w:w="5040" w:type="dxa"/>
            <w:hideMark/>
          </w:tcPr>
          <w:p w14:paraId="4613B09B" w14:textId="77777777" w:rsidR="00E039B3" w:rsidRPr="00E039B3" w:rsidRDefault="00E039B3" w:rsidP="00E039B3">
            <w:pPr>
              <w:pStyle w:val="Nidungvnbn"/>
            </w:pPr>
            <w:r w:rsidRPr="00E039B3">
              <w:t>Truy xuất ngữ nghĩa phục vụ RAG</w:t>
            </w:r>
          </w:p>
        </w:tc>
      </w:tr>
    </w:tbl>
    <w:p w14:paraId="3E2E8AE7" w14:textId="77777777" w:rsidR="00E039B3" w:rsidRDefault="00E039B3" w:rsidP="00470653">
      <w:pPr>
        <w:pStyle w:val="Tiumccp1"/>
      </w:pPr>
    </w:p>
    <w:p w14:paraId="68410698" w14:textId="0A396142" w:rsidR="00470653" w:rsidRPr="00DA3ED6" w:rsidRDefault="00470653" w:rsidP="00470653">
      <w:pPr>
        <w:pStyle w:val="Tiumccp1"/>
      </w:pPr>
      <w:bookmarkStart w:id="60" w:name="_Toc231587445"/>
      <w:r w:rsidRPr="00DA3ED6">
        <w:t>4.</w:t>
      </w:r>
      <w:r>
        <w:t>2</w:t>
      </w:r>
      <w:r w:rsidRPr="00DA3ED6">
        <w:t xml:space="preserve"> </w:t>
      </w:r>
      <w:r w:rsidRPr="00470653">
        <w:t xml:space="preserve">Chức năng </w:t>
      </w:r>
      <w:r w:rsidR="00355C43">
        <w:t>phân tích đơn</w:t>
      </w:r>
      <w:bookmarkEnd w:id="60"/>
    </w:p>
    <w:p w14:paraId="65B05A80" w14:textId="77777777" w:rsidR="00355C43" w:rsidRDefault="00BF3690" w:rsidP="00355C43">
      <w:pPr>
        <w:pStyle w:val="Nidungvnbn"/>
        <w:keepNext/>
        <w:jc w:val="center"/>
      </w:pPr>
      <w:r w:rsidRPr="00BF3690">
        <w:lastRenderedPageBreak/>
        <w:drawing>
          <wp:inline distT="0" distB="0" distL="0" distR="0" wp14:anchorId="686DCB84" wp14:editId="03FDF460">
            <wp:extent cx="5410200" cy="2610636"/>
            <wp:effectExtent l="0" t="0" r="0" b="0"/>
            <wp:docPr id="123286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69413" name=""/>
                    <pic:cNvPicPr/>
                  </pic:nvPicPr>
                  <pic:blipFill>
                    <a:blip r:embed="rId22"/>
                    <a:stretch>
                      <a:fillRect/>
                    </a:stretch>
                  </pic:blipFill>
                  <pic:spPr>
                    <a:xfrm>
                      <a:off x="0" y="0"/>
                      <a:ext cx="5414675" cy="2612795"/>
                    </a:xfrm>
                    <a:prstGeom prst="rect">
                      <a:avLst/>
                    </a:prstGeom>
                  </pic:spPr>
                </pic:pic>
              </a:graphicData>
            </a:graphic>
          </wp:inline>
        </w:drawing>
      </w:r>
    </w:p>
    <w:p w14:paraId="7F76A25A" w14:textId="128CD7B9" w:rsidR="00BF3690" w:rsidRDefault="00355C43" w:rsidP="00355C43">
      <w:pPr>
        <w:pStyle w:val="Caption"/>
      </w:pPr>
      <w:r>
        <w:t xml:space="preserve">Hình </w:t>
      </w:r>
      <w:r>
        <w:fldChar w:fldCharType="begin"/>
      </w:r>
      <w:r>
        <w:instrText xml:space="preserve"> SEQ Hình \* ARABIC </w:instrText>
      </w:r>
      <w:r>
        <w:fldChar w:fldCharType="separate"/>
      </w:r>
      <w:r>
        <w:rPr>
          <w:noProof/>
        </w:rPr>
        <w:t>12</w:t>
      </w:r>
      <w:r>
        <w:fldChar w:fldCharType="end"/>
      </w:r>
      <w:r>
        <w:t xml:space="preserve"> Giao diện tìm kiếm thống kê</w:t>
      </w:r>
    </w:p>
    <w:p w14:paraId="2A82D44E" w14:textId="77777777" w:rsidR="00355C43" w:rsidRPr="00355C43" w:rsidRDefault="00355C43" w:rsidP="00355C43">
      <w:pPr>
        <w:pStyle w:val="Nidungvnbn"/>
      </w:pPr>
      <w:r w:rsidRPr="00355C43">
        <w:t>Giao diện này là điểm khởi đầu của chức năng phân tích thị trường. Người dùng nhập từ khóa sản phẩm hoặc ngành hàng cần nghiên cứu, ví dụ như "điện thoại", sau đó hệ thống thực hiện truy vấn dữ liệu và sinh báo cáo tự động.</w:t>
      </w:r>
    </w:p>
    <w:p w14:paraId="78177B84" w14:textId="77777777" w:rsidR="00355C43" w:rsidRPr="00355C43" w:rsidRDefault="00355C43" w:rsidP="00355C43">
      <w:pPr>
        <w:pStyle w:val="Nidungvnbn"/>
      </w:pPr>
      <w:r w:rsidRPr="00355C43">
        <w:t xml:space="preserve">Sau khi nhận yêu cầu, Search Engine sẽ tìm kiếm các sản phẩm liên quan trong kho dữ liệu. Hệ thống đồng thời sử dụng cơ chế Context Detection để xác định ngữ cảnh phù hợp nhất với truy vấn. Trong ví dụ này, từ khóa "điện thoại" được ánh xạ vào ngữ cảnh </w:t>
      </w:r>
      <w:r w:rsidRPr="00355C43">
        <w:rPr>
          <w:b/>
          <w:bCs/>
        </w:rPr>
        <w:t>Điện thoại – Máy tính bảng</w:t>
      </w:r>
      <w:r w:rsidRPr="00355C43">
        <w:t>, giúp loại bỏ các kết quả không liên quan và tăng độ chính xác của quá trình phân tích.</w:t>
      </w:r>
    </w:p>
    <w:p w14:paraId="37EA6639" w14:textId="77777777" w:rsidR="00355C43" w:rsidRPr="00355C43" w:rsidRDefault="00355C43" w:rsidP="00355C43">
      <w:pPr>
        <w:pStyle w:val="Nidungvnbn"/>
      </w:pPr>
      <w:r w:rsidRPr="00355C43">
        <w:t>Kết quả thống kê được hiển thị dưới dạng các chỉ số KPI quan trọng:</w:t>
      </w:r>
    </w:p>
    <w:p w14:paraId="36606882" w14:textId="77777777" w:rsidR="00355C43" w:rsidRPr="00355C43" w:rsidRDefault="00355C43" w:rsidP="00355C43">
      <w:pPr>
        <w:pStyle w:val="Nidungvnbn"/>
        <w:rPr>
          <w:b/>
          <w:bCs/>
        </w:rPr>
      </w:pPr>
      <w:r w:rsidRPr="00355C43">
        <w:rPr>
          <w:b/>
          <w:bCs/>
        </w:rPr>
        <w:t>Tổng số sản phẩm</w:t>
      </w:r>
    </w:p>
    <w:p w14:paraId="2B9607DD" w14:textId="77777777" w:rsidR="00355C43" w:rsidRPr="00355C43" w:rsidRDefault="00355C43" w:rsidP="00355C43">
      <w:pPr>
        <w:pStyle w:val="Nidungvnbn"/>
      </w:pPr>
      <w:r w:rsidRPr="00355C43">
        <w:t>Hệ thống tìm thấy 44 sản phẩm liên quan đến từ khóa "điện thoại".</w:t>
      </w:r>
    </w:p>
    <w:p w14:paraId="35B86B73" w14:textId="77777777" w:rsidR="00355C43" w:rsidRPr="00355C43" w:rsidRDefault="00355C43" w:rsidP="00355C43">
      <w:pPr>
        <w:pStyle w:val="Nidungvnbn"/>
      </w:pPr>
      <w:r w:rsidRPr="00355C43">
        <w:t>Chỉ số này phản ánh quy mô dữ liệu được sử dụng để phân tích thị trường.</w:t>
      </w:r>
    </w:p>
    <w:p w14:paraId="7EFEDD29" w14:textId="77777777" w:rsidR="00355C43" w:rsidRPr="00355C43" w:rsidRDefault="00355C43" w:rsidP="00355C43">
      <w:pPr>
        <w:pStyle w:val="Nidungvnbn"/>
        <w:rPr>
          <w:b/>
          <w:bCs/>
        </w:rPr>
      </w:pPr>
      <w:r w:rsidRPr="00355C43">
        <w:rPr>
          <w:b/>
          <w:bCs/>
        </w:rPr>
        <w:t>Tổng số lượng bán</w:t>
      </w:r>
    </w:p>
    <w:p w14:paraId="12776B8D" w14:textId="77777777" w:rsidR="00355C43" w:rsidRPr="00355C43" w:rsidRDefault="00355C43" w:rsidP="00355C43">
      <w:pPr>
        <w:pStyle w:val="Nidungvnbn"/>
      </w:pPr>
      <w:r w:rsidRPr="00355C43">
        <w:t>Tổng cộng 57.653 sản phẩm đã được bán.</w:t>
      </w:r>
    </w:p>
    <w:p w14:paraId="0A65CB3B" w14:textId="77777777" w:rsidR="00355C43" w:rsidRPr="00355C43" w:rsidRDefault="00355C43" w:rsidP="00355C43">
      <w:pPr>
        <w:pStyle w:val="Nidungvnbn"/>
      </w:pPr>
      <w:r w:rsidRPr="00355C43">
        <w:t>Đây là chỉ số phản ánh nhu cầu thực tế của thị trường đối với ngành hàng đang được phân tích.</w:t>
      </w:r>
    </w:p>
    <w:p w14:paraId="7E324316" w14:textId="77777777" w:rsidR="00355C43" w:rsidRPr="00355C43" w:rsidRDefault="00355C43" w:rsidP="00355C43">
      <w:pPr>
        <w:pStyle w:val="Nidungvnbn"/>
        <w:rPr>
          <w:b/>
          <w:bCs/>
        </w:rPr>
      </w:pPr>
      <w:r w:rsidRPr="00355C43">
        <w:rPr>
          <w:b/>
          <w:bCs/>
        </w:rPr>
        <w:lastRenderedPageBreak/>
        <w:t>Tổng doanh thu</w:t>
      </w:r>
    </w:p>
    <w:p w14:paraId="6944AD15" w14:textId="77777777" w:rsidR="00355C43" w:rsidRPr="00355C43" w:rsidRDefault="00355C43" w:rsidP="00355C43">
      <w:pPr>
        <w:pStyle w:val="Nidungvnbn"/>
      </w:pPr>
      <w:r w:rsidRPr="00355C43">
        <w:t>Doanh thu ước tính đạt:</w:t>
      </w:r>
    </w:p>
    <w:p w14:paraId="4C82056E" w14:textId="484C2081" w:rsidR="00355C43" w:rsidRPr="00355C43" w:rsidRDefault="00355C43" w:rsidP="00355C43">
      <w:pPr>
        <w:pStyle w:val="Nidungvnbn"/>
      </w:pPr>
      <m:oMathPara>
        <m:oMath>
          <m:r>
            <w:rPr>
              <w:rFonts w:ascii="Cambria Math" w:hAnsi="Cambria Math"/>
            </w:rPr>
            <m:t>386.26</m:t>
          </m:r>
          <m:r>
            <m:rPr>
              <m:nor/>
            </m:rPr>
            <m:t> tỷ VNĐ</m:t>
          </m:r>
          <m:r>
            <w:br/>
          </m:r>
        </m:oMath>
      </m:oMathPara>
      <w:r>
        <w:tab/>
      </w:r>
      <w:r w:rsidRPr="00355C43">
        <w:t>Chỉ số này giúp đánh giá quy mô kinh tế của thị trường.</w:t>
      </w:r>
    </w:p>
    <w:p w14:paraId="33171950" w14:textId="77777777" w:rsidR="00355C43" w:rsidRPr="00355C43" w:rsidRDefault="00355C43" w:rsidP="00355C43">
      <w:pPr>
        <w:pStyle w:val="Nidungvnbn"/>
        <w:rPr>
          <w:b/>
          <w:bCs/>
        </w:rPr>
      </w:pPr>
      <w:r w:rsidRPr="00355C43">
        <w:rPr>
          <w:b/>
          <w:bCs/>
        </w:rPr>
        <w:t>Rating trung bình</w:t>
      </w:r>
    </w:p>
    <w:p w14:paraId="1832EF6D" w14:textId="77777777" w:rsidR="00355C43" w:rsidRPr="00355C43" w:rsidRDefault="00355C43" w:rsidP="00355C43">
      <w:pPr>
        <w:pStyle w:val="Nidungvnbn"/>
      </w:pPr>
      <w:r w:rsidRPr="00355C43">
        <w:t>Điểm đánh giá trung bình:</w:t>
      </w:r>
    </w:p>
    <w:p w14:paraId="7517E882" w14:textId="2B87BFF1" w:rsidR="00355C43" w:rsidRPr="00355C43" w:rsidRDefault="00355C43" w:rsidP="00355C43">
      <w:pPr>
        <w:pStyle w:val="Nidungvnbn"/>
      </w:pPr>
      <m:oMathPara>
        <m:oMath>
          <m:r>
            <w:rPr>
              <w:rFonts w:ascii="Cambria Math" w:hAnsi="Cambria Math"/>
            </w:rPr>
            <m:t>4.69</m:t>
          </m:r>
          <m:r>
            <m:rPr>
              <m:sty m:val="p"/>
            </m:rPr>
            <w:rPr>
              <w:rFonts w:ascii="Cambria Math" w:hAnsi="Cambria Math"/>
            </w:rPr>
            <m:t>/</m:t>
          </m:r>
          <m:r>
            <w:rPr>
              <w:rFonts w:ascii="Cambria Math" w:hAnsi="Cambria Math"/>
            </w:rPr>
            <m:t>5</m:t>
          </m:r>
        </m:oMath>
      </m:oMathPara>
    </w:p>
    <w:p w14:paraId="313FC11B" w14:textId="77777777" w:rsidR="00355C43" w:rsidRPr="00355C43" w:rsidRDefault="00355C43" w:rsidP="00355C43">
      <w:pPr>
        <w:pStyle w:val="Nidungvnbn"/>
      </w:pPr>
      <w:r w:rsidRPr="00355C43">
        <w:t>Kết quả cho thấy phần lớn khách hàng có mức độ hài lòng cao đối với các sản phẩm trong ngành hàng điện thoại.</w:t>
      </w:r>
    </w:p>
    <w:p w14:paraId="0F3C19C1" w14:textId="77777777" w:rsidR="00355C43" w:rsidRPr="00355C43" w:rsidRDefault="00355C43" w:rsidP="00355C43">
      <w:pPr>
        <w:pStyle w:val="Nidungvnbn"/>
      </w:pPr>
    </w:p>
    <w:p w14:paraId="37103EF9" w14:textId="77777777" w:rsidR="00355C43" w:rsidRDefault="00BF3690" w:rsidP="00355C43">
      <w:pPr>
        <w:pStyle w:val="Nidungvnbn"/>
        <w:keepNext/>
        <w:jc w:val="center"/>
      </w:pPr>
      <w:r w:rsidRPr="00BF3690">
        <w:drawing>
          <wp:inline distT="0" distB="0" distL="0" distR="0" wp14:anchorId="7628E01C" wp14:editId="292EC8AB">
            <wp:extent cx="5520267" cy="2578461"/>
            <wp:effectExtent l="0" t="0" r="4445" b="0"/>
            <wp:docPr id="95579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8625" name=""/>
                    <pic:cNvPicPr/>
                  </pic:nvPicPr>
                  <pic:blipFill>
                    <a:blip r:embed="rId23"/>
                    <a:stretch>
                      <a:fillRect/>
                    </a:stretch>
                  </pic:blipFill>
                  <pic:spPr>
                    <a:xfrm>
                      <a:off x="0" y="0"/>
                      <a:ext cx="5533134" cy="2584471"/>
                    </a:xfrm>
                    <a:prstGeom prst="rect">
                      <a:avLst/>
                    </a:prstGeom>
                  </pic:spPr>
                </pic:pic>
              </a:graphicData>
            </a:graphic>
          </wp:inline>
        </w:drawing>
      </w:r>
    </w:p>
    <w:p w14:paraId="056A2410" w14:textId="35345F04" w:rsidR="00355C43" w:rsidRPr="00355C43" w:rsidRDefault="00355C43" w:rsidP="00355C43">
      <w:pPr>
        <w:pStyle w:val="Caption"/>
        <w:rPr>
          <w:b/>
        </w:rPr>
      </w:pPr>
      <w:r>
        <w:t xml:space="preserve">Hình </w:t>
      </w:r>
      <w:r>
        <w:fldChar w:fldCharType="begin"/>
      </w:r>
      <w:r>
        <w:instrText xml:space="preserve"> SEQ Hình \* ARABIC </w:instrText>
      </w:r>
      <w:r>
        <w:fldChar w:fldCharType="separate"/>
      </w:r>
      <w:r>
        <w:rPr>
          <w:noProof/>
        </w:rPr>
        <w:t>13</w:t>
      </w:r>
      <w:r>
        <w:fldChar w:fldCharType="end"/>
      </w:r>
      <w:r>
        <w:t xml:space="preserve"> Giao diện </w:t>
      </w:r>
      <w:r w:rsidRPr="00355C43">
        <w:rPr>
          <w:bCs w:val="0"/>
        </w:rPr>
        <w:t>Danh sách sản phẩm</w:t>
      </w:r>
    </w:p>
    <w:p w14:paraId="257E77B4" w14:textId="53F6378E" w:rsidR="00BF3690" w:rsidRDefault="00BF3690" w:rsidP="00355C43">
      <w:pPr>
        <w:pStyle w:val="Caption"/>
      </w:pPr>
    </w:p>
    <w:p w14:paraId="0C41BC9A" w14:textId="035109F3" w:rsidR="00BF3690" w:rsidRDefault="00BF3690" w:rsidP="00BF3690">
      <w:pPr>
        <w:pStyle w:val="Nidungvnbn"/>
        <w:keepNext/>
        <w:jc w:val="center"/>
      </w:pPr>
      <w:r w:rsidRPr="00BF3690">
        <w:lastRenderedPageBreak/>
        <w:drawing>
          <wp:inline distT="0" distB="0" distL="0" distR="0" wp14:anchorId="56F75D5B" wp14:editId="44D77AAA">
            <wp:extent cx="6000750" cy="2841625"/>
            <wp:effectExtent l="0" t="0" r="0" b="0"/>
            <wp:docPr id="86732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26472" name=""/>
                    <pic:cNvPicPr/>
                  </pic:nvPicPr>
                  <pic:blipFill>
                    <a:blip r:embed="rId24"/>
                    <a:stretch>
                      <a:fillRect/>
                    </a:stretch>
                  </pic:blipFill>
                  <pic:spPr>
                    <a:xfrm>
                      <a:off x="0" y="0"/>
                      <a:ext cx="6000750" cy="2841625"/>
                    </a:xfrm>
                    <a:prstGeom prst="rect">
                      <a:avLst/>
                    </a:prstGeom>
                  </pic:spPr>
                </pic:pic>
              </a:graphicData>
            </a:graphic>
          </wp:inline>
        </w:drawing>
      </w:r>
    </w:p>
    <w:p w14:paraId="4C22FA1A" w14:textId="61C7C2D6" w:rsidR="00BF3690" w:rsidRPr="00BF3690" w:rsidRDefault="00BF3690" w:rsidP="007F568F">
      <w:pPr>
        <w:pStyle w:val="Caption"/>
      </w:pPr>
      <w:r w:rsidRPr="00355C43">
        <w:t xml:space="preserve">Hình </w:t>
      </w:r>
      <w:r w:rsidRPr="00355C43">
        <w:fldChar w:fldCharType="begin"/>
      </w:r>
      <w:r w:rsidRPr="00355C43">
        <w:instrText xml:space="preserve"> SEQ Hình \* ARABIC </w:instrText>
      </w:r>
      <w:r w:rsidRPr="00355C43">
        <w:fldChar w:fldCharType="separate"/>
      </w:r>
      <w:r w:rsidR="00355C43">
        <w:rPr>
          <w:noProof/>
        </w:rPr>
        <w:t>14</w:t>
      </w:r>
      <w:r w:rsidRPr="00355C43">
        <w:fldChar w:fldCharType="end"/>
      </w:r>
      <w:r w:rsidRPr="00355C43">
        <w:t xml:space="preserve"> Giao diện </w:t>
      </w:r>
      <w:r w:rsidR="00355C43" w:rsidRPr="00355C43">
        <w:t>Báo Cáo Phân Tích AI</w:t>
      </w:r>
    </w:p>
    <w:p w14:paraId="097CD981" w14:textId="77777777" w:rsidR="00355C43" w:rsidRPr="00355C43" w:rsidRDefault="00355C43" w:rsidP="00355C43">
      <w:pPr>
        <w:pStyle w:val="Nidungvnbn"/>
      </w:pPr>
      <w:r w:rsidRPr="00355C43">
        <w:t>Sau khi hoàn tất quá trình phân tích dữ liệu, toàn bộ thông tin được chuyển tới Gemini thông qua AI Business Advisor.</w:t>
      </w:r>
    </w:p>
    <w:p w14:paraId="15B0E582" w14:textId="77777777" w:rsidR="00355C43" w:rsidRPr="00355C43" w:rsidRDefault="00355C43" w:rsidP="00355C43">
      <w:pPr>
        <w:pStyle w:val="Nidungvnbn"/>
      </w:pPr>
      <w:r w:rsidRPr="00355C43">
        <w:t>Gemini nhận các dữ liệu bao gồm:</w:t>
      </w:r>
    </w:p>
    <w:p w14:paraId="3E61762E" w14:textId="77777777" w:rsidR="00355C43" w:rsidRPr="00355C43" w:rsidRDefault="00355C43">
      <w:pPr>
        <w:pStyle w:val="Nidungvnbn"/>
        <w:numPr>
          <w:ilvl w:val="0"/>
          <w:numId w:val="47"/>
        </w:numPr>
      </w:pPr>
      <w:r w:rsidRPr="00355C43">
        <w:t xml:space="preserve">KPI thị trường </w:t>
      </w:r>
    </w:p>
    <w:p w14:paraId="3BFFA744" w14:textId="77777777" w:rsidR="00355C43" w:rsidRPr="00355C43" w:rsidRDefault="00355C43">
      <w:pPr>
        <w:pStyle w:val="Nidungvnbn"/>
        <w:numPr>
          <w:ilvl w:val="0"/>
          <w:numId w:val="47"/>
        </w:numPr>
      </w:pPr>
      <w:r w:rsidRPr="00355C43">
        <w:t xml:space="preserve">Phân khúc giá </w:t>
      </w:r>
    </w:p>
    <w:p w14:paraId="59C0AC66" w14:textId="77777777" w:rsidR="00355C43" w:rsidRPr="00355C43" w:rsidRDefault="00355C43">
      <w:pPr>
        <w:pStyle w:val="Nidungvnbn"/>
        <w:numPr>
          <w:ilvl w:val="0"/>
          <w:numId w:val="47"/>
        </w:numPr>
      </w:pPr>
      <w:r w:rsidRPr="00355C43">
        <w:t xml:space="preserve">Danh sách sản phẩm </w:t>
      </w:r>
    </w:p>
    <w:p w14:paraId="4FA2B6F2" w14:textId="77777777" w:rsidR="00355C43" w:rsidRPr="00355C43" w:rsidRDefault="00355C43">
      <w:pPr>
        <w:pStyle w:val="Nidungvnbn"/>
        <w:numPr>
          <w:ilvl w:val="0"/>
          <w:numId w:val="47"/>
        </w:numPr>
      </w:pPr>
      <w:r w:rsidRPr="00355C43">
        <w:t xml:space="preserve">Doanh thu </w:t>
      </w:r>
    </w:p>
    <w:p w14:paraId="30513F5A" w14:textId="77777777" w:rsidR="00355C43" w:rsidRPr="00355C43" w:rsidRDefault="00355C43">
      <w:pPr>
        <w:pStyle w:val="Nidungvnbn"/>
        <w:numPr>
          <w:ilvl w:val="0"/>
          <w:numId w:val="47"/>
        </w:numPr>
      </w:pPr>
      <w:r w:rsidRPr="00355C43">
        <w:t xml:space="preserve">Đánh giá khách hàng </w:t>
      </w:r>
    </w:p>
    <w:p w14:paraId="37F82694" w14:textId="77777777" w:rsidR="00355C43" w:rsidRPr="00355C43" w:rsidRDefault="00355C43">
      <w:pPr>
        <w:pStyle w:val="Nidungvnbn"/>
        <w:numPr>
          <w:ilvl w:val="0"/>
          <w:numId w:val="47"/>
        </w:numPr>
      </w:pPr>
      <w:r w:rsidRPr="00355C43">
        <w:t xml:space="preserve">Kết quả phân cụm </w:t>
      </w:r>
    </w:p>
    <w:p w14:paraId="45ECCF29" w14:textId="77777777" w:rsidR="00355C43" w:rsidRPr="00355C43" w:rsidRDefault="00355C43" w:rsidP="00355C43">
      <w:pPr>
        <w:pStyle w:val="Nidungvnbn"/>
      </w:pPr>
      <w:r w:rsidRPr="00355C43">
        <w:t>Từ đó tạo ra báo cáo kinh doanh dưới dạng ngôn ngữ tự nhiên.</w:t>
      </w:r>
    </w:p>
    <w:p w14:paraId="25A8C044" w14:textId="26D68768" w:rsidR="00470653" w:rsidRDefault="00355C43" w:rsidP="00355C43">
      <w:pPr>
        <w:pStyle w:val="Tiumccp1"/>
      </w:pPr>
      <w:bookmarkStart w:id="61" w:name="_Toc231587446"/>
      <w:r w:rsidRPr="00355C43">
        <w:t>4.5 Chức năng phân tích cơ hội thị trường (Market Insight)</w:t>
      </w:r>
      <w:bookmarkEnd w:id="61"/>
    </w:p>
    <w:p w14:paraId="2C8264CA" w14:textId="77777777" w:rsidR="00355C43" w:rsidRPr="00355C43" w:rsidRDefault="00355C43" w:rsidP="00355C43">
      <w:pPr>
        <w:pStyle w:val="Nidungvnbn"/>
      </w:pPr>
      <w:r w:rsidRPr="00355C43">
        <w:t>Khác với chức năng Market Report tập trung vào mô tả hiện trạng thị trường, Market Insight được xây dựng nhằm hỗ trợ người dùng phát hiện các cơ hội kinh doanh tiềm năng thông qua việc phân tích dữ liệu sản phẩm bằng mô hình KMeans Clustering.</w:t>
      </w:r>
    </w:p>
    <w:p w14:paraId="21615999" w14:textId="77777777" w:rsidR="00355C43" w:rsidRPr="00355C43" w:rsidRDefault="00355C43" w:rsidP="00355C43">
      <w:pPr>
        <w:pStyle w:val="Nidungvnbn"/>
      </w:pPr>
      <w:r w:rsidRPr="00355C43">
        <w:t>Mục tiêu chính của chức năng bao gồm:</w:t>
      </w:r>
    </w:p>
    <w:p w14:paraId="2EB70F9C" w14:textId="77777777" w:rsidR="00355C43" w:rsidRPr="00355C43" w:rsidRDefault="00355C43">
      <w:pPr>
        <w:pStyle w:val="Nidungvnbn"/>
        <w:numPr>
          <w:ilvl w:val="0"/>
          <w:numId w:val="48"/>
        </w:numPr>
      </w:pPr>
      <w:r w:rsidRPr="00355C43">
        <w:lastRenderedPageBreak/>
        <w:t xml:space="preserve">Phân loại sản phẩm thành các nhóm chiến lược. </w:t>
      </w:r>
    </w:p>
    <w:p w14:paraId="3FDEA305" w14:textId="77777777" w:rsidR="00355C43" w:rsidRPr="00355C43" w:rsidRDefault="00355C43">
      <w:pPr>
        <w:pStyle w:val="Nidungvnbn"/>
        <w:numPr>
          <w:ilvl w:val="0"/>
          <w:numId w:val="48"/>
        </w:numPr>
      </w:pPr>
      <w:r w:rsidRPr="00355C43">
        <w:t xml:space="preserve">Xác định các phân khúc thị trường tiềm năng. </w:t>
      </w:r>
    </w:p>
    <w:p w14:paraId="5B20DE5E" w14:textId="77777777" w:rsidR="00355C43" w:rsidRPr="00355C43" w:rsidRDefault="00355C43">
      <w:pPr>
        <w:pStyle w:val="Nidungvnbn"/>
        <w:numPr>
          <w:ilvl w:val="0"/>
          <w:numId w:val="48"/>
        </w:numPr>
      </w:pPr>
      <w:r w:rsidRPr="00355C43">
        <w:t xml:space="preserve">Đánh giá mức độ cạnh tranh của từng nhóm sản phẩm. </w:t>
      </w:r>
    </w:p>
    <w:p w14:paraId="16FF970A" w14:textId="77777777" w:rsidR="00355C43" w:rsidRPr="00355C43" w:rsidRDefault="00355C43">
      <w:pPr>
        <w:pStyle w:val="Nidungvnbn"/>
        <w:numPr>
          <w:ilvl w:val="0"/>
          <w:numId w:val="48"/>
        </w:numPr>
      </w:pPr>
      <w:r w:rsidRPr="00355C43">
        <w:t xml:space="preserve">Tìm kiếm các sản phẩm có khả năng phát triển trong tương lai. </w:t>
      </w:r>
    </w:p>
    <w:p w14:paraId="66521AC5" w14:textId="77777777" w:rsidR="00355C43" w:rsidRPr="00355C43" w:rsidRDefault="00355C43">
      <w:pPr>
        <w:pStyle w:val="Nidungvnbn"/>
        <w:numPr>
          <w:ilvl w:val="0"/>
          <w:numId w:val="48"/>
        </w:numPr>
      </w:pPr>
      <w:r w:rsidRPr="00355C43">
        <w:t xml:space="preserve">Hỗ trợ người dùng lựa chọn ngành hàng phù hợp để kinh doanh. </w:t>
      </w:r>
    </w:p>
    <w:p w14:paraId="76D9E3FC" w14:textId="77777777" w:rsidR="00355C43" w:rsidRPr="00355C43" w:rsidRDefault="00355C43" w:rsidP="00355C43">
      <w:pPr>
        <w:pStyle w:val="Nidungvnbn"/>
      </w:pPr>
      <w:r w:rsidRPr="00355C43">
        <w:t>Chức năng này đặc biệt hữu ích đối với những người bán hàng mới tham gia thị trường hoặc các doanh nghiệp muốn mở rộng danh mục sản phẩm.</w:t>
      </w:r>
    </w:p>
    <w:p w14:paraId="7E372765" w14:textId="77777777" w:rsidR="00355C43" w:rsidRDefault="00355C43" w:rsidP="00355C43">
      <w:pPr>
        <w:pStyle w:val="Nidungvnbn"/>
      </w:pPr>
    </w:p>
    <w:p w14:paraId="41A6116C" w14:textId="715BCDEF" w:rsidR="00470653" w:rsidRDefault="00355C43" w:rsidP="00022686">
      <w:pPr>
        <w:pStyle w:val="Nidungvnbn"/>
      </w:pPr>
      <w:r>
        <w:rPr>
          <w:noProof/>
        </w:rPr>
        <w:drawing>
          <wp:inline distT="0" distB="0" distL="0" distR="0" wp14:anchorId="69F842D5" wp14:editId="3558F3D1">
            <wp:extent cx="5454650" cy="2533958"/>
            <wp:effectExtent l="0" t="0" r="0" b="0"/>
            <wp:docPr id="198238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81473" name=""/>
                    <pic:cNvPicPr/>
                  </pic:nvPicPr>
                  <pic:blipFill>
                    <a:blip r:embed="rId25"/>
                    <a:stretch>
                      <a:fillRect/>
                    </a:stretch>
                  </pic:blipFill>
                  <pic:spPr>
                    <a:xfrm>
                      <a:off x="0" y="0"/>
                      <a:ext cx="5481206" cy="2546294"/>
                    </a:xfrm>
                    <a:prstGeom prst="rect">
                      <a:avLst/>
                    </a:prstGeom>
                  </pic:spPr>
                </pic:pic>
              </a:graphicData>
            </a:graphic>
          </wp:inline>
        </w:drawing>
      </w:r>
    </w:p>
    <w:p w14:paraId="0B48C297" w14:textId="77777777" w:rsidR="00355C43" w:rsidRDefault="00355C43" w:rsidP="00022686">
      <w:pPr>
        <w:pStyle w:val="Nidungvnbn"/>
      </w:pPr>
    </w:p>
    <w:p w14:paraId="6660A6D6" w14:textId="77777777" w:rsidR="00355C43" w:rsidRDefault="00355C43" w:rsidP="00355C43">
      <w:pPr>
        <w:pStyle w:val="Nidungvnbn"/>
        <w:keepNext/>
        <w:jc w:val="center"/>
      </w:pPr>
      <w:r>
        <w:rPr>
          <w:noProof/>
        </w:rPr>
        <w:lastRenderedPageBreak/>
        <w:drawing>
          <wp:inline distT="0" distB="0" distL="0" distR="0" wp14:anchorId="48D5F5FA" wp14:editId="7FE80991">
            <wp:extent cx="5422900" cy="2602418"/>
            <wp:effectExtent l="0" t="0" r="6350" b="7620"/>
            <wp:docPr id="15873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1125" name=""/>
                    <pic:cNvPicPr/>
                  </pic:nvPicPr>
                  <pic:blipFill>
                    <a:blip r:embed="rId26"/>
                    <a:stretch>
                      <a:fillRect/>
                    </a:stretch>
                  </pic:blipFill>
                  <pic:spPr>
                    <a:xfrm>
                      <a:off x="0" y="0"/>
                      <a:ext cx="5428700" cy="2605201"/>
                    </a:xfrm>
                    <a:prstGeom prst="rect">
                      <a:avLst/>
                    </a:prstGeom>
                  </pic:spPr>
                </pic:pic>
              </a:graphicData>
            </a:graphic>
          </wp:inline>
        </w:drawing>
      </w:r>
    </w:p>
    <w:p w14:paraId="77AB8A93" w14:textId="478A7CCF" w:rsidR="00355C43" w:rsidRDefault="00355C43" w:rsidP="007F568F">
      <w:pPr>
        <w:pStyle w:val="Caption"/>
      </w:pPr>
      <w:r>
        <w:t xml:space="preserve">Hình </w:t>
      </w:r>
      <w:r>
        <w:fldChar w:fldCharType="begin"/>
      </w:r>
      <w:r>
        <w:instrText xml:space="preserve"> SEQ Hình \* ARABIC </w:instrText>
      </w:r>
      <w:r>
        <w:fldChar w:fldCharType="separate"/>
      </w:r>
      <w:r>
        <w:rPr>
          <w:noProof/>
        </w:rPr>
        <w:t>15</w:t>
      </w:r>
      <w:r>
        <w:fldChar w:fldCharType="end"/>
      </w:r>
      <w:r>
        <w:t xml:space="preserve"> GIao diện </w:t>
      </w:r>
      <w:r w:rsidRPr="00355C43">
        <w:t>Market Insight</w:t>
      </w:r>
    </w:p>
    <w:p w14:paraId="371D77A6" w14:textId="43386D7D" w:rsidR="00355C43" w:rsidRDefault="00355C43" w:rsidP="00355C43">
      <w:pPr>
        <w:pStyle w:val="Nidungvnbn"/>
      </w:pPr>
      <w:r w:rsidRPr="00355C43">
        <w:t xml:space="preserve">Khi người dùng lựa chọn một danh mục sản phẩm và nhấn nút </w:t>
      </w:r>
      <w:r w:rsidRPr="00355C43">
        <w:rPr>
          <w:b/>
          <w:bCs/>
        </w:rPr>
        <w:t>"Chạy phân tích"</w:t>
      </w:r>
      <w:r w:rsidRPr="00355C43">
        <w:t>, hệ thống sẽ gửi yêu cầu đến Backend để thực hiện quá trình phân tích</w:t>
      </w:r>
      <w:r>
        <w:t xml:space="preserve"> và hiển thị các thông số đã tính toán. </w:t>
      </w:r>
    </w:p>
    <w:p w14:paraId="4CA0B162" w14:textId="77777777" w:rsidR="007F568F" w:rsidRPr="007F568F" w:rsidRDefault="007F568F" w:rsidP="007F568F">
      <w:pPr>
        <w:pStyle w:val="Nidungvnbn"/>
      </w:pPr>
      <w:r w:rsidRPr="007F568F">
        <w:t>Một trong những điểm nhấn công nghệ nổi bật của hệ thống Market Insight chính là khả năng tự động hóa việc đề xuất và sinh các chiến lược kinh doanh chuyên biệt cho từng nhóm sản phẩm. Dựa trên kết quả từ mô hình phân cụm, hệ thống phân chia danh mục thành năm phân khúc chiến lược chính với các đặc điểm và khuyến nghị cụ thể như sau:</w:t>
      </w:r>
    </w:p>
    <w:p w14:paraId="4BC1CAD4" w14:textId="5D833D09" w:rsidR="007F568F" w:rsidRPr="007F568F" w:rsidRDefault="007F568F">
      <w:pPr>
        <w:pStyle w:val="Nidungvnbn"/>
        <w:numPr>
          <w:ilvl w:val="0"/>
          <w:numId w:val="49"/>
        </w:numPr>
      </w:pPr>
      <w:r w:rsidRPr="007F568F">
        <w:rPr>
          <w:b/>
          <w:bCs/>
        </w:rPr>
        <w:t xml:space="preserve">Phân khúc Đại Dương Xanh </w:t>
      </w:r>
      <w:r w:rsidRPr="007F568F">
        <w:t>Đây là nhóm sản phẩm lý tưởng sở hữu điểm đánh giá (Rating) cao cùng chỉ số phổ biến (Popularity) ấn tượng, tuy nhiên nhu cầu thực tế của thị trường vẫn chưa được đáp ứng một cách đầy đủ. Về mặt ý nghĩa kinh doanh, phân khúc này có mức độ cạnh tranh còn tương đối thấp, giúp nhà bán hàng dễ dàng tạo nên sự khác biệt và mở ra tiềm năng tăng trưởng quy mô lớn. Do đó, hệ thống đưa ra khuyến nghị doanh nghiệp nên tập trung nguồn lực để nhập các nguồn hàng chất lượng cao, nhanh chóng xây dựng độ nhận diện thương hiệu từ sớm nhằm chiếm lĩnh và mở rộng thị phần.</w:t>
      </w:r>
    </w:p>
    <w:p w14:paraId="648EF2C4" w14:textId="79C03376" w:rsidR="007F568F" w:rsidRPr="007F568F" w:rsidRDefault="007F568F">
      <w:pPr>
        <w:pStyle w:val="Nidungvnbn"/>
        <w:numPr>
          <w:ilvl w:val="0"/>
          <w:numId w:val="49"/>
        </w:numPr>
      </w:pPr>
      <w:r w:rsidRPr="007F568F">
        <w:rPr>
          <w:b/>
          <w:bCs/>
        </w:rPr>
        <w:lastRenderedPageBreak/>
        <w:t xml:space="preserve">Phân khúc Đại Trà </w:t>
      </w:r>
      <w:r w:rsidRPr="007F568F">
        <w:t>Nhóm sản phẩm này ghi nhận điểm đánh giá cao và chỉ số phổ biến rất lớn, đại diện cho một phân khúc thị trường đã bước vào giai đoạn trưởng thành. Ưu điểm lớn nhất của nhóm Đại trà là nguồn cầu luôn duy trì ở mức ổn định và sản phẩm cực kỳ dễ tiêu thụ. Dẫu vậy, nhược điểm cốt lõi lại nằm ở tính cạnh tranh khốc liệt và rất khó để tạo ra điểm khác biệt độc quyền. Chiến lược tối ưu được hệ thống đề xuất cho nhóm này là tập trung tối ưu hóa chi phí để cạnh tranh về giá, kết hợp triển khai các chương trình khuyến mãi hoặc áp dụng hình thức bán sản phẩm theo combo (bundle).</w:t>
      </w:r>
    </w:p>
    <w:p w14:paraId="5B043B8B" w14:textId="5ABC02B1" w:rsidR="007F568F" w:rsidRPr="007F568F" w:rsidRDefault="007F568F">
      <w:pPr>
        <w:pStyle w:val="Nidungvnbn"/>
        <w:numPr>
          <w:ilvl w:val="0"/>
          <w:numId w:val="49"/>
        </w:numPr>
      </w:pPr>
      <w:r w:rsidRPr="007F568F">
        <w:rPr>
          <w:b/>
          <w:bCs/>
        </w:rPr>
        <w:t xml:space="preserve">Phân khúc Cao Cấp </w:t>
      </w:r>
      <w:r w:rsidRPr="007F568F">
        <w:t>Phân khúc này mang các đặc điểm định hình rõ rệt bao gồm giá bán cao, chất lượng đánh giá tốt và hướng tới tệp khách hàng có quy mô nhỏ nhưng giá trị trên mỗi đơn hàng lại rất lớn. Đối với dòng sản phẩm cao cấp, hệ thống gợi ý nhà bán hàng không nên chạy đua về giá mà cần tập trung nâng cao giá trị thương hiệu, tối ưu hóa trải nghiệm cá nhân hóa của khách hàng và đầu tư mạnh mẽ vào các dịch vụ hậu mãi chu đáo.</w:t>
      </w:r>
    </w:p>
    <w:p w14:paraId="4C6D2461" w14:textId="24BBFBEA" w:rsidR="007F568F" w:rsidRPr="007F568F" w:rsidRDefault="007F568F">
      <w:pPr>
        <w:pStyle w:val="Nidungvnbn"/>
        <w:numPr>
          <w:ilvl w:val="0"/>
          <w:numId w:val="49"/>
        </w:numPr>
      </w:pPr>
      <w:r w:rsidRPr="007F568F">
        <w:rPr>
          <w:b/>
          <w:bCs/>
        </w:rPr>
        <w:t xml:space="preserve">Phân khúc Ngách Nhỏ </w:t>
      </w:r>
      <w:r w:rsidRPr="007F568F">
        <w:t>Đặc trưng của nhóm thị trường ngách là lượng bán ra và chỉ số phổ biến đều ở mức thấp. Mặt tích cực của phân khúc này là nhà bán hàng sẽ đối mặt với rất ít đối thủ cạnh tranh trực tiếp, song rủi ro đi kèm lại là quy mô thị trường tương đối nhỏ hẹp. Hệ thống đưa ra khuyến cáo các nhà bán hàng chỉ nên xem xét đầu tư vào nhóm này sau khi đã thực hiện các nghiên cứu, khảo sát kỹ lưỡng về nhu cầu thực tế độc lạ của tệp khách hàng mục tiêu.</w:t>
      </w:r>
    </w:p>
    <w:p w14:paraId="121971C3" w14:textId="17F4C87C" w:rsidR="007F568F" w:rsidRPr="007F568F" w:rsidRDefault="007F568F">
      <w:pPr>
        <w:pStyle w:val="Nidungvnbn"/>
        <w:numPr>
          <w:ilvl w:val="0"/>
          <w:numId w:val="49"/>
        </w:numPr>
      </w:pPr>
      <w:r w:rsidRPr="007F568F">
        <w:rPr>
          <w:b/>
          <w:bCs/>
        </w:rPr>
        <w:t xml:space="preserve">Phân khúc Tăng Trưởng </w:t>
      </w:r>
      <w:r w:rsidRPr="007F568F">
        <w:t>Đây là nhóm sản phẩm tiềm năng đang trong giai đoạn phát triển mạnh mẽ với điểm đánh giá tốt và chỉ số độ phổ biến liên tục gia tăng theo thời gian. Nhóm này mang ý nghĩa chiến lược quan trọng, mở ra cơ hội lớn cho các doanh nghiệp nhanh nhạy. Khuyến nghị phù hợp nhất được đưa ra là nhà bán hàng cần chủ động tham gia vào thị trường từ sớm nhằm tận dụng tối đa lợi thế của người đi tiên phong (first-mover advantage).</w:t>
      </w:r>
    </w:p>
    <w:p w14:paraId="3EB03C9A" w14:textId="77777777" w:rsidR="007F568F" w:rsidRPr="00355C43" w:rsidRDefault="007F568F" w:rsidP="00355C43">
      <w:pPr>
        <w:pStyle w:val="Nidungvnbn"/>
      </w:pPr>
    </w:p>
    <w:p w14:paraId="1A5AD7A3" w14:textId="4627E2B9" w:rsidR="00470653" w:rsidRDefault="007F568F" w:rsidP="007F568F">
      <w:pPr>
        <w:pStyle w:val="Tiucctrangmu"/>
      </w:pPr>
      <w:bookmarkStart w:id="62" w:name="_Toc231587447"/>
      <w:r w:rsidRPr="007F568F">
        <w:lastRenderedPageBreak/>
        <w:t xml:space="preserve">CHƯƠNG 5 </w:t>
      </w:r>
      <w:r>
        <w:br/>
      </w:r>
      <w:r w:rsidRPr="007F568F">
        <w:t>ĐÁNH GIÁ KẾT QUẢ VÀ HƯỚNG PHÁT TRIỂN</w:t>
      </w:r>
      <w:bookmarkEnd w:id="62"/>
    </w:p>
    <w:p w14:paraId="58E25DD7" w14:textId="1A4593E0" w:rsidR="007F568F" w:rsidRPr="007F568F" w:rsidRDefault="007F568F" w:rsidP="007F568F">
      <w:pPr>
        <w:pStyle w:val="Tiumccp1"/>
      </w:pPr>
      <w:bookmarkStart w:id="63" w:name="_Toc231587448"/>
      <w:r w:rsidRPr="007F568F">
        <w:t>5.1 Đánh giá chức năng</w:t>
      </w:r>
      <w:bookmarkEnd w:id="63"/>
      <w:r w:rsidRPr="007F568F">
        <w:t xml:space="preserve"> </w:t>
      </w:r>
    </w:p>
    <w:p w14:paraId="7F36F2B1" w14:textId="77777777" w:rsidR="007F568F" w:rsidRPr="007F568F" w:rsidRDefault="007F568F" w:rsidP="007F568F">
      <w:pPr>
        <w:pStyle w:val="Tiumccp2"/>
      </w:pPr>
      <w:bookmarkStart w:id="64" w:name="_Toc231587449"/>
      <w:r w:rsidRPr="007F568F">
        <w:t>5.1.1 Mục tiêu đánh giá</w:t>
      </w:r>
      <w:bookmarkEnd w:id="64"/>
    </w:p>
    <w:p w14:paraId="7A097E96" w14:textId="77777777" w:rsidR="007F568F" w:rsidRPr="007F568F" w:rsidRDefault="007F568F" w:rsidP="007F568F">
      <w:pPr>
        <w:pStyle w:val="Nidungvnbn"/>
      </w:pPr>
      <w:r w:rsidRPr="007F568F">
        <w:t>Search Engine là thành phần nền tảng của toàn bộ hệ thống. Chất lượng tìm kiếm ảnh hưởng trực tiếp đến độ chính xác của các chức năng Market Report, Market Insight và AI Business Advisor.</w:t>
      </w:r>
    </w:p>
    <w:p w14:paraId="594A3E4C" w14:textId="77777777" w:rsidR="007F568F" w:rsidRPr="007F568F" w:rsidRDefault="007F568F" w:rsidP="007F568F">
      <w:pPr>
        <w:pStyle w:val="Nidungvnbn"/>
      </w:pPr>
      <w:r w:rsidRPr="007F568F">
        <w:t>Mục tiêu đánh giá bao gồm:</w:t>
      </w:r>
    </w:p>
    <w:p w14:paraId="1044C28D" w14:textId="77777777" w:rsidR="007F568F" w:rsidRPr="007F568F" w:rsidRDefault="007F568F">
      <w:pPr>
        <w:pStyle w:val="Nidungvnbn"/>
        <w:numPr>
          <w:ilvl w:val="0"/>
          <w:numId w:val="50"/>
        </w:numPr>
      </w:pPr>
      <w:r w:rsidRPr="007F568F">
        <w:t>Khả năng tìm đúng sản phẩm liên quan.</w:t>
      </w:r>
    </w:p>
    <w:p w14:paraId="38E86600" w14:textId="77777777" w:rsidR="007F568F" w:rsidRPr="007F568F" w:rsidRDefault="007F568F">
      <w:pPr>
        <w:pStyle w:val="Nidungvnbn"/>
        <w:numPr>
          <w:ilvl w:val="0"/>
          <w:numId w:val="50"/>
        </w:numPr>
      </w:pPr>
      <w:r w:rsidRPr="007F568F">
        <w:t>Khả năng xử lý truy vấn ngôn ngữ tự nhiên.</w:t>
      </w:r>
    </w:p>
    <w:p w14:paraId="469DF27B" w14:textId="77777777" w:rsidR="007F568F" w:rsidRPr="007F568F" w:rsidRDefault="007F568F">
      <w:pPr>
        <w:pStyle w:val="Nidungvnbn"/>
        <w:numPr>
          <w:ilvl w:val="0"/>
          <w:numId w:val="50"/>
        </w:numPr>
      </w:pPr>
      <w:r w:rsidRPr="007F568F">
        <w:t>Khả năng nhận diện ngữ cảnh sản phẩm.</w:t>
      </w:r>
    </w:p>
    <w:p w14:paraId="346C226A" w14:textId="77777777" w:rsidR="007F568F" w:rsidRPr="007F568F" w:rsidRDefault="007F568F">
      <w:pPr>
        <w:pStyle w:val="Nidungvnbn"/>
        <w:numPr>
          <w:ilvl w:val="0"/>
          <w:numId w:val="50"/>
        </w:numPr>
      </w:pPr>
      <w:r w:rsidRPr="007F568F">
        <w:t>Tốc độ phản hồi của hệ thống.</w:t>
      </w:r>
    </w:p>
    <w:p w14:paraId="66B15E5B" w14:textId="77777777" w:rsidR="007F568F" w:rsidRDefault="007F568F" w:rsidP="007F568F">
      <w:pPr>
        <w:pStyle w:val="Tiumccp2"/>
        <w:rPr>
          <w:szCs w:val="27"/>
        </w:rPr>
      </w:pPr>
      <w:bookmarkStart w:id="65" w:name="_Toc231587450"/>
      <w:r>
        <w:t>5.1.2 Kết quả thực nghiệm</w:t>
      </w:r>
      <w:bookmarkEnd w:id="65"/>
    </w:p>
    <w:p w14:paraId="3D7DAE4A" w14:textId="77777777" w:rsidR="007F568F" w:rsidRDefault="007F568F" w:rsidP="007F568F">
      <w:pPr>
        <w:pStyle w:val="isselectedend"/>
      </w:pPr>
      <w:r>
        <w:t>Hệ thống được thử nghiệm với nhiều nhóm từ khóa khác nhau:</w:t>
      </w:r>
    </w:p>
    <w:tbl>
      <w:tblPr>
        <w:tblStyle w:val="TableGrid"/>
        <w:tblW w:w="0" w:type="auto"/>
        <w:tblLook w:val="04A0" w:firstRow="1" w:lastRow="0" w:firstColumn="1" w:lastColumn="0" w:noHBand="0" w:noVBand="1"/>
      </w:tblPr>
      <w:tblGrid>
        <w:gridCol w:w="1949"/>
        <w:gridCol w:w="2823"/>
      </w:tblGrid>
      <w:tr w:rsidR="007F568F" w14:paraId="31C6B8EA" w14:textId="77777777" w:rsidTr="007F568F">
        <w:tc>
          <w:tcPr>
            <w:tcW w:w="0" w:type="auto"/>
            <w:hideMark/>
          </w:tcPr>
          <w:p w14:paraId="19940F92" w14:textId="77777777" w:rsidR="007F568F" w:rsidRDefault="007F568F">
            <w:pPr>
              <w:jc w:val="center"/>
              <w:rPr>
                <w:b/>
                <w:bCs/>
              </w:rPr>
            </w:pPr>
            <w:r>
              <w:rPr>
                <w:b/>
                <w:bCs/>
              </w:rPr>
              <w:t>Từ khóa</w:t>
            </w:r>
          </w:p>
        </w:tc>
        <w:tc>
          <w:tcPr>
            <w:tcW w:w="0" w:type="auto"/>
            <w:hideMark/>
          </w:tcPr>
          <w:p w14:paraId="602620D7" w14:textId="77777777" w:rsidR="007F568F" w:rsidRDefault="007F568F">
            <w:pPr>
              <w:jc w:val="center"/>
              <w:rPr>
                <w:b/>
                <w:bCs/>
              </w:rPr>
            </w:pPr>
            <w:r>
              <w:rPr>
                <w:b/>
                <w:bCs/>
              </w:rPr>
              <w:t>Ngữ cảnh phát hiện</w:t>
            </w:r>
          </w:p>
        </w:tc>
      </w:tr>
      <w:tr w:rsidR="007F568F" w14:paraId="3F42E82F" w14:textId="77777777" w:rsidTr="007F568F">
        <w:tc>
          <w:tcPr>
            <w:tcW w:w="0" w:type="auto"/>
            <w:hideMark/>
          </w:tcPr>
          <w:p w14:paraId="2FB0B68F" w14:textId="77777777" w:rsidR="007F568F" w:rsidRDefault="007F568F">
            <w:r>
              <w:t>điện thoại</w:t>
            </w:r>
          </w:p>
        </w:tc>
        <w:tc>
          <w:tcPr>
            <w:tcW w:w="0" w:type="auto"/>
            <w:hideMark/>
          </w:tcPr>
          <w:p w14:paraId="295865B7" w14:textId="77777777" w:rsidR="007F568F" w:rsidRDefault="007F568F">
            <w:r>
              <w:t>Điện thoại - Máy tính bảng</w:t>
            </w:r>
          </w:p>
        </w:tc>
      </w:tr>
      <w:tr w:rsidR="007F568F" w14:paraId="7A12D73D" w14:textId="77777777" w:rsidTr="007F568F">
        <w:tc>
          <w:tcPr>
            <w:tcW w:w="0" w:type="auto"/>
            <w:hideMark/>
          </w:tcPr>
          <w:p w14:paraId="04D23097" w14:textId="77777777" w:rsidR="007F568F" w:rsidRDefault="007F568F">
            <w:r>
              <w:t>bình giữ nhiệt</w:t>
            </w:r>
          </w:p>
        </w:tc>
        <w:tc>
          <w:tcPr>
            <w:tcW w:w="0" w:type="auto"/>
            <w:hideMark/>
          </w:tcPr>
          <w:p w14:paraId="0E9EB859" w14:textId="77777777" w:rsidR="007F568F" w:rsidRDefault="007F568F">
            <w:r>
              <w:t>Nhà cửa - Đời sống</w:t>
            </w:r>
          </w:p>
        </w:tc>
      </w:tr>
      <w:tr w:rsidR="007F568F" w14:paraId="798D0FEC" w14:textId="77777777" w:rsidTr="007F568F">
        <w:tc>
          <w:tcPr>
            <w:tcW w:w="0" w:type="auto"/>
            <w:hideMark/>
          </w:tcPr>
          <w:p w14:paraId="3FD8461B" w14:textId="77777777" w:rsidR="007F568F" w:rsidRDefault="007F568F">
            <w:r>
              <w:t>tai nghe bluetooth</w:t>
            </w:r>
          </w:p>
        </w:tc>
        <w:tc>
          <w:tcPr>
            <w:tcW w:w="0" w:type="auto"/>
            <w:hideMark/>
          </w:tcPr>
          <w:p w14:paraId="670658E4" w14:textId="77777777" w:rsidR="007F568F" w:rsidRDefault="007F568F">
            <w:r>
              <w:t>Phụ kiện công nghệ</w:t>
            </w:r>
          </w:p>
        </w:tc>
      </w:tr>
      <w:tr w:rsidR="007F568F" w14:paraId="6FE426EB" w14:textId="77777777" w:rsidTr="007F568F">
        <w:tc>
          <w:tcPr>
            <w:tcW w:w="0" w:type="auto"/>
            <w:hideMark/>
          </w:tcPr>
          <w:p w14:paraId="33A8BC8F" w14:textId="77777777" w:rsidR="007F568F" w:rsidRDefault="007F568F">
            <w:r>
              <w:t>xe đạp trẻ em</w:t>
            </w:r>
          </w:p>
        </w:tc>
        <w:tc>
          <w:tcPr>
            <w:tcW w:w="0" w:type="auto"/>
            <w:hideMark/>
          </w:tcPr>
          <w:p w14:paraId="6B567C1C" w14:textId="77777777" w:rsidR="007F568F" w:rsidRDefault="007F568F">
            <w:r>
              <w:t>Thể thao - Dã ngoại</w:t>
            </w:r>
          </w:p>
        </w:tc>
      </w:tr>
    </w:tbl>
    <w:p w14:paraId="1EB6032E" w14:textId="77777777" w:rsidR="007F568F" w:rsidRDefault="007F568F" w:rsidP="007F568F">
      <w:pPr>
        <w:pStyle w:val="NormalWeb"/>
      </w:pPr>
      <w:r>
        <w:t>Kết quả cho thấy Context Detection hoạt động ổn định và có khả năng phân loại đúng phần lớn truy vấn.</w:t>
      </w:r>
    </w:p>
    <w:p w14:paraId="15AF1CC3" w14:textId="3FCDA34E" w:rsidR="007F568F" w:rsidRPr="007F568F" w:rsidRDefault="007F568F" w:rsidP="007F568F">
      <w:pPr>
        <w:pStyle w:val="Nidungvnbn"/>
        <w:rPr>
          <w:b/>
          <w:bCs/>
        </w:rPr>
      </w:pPr>
      <w:r w:rsidRPr="007F568F">
        <w:rPr>
          <w:b/>
          <w:bCs/>
        </w:rPr>
        <w:t>Ưu điểm</w:t>
      </w:r>
    </w:p>
    <w:p w14:paraId="79EF1338" w14:textId="77777777" w:rsidR="007F568F" w:rsidRPr="007F568F" w:rsidRDefault="007F568F">
      <w:pPr>
        <w:pStyle w:val="Nidungvnbn"/>
        <w:numPr>
          <w:ilvl w:val="0"/>
          <w:numId w:val="51"/>
        </w:numPr>
      </w:pPr>
      <w:r w:rsidRPr="007F568F">
        <w:t>Hỗ trợ tìm kiếm ngữ nghĩa.</w:t>
      </w:r>
    </w:p>
    <w:p w14:paraId="63C135E4" w14:textId="77777777" w:rsidR="007F568F" w:rsidRPr="007F568F" w:rsidRDefault="007F568F">
      <w:pPr>
        <w:pStyle w:val="Nidungvnbn"/>
        <w:numPr>
          <w:ilvl w:val="0"/>
          <w:numId w:val="51"/>
        </w:numPr>
      </w:pPr>
      <w:r w:rsidRPr="007F568F">
        <w:t>Có cơ chế fallback.</w:t>
      </w:r>
    </w:p>
    <w:p w14:paraId="063D510F" w14:textId="77777777" w:rsidR="007F568F" w:rsidRPr="007F568F" w:rsidRDefault="007F568F">
      <w:pPr>
        <w:pStyle w:val="Nidungvnbn"/>
        <w:numPr>
          <w:ilvl w:val="0"/>
          <w:numId w:val="51"/>
        </w:numPr>
      </w:pPr>
      <w:r w:rsidRPr="007F568F">
        <w:t>Tốc độ phản hồi nhanh.</w:t>
      </w:r>
    </w:p>
    <w:p w14:paraId="795B6F22" w14:textId="77777777" w:rsidR="007F568F" w:rsidRPr="007F568F" w:rsidRDefault="007F568F">
      <w:pPr>
        <w:pStyle w:val="Nidungvnbn"/>
        <w:numPr>
          <w:ilvl w:val="0"/>
          <w:numId w:val="51"/>
        </w:numPr>
      </w:pPr>
      <w:r w:rsidRPr="007F568F">
        <w:t>Tự động nhận diện ngữ cảnh.</w:t>
      </w:r>
    </w:p>
    <w:p w14:paraId="43C35E84" w14:textId="4EFEB484" w:rsidR="007F568F" w:rsidRPr="007F568F" w:rsidRDefault="007F568F" w:rsidP="007F568F">
      <w:pPr>
        <w:pStyle w:val="Nidungvnbn"/>
        <w:rPr>
          <w:b/>
          <w:bCs/>
        </w:rPr>
      </w:pPr>
      <w:r w:rsidRPr="007F568F">
        <w:rPr>
          <w:b/>
          <w:bCs/>
        </w:rPr>
        <w:t>Hạn chế</w:t>
      </w:r>
    </w:p>
    <w:p w14:paraId="390DCED6" w14:textId="77777777" w:rsidR="007F568F" w:rsidRPr="007F568F" w:rsidRDefault="007F568F">
      <w:pPr>
        <w:pStyle w:val="Nidungvnbn"/>
        <w:numPr>
          <w:ilvl w:val="0"/>
          <w:numId w:val="52"/>
        </w:numPr>
      </w:pPr>
      <w:r w:rsidRPr="007F568F">
        <w:lastRenderedPageBreak/>
        <w:t>Chưa có bộ benchmark chính thức.</w:t>
      </w:r>
    </w:p>
    <w:p w14:paraId="61C4BC42" w14:textId="77777777" w:rsidR="007F568F" w:rsidRPr="007F568F" w:rsidRDefault="007F568F">
      <w:pPr>
        <w:pStyle w:val="Nidungvnbn"/>
        <w:numPr>
          <w:ilvl w:val="0"/>
          <w:numId w:val="52"/>
        </w:numPr>
      </w:pPr>
      <w:r w:rsidRPr="007F568F">
        <w:t>Chưa đánh giá Recall@K hoặc MRR.</w:t>
      </w:r>
    </w:p>
    <w:p w14:paraId="53772BFB" w14:textId="77777777" w:rsidR="007F568F" w:rsidRPr="007F568F" w:rsidRDefault="007F568F">
      <w:pPr>
        <w:pStyle w:val="Nidungvnbn"/>
        <w:numPr>
          <w:ilvl w:val="0"/>
          <w:numId w:val="52"/>
        </w:numPr>
      </w:pPr>
      <w:r w:rsidRPr="007F568F">
        <w:t>Phụ thuộc vào chất lượng vector embedding.</w:t>
      </w:r>
    </w:p>
    <w:p w14:paraId="5702E663" w14:textId="50E34E15" w:rsidR="00850F32" w:rsidRPr="00850F32" w:rsidRDefault="00850F32" w:rsidP="00850F32">
      <w:pPr>
        <w:pStyle w:val="Tiumccp1"/>
      </w:pPr>
      <w:bookmarkStart w:id="66" w:name="_Toc231587451"/>
      <w:r w:rsidRPr="00850F32">
        <w:t>5.</w:t>
      </w:r>
      <w:r>
        <w:t>2</w:t>
      </w:r>
      <w:r w:rsidRPr="00850F32">
        <w:t xml:space="preserve"> Đánh giá tổng thể hệ thống</w:t>
      </w:r>
      <w:bookmarkEnd w:id="66"/>
    </w:p>
    <w:p w14:paraId="254D55A2" w14:textId="5BE23733" w:rsidR="00850F32" w:rsidRPr="00850F32" w:rsidRDefault="00850F32" w:rsidP="00850F32">
      <w:pPr>
        <w:pStyle w:val="Tiumccp2"/>
      </w:pPr>
      <w:bookmarkStart w:id="67" w:name="_Toc231587452"/>
      <w:r w:rsidRPr="00850F32">
        <w:t>5.</w:t>
      </w:r>
      <w:r>
        <w:t>2</w:t>
      </w:r>
      <w:r w:rsidRPr="00850F32">
        <w:t>.1 Mức độ hoàn thành mục tiêu</w:t>
      </w:r>
      <w:bookmarkEnd w:id="67"/>
    </w:p>
    <w:p w14:paraId="22DAF062" w14:textId="77777777" w:rsidR="00850F32" w:rsidRPr="00850F32" w:rsidRDefault="00850F32" w:rsidP="00850F32">
      <w:pPr>
        <w:pStyle w:val="Nidungvnbn"/>
      </w:pPr>
      <w:r w:rsidRPr="00850F32">
        <w:t>So với mục tiêu ban đầu, hệ thống đã hoàn thành các chức năng chính.</w:t>
      </w:r>
    </w:p>
    <w:tbl>
      <w:tblPr>
        <w:tblStyle w:val="TableGrid"/>
        <w:tblW w:w="0" w:type="auto"/>
        <w:tblInd w:w="828" w:type="dxa"/>
        <w:tblLook w:val="04A0" w:firstRow="1" w:lastRow="0" w:firstColumn="1" w:lastColumn="0" w:noHBand="0" w:noVBand="1"/>
      </w:tblPr>
      <w:tblGrid>
        <w:gridCol w:w="2970"/>
        <w:gridCol w:w="3150"/>
      </w:tblGrid>
      <w:tr w:rsidR="00850F32" w:rsidRPr="00850F32" w14:paraId="54CD2D38" w14:textId="77777777" w:rsidTr="00850F32">
        <w:tc>
          <w:tcPr>
            <w:tcW w:w="2970" w:type="dxa"/>
            <w:hideMark/>
          </w:tcPr>
          <w:p w14:paraId="4444B2D9" w14:textId="77777777" w:rsidR="00850F32" w:rsidRPr="00850F32" w:rsidRDefault="00850F32" w:rsidP="00850F32">
            <w:pPr>
              <w:pStyle w:val="Nidungvnbn"/>
              <w:rPr>
                <w:b/>
                <w:bCs/>
              </w:rPr>
            </w:pPr>
            <w:r w:rsidRPr="00850F32">
              <w:rPr>
                <w:b/>
                <w:bCs/>
              </w:rPr>
              <w:t>Chức năng</w:t>
            </w:r>
          </w:p>
        </w:tc>
        <w:tc>
          <w:tcPr>
            <w:tcW w:w="3150" w:type="dxa"/>
            <w:hideMark/>
          </w:tcPr>
          <w:p w14:paraId="1A8E011B" w14:textId="77777777" w:rsidR="00850F32" w:rsidRPr="00850F32" w:rsidRDefault="00850F32" w:rsidP="00850F32">
            <w:pPr>
              <w:pStyle w:val="Nidungvnbn"/>
              <w:rPr>
                <w:b/>
                <w:bCs/>
              </w:rPr>
            </w:pPr>
            <w:r w:rsidRPr="00850F32">
              <w:rPr>
                <w:b/>
                <w:bCs/>
              </w:rPr>
              <w:t>Trạng thái</w:t>
            </w:r>
          </w:p>
        </w:tc>
      </w:tr>
      <w:tr w:rsidR="00850F32" w:rsidRPr="00850F32" w14:paraId="61D19ED9" w14:textId="77777777" w:rsidTr="00850F32">
        <w:tc>
          <w:tcPr>
            <w:tcW w:w="2970" w:type="dxa"/>
            <w:hideMark/>
          </w:tcPr>
          <w:p w14:paraId="5E4C90F6" w14:textId="77777777" w:rsidR="00850F32" w:rsidRPr="00850F32" w:rsidRDefault="00850F32" w:rsidP="00850F32">
            <w:pPr>
              <w:pStyle w:val="Nidungvnbn"/>
            </w:pPr>
            <w:r w:rsidRPr="00850F32">
              <w:t>Search Engine</w:t>
            </w:r>
          </w:p>
        </w:tc>
        <w:tc>
          <w:tcPr>
            <w:tcW w:w="3150" w:type="dxa"/>
            <w:hideMark/>
          </w:tcPr>
          <w:p w14:paraId="3A62227B" w14:textId="77777777" w:rsidR="00850F32" w:rsidRPr="00850F32" w:rsidRDefault="00850F32" w:rsidP="00850F32">
            <w:pPr>
              <w:pStyle w:val="Nidungvnbn"/>
            </w:pPr>
            <w:r w:rsidRPr="00850F32">
              <w:t>Hoàn thành</w:t>
            </w:r>
          </w:p>
        </w:tc>
      </w:tr>
      <w:tr w:rsidR="00850F32" w:rsidRPr="00850F32" w14:paraId="2114BE49" w14:textId="77777777" w:rsidTr="00850F32">
        <w:tc>
          <w:tcPr>
            <w:tcW w:w="2970" w:type="dxa"/>
            <w:hideMark/>
          </w:tcPr>
          <w:p w14:paraId="41C7E6B0" w14:textId="77777777" w:rsidR="00850F32" w:rsidRPr="00850F32" w:rsidRDefault="00850F32" w:rsidP="00850F32">
            <w:pPr>
              <w:pStyle w:val="Nidungvnbn"/>
            </w:pPr>
            <w:r w:rsidRPr="00850F32">
              <w:t>Market Report</w:t>
            </w:r>
          </w:p>
        </w:tc>
        <w:tc>
          <w:tcPr>
            <w:tcW w:w="3150" w:type="dxa"/>
            <w:hideMark/>
          </w:tcPr>
          <w:p w14:paraId="2CE9D172" w14:textId="77777777" w:rsidR="00850F32" w:rsidRPr="00850F32" w:rsidRDefault="00850F32" w:rsidP="00850F32">
            <w:pPr>
              <w:pStyle w:val="Nidungvnbn"/>
            </w:pPr>
            <w:r w:rsidRPr="00850F32">
              <w:t>Hoàn thành</w:t>
            </w:r>
          </w:p>
        </w:tc>
      </w:tr>
      <w:tr w:rsidR="00850F32" w:rsidRPr="00850F32" w14:paraId="35FDFFC4" w14:textId="77777777" w:rsidTr="00850F32">
        <w:tc>
          <w:tcPr>
            <w:tcW w:w="2970" w:type="dxa"/>
            <w:hideMark/>
          </w:tcPr>
          <w:p w14:paraId="33D4AF04" w14:textId="77777777" w:rsidR="00850F32" w:rsidRPr="00850F32" w:rsidRDefault="00850F32" w:rsidP="00850F32">
            <w:pPr>
              <w:pStyle w:val="Nidungvnbn"/>
            </w:pPr>
            <w:r w:rsidRPr="00850F32">
              <w:t>Market Insight</w:t>
            </w:r>
          </w:p>
        </w:tc>
        <w:tc>
          <w:tcPr>
            <w:tcW w:w="3150" w:type="dxa"/>
            <w:hideMark/>
          </w:tcPr>
          <w:p w14:paraId="014B04A6" w14:textId="77777777" w:rsidR="00850F32" w:rsidRPr="00850F32" w:rsidRDefault="00850F32" w:rsidP="00850F32">
            <w:pPr>
              <w:pStyle w:val="Nidungvnbn"/>
            </w:pPr>
            <w:r w:rsidRPr="00850F32">
              <w:t>Hoàn thành</w:t>
            </w:r>
          </w:p>
        </w:tc>
      </w:tr>
      <w:tr w:rsidR="00850F32" w:rsidRPr="00850F32" w14:paraId="44E1E919" w14:textId="77777777" w:rsidTr="00850F32">
        <w:tc>
          <w:tcPr>
            <w:tcW w:w="2970" w:type="dxa"/>
            <w:hideMark/>
          </w:tcPr>
          <w:p w14:paraId="6C49C32A" w14:textId="77777777" w:rsidR="00850F32" w:rsidRPr="00850F32" w:rsidRDefault="00850F32" w:rsidP="00850F32">
            <w:pPr>
              <w:pStyle w:val="Nidungvnbn"/>
            </w:pPr>
            <w:r w:rsidRPr="00850F32">
              <w:t>KMeans Clustering</w:t>
            </w:r>
          </w:p>
        </w:tc>
        <w:tc>
          <w:tcPr>
            <w:tcW w:w="3150" w:type="dxa"/>
            <w:hideMark/>
          </w:tcPr>
          <w:p w14:paraId="64D11A11" w14:textId="77777777" w:rsidR="00850F32" w:rsidRPr="00850F32" w:rsidRDefault="00850F32" w:rsidP="00850F32">
            <w:pPr>
              <w:pStyle w:val="Nidungvnbn"/>
            </w:pPr>
            <w:r w:rsidRPr="00850F32">
              <w:t>Hoàn thành</w:t>
            </w:r>
          </w:p>
        </w:tc>
      </w:tr>
      <w:tr w:rsidR="00850F32" w:rsidRPr="00850F32" w14:paraId="4A9D01E9" w14:textId="77777777" w:rsidTr="00850F32">
        <w:tc>
          <w:tcPr>
            <w:tcW w:w="2970" w:type="dxa"/>
            <w:hideMark/>
          </w:tcPr>
          <w:p w14:paraId="29B845A4" w14:textId="77777777" w:rsidR="00850F32" w:rsidRPr="00850F32" w:rsidRDefault="00850F32" w:rsidP="00850F32">
            <w:pPr>
              <w:pStyle w:val="Nidungvnbn"/>
            </w:pPr>
            <w:r w:rsidRPr="00850F32">
              <w:t>PhoBERT Sentiment</w:t>
            </w:r>
          </w:p>
        </w:tc>
        <w:tc>
          <w:tcPr>
            <w:tcW w:w="3150" w:type="dxa"/>
            <w:hideMark/>
          </w:tcPr>
          <w:p w14:paraId="1D546B17" w14:textId="77777777" w:rsidR="00850F32" w:rsidRPr="00850F32" w:rsidRDefault="00850F32" w:rsidP="00850F32">
            <w:pPr>
              <w:pStyle w:val="Nidungvnbn"/>
            </w:pPr>
            <w:r w:rsidRPr="00850F32">
              <w:t>Hoàn thành</w:t>
            </w:r>
          </w:p>
        </w:tc>
      </w:tr>
      <w:tr w:rsidR="00850F32" w:rsidRPr="00850F32" w14:paraId="6DF383DA" w14:textId="77777777" w:rsidTr="00850F32">
        <w:tc>
          <w:tcPr>
            <w:tcW w:w="2970" w:type="dxa"/>
            <w:hideMark/>
          </w:tcPr>
          <w:p w14:paraId="045F1619" w14:textId="77777777" w:rsidR="00850F32" w:rsidRPr="00850F32" w:rsidRDefault="00850F32" w:rsidP="00850F32">
            <w:pPr>
              <w:pStyle w:val="Nidungvnbn"/>
            </w:pPr>
            <w:r w:rsidRPr="00850F32">
              <w:t>AI Business Advisor</w:t>
            </w:r>
          </w:p>
        </w:tc>
        <w:tc>
          <w:tcPr>
            <w:tcW w:w="3150" w:type="dxa"/>
            <w:hideMark/>
          </w:tcPr>
          <w:p w14:paraId="4EDF7760" w14:textId="77777777" w:rsidR="00850F32" w:rsidRPr="00850F32" w:rsidRDefault="00850F32" w:rsidP="00850F32">
            <w:pPr>
              <w:pStyle w:val="Nidungvnbn"/>
            </w:pPr>
            <w:r w:rsidRPr="00850F32">
              <w:t>Hoàn thành</w:t>
            </w:r>
          </w:p>
        </w:tc>
      </w:tr>
      <w:tr w:rsidR="00850F32" w:rsidRPr="00850F32" w14:paraId="07954B07" w14:textId="77777777" w:rsidTr="00850F32">
        <w:tc>
          <w:tcPr>
            <w:tcW w:w="2970" w:type="dxa"/>
            <w:hideMark/>
          </w:tcPr>
          <w:p w14:paraId="32162434" w14:textId="77777777" w:rsidR="00850F32" w:rsidRPr="00850F32" w:rsidRDefault="00850F32" w:rsidP="00850F32">
            <w:pPr>
              <w:pStyle w:val="Nidungvnbn"/>
            </w:pPr>
            <w:r w:rsidRPr="00850F32">
              <w:t>PDF Export</w:t>
            </w:r>
          </w:p>
        </w:tc>
        <w:tc>
          <w:tcPr>
            <w:tcW w:w="3150" w:type="dxa"/>
            <w:hideMark/>
          </w:tcPr>
          <w:p w14:paraId="1677A8D9" w14:textId="77777777" w:rsidR="00850F32" w:rsidRPr="00850F32" w:rsidRDefault="00850F32" w:rsidP="00850F32">
            <w:pPr>
              <w:pStyle w:val="Nidungvnbn"/>
            </w:pPr>
            <w:r w:rsidRPr="00850F32">
              <w:t>Hoàn thành</w:t>
            </w:r>
          </w:p>
        </w:tc>
      </w:tr>
      <w:tr w:rsidR="00850F32" w:rsidRPr="00850F32" w14:paraId="23130224" w14:textId="77777777" w:rsidTr="00850F32">
        <w:tc>
          <w:tcPr>
            <w:tcW w:w="2970" w:type="dxa"/>
            <w:hideMark/>
          </w:tcPr>
          <w:p w14:paraId="056BF5E2" w14:textId="77777777" w:rsidR="00850F32" w:rsidRPr="00850F32" w:rsidRDefault="00850F32" w:rsidP="00850F32">
            <w:pPr>
              <w:pStyle w:val="Nidungvnbn"/>
            </w:pPr>
            <w:r w:rsidRPr="00850F32">
              <w:t>Batch Analysis</w:t>
            </w:r>
          </w:p>
        </w:tc>
        <w:tc>
          <w:tcPr>
            <w:tcW w:w="3150" w:type="dxa"/>
            <w:hideMark/>
          </w:tcPr>
          <w:p w14:paraId="19C48445" w14:textId="77777777" w:rsidR="00850F32" w:rsidRPr="00850F32" w:rsidRDefault="00850F32" w:rsidP="00850F32">
            <w:pPr>
              <w:pStyle w:val="Nidungvnbn"/>
            </w:pPr>
            <w:r w:rsidRPr="00850F32">
              <w:t>Hoàn thành</w:t>
            </w:r>
          </w:p>
        </w:tc>
      </w:tr>
    </w:tbl>
    <w:p w14:paraId="3393E1C3" w14:textId="2C189A31" w:rsidR="00850F32" w:rsidRPr="00850F32" w:rsidRDefault="00850F32" w:rsidP="00850F32">
      <w:pPr>
        <w:pStyle w:val="Tiumccp2"/>
      </w:pPr>
      <w:bookmarkStart w:id="68" w:name="_Toc231587453"/>
      <w:r w:rsidRPr="00850F32">
        <w:t>5.</w:t>
      </w:r>
      <w:r>
        <w:t>2</w:t>
      </w:r>
      <w:r w:rsidRPr="00850F32">
        <w:t>.2 Ưu điểm nổi bật</w:t>
      </w:r>
      <w:bookmarkEnd w:id="68"/>
    </w:p>
    <w:p w14:paraId="4B48D60C" w14:textId="77777777" w:rsidR="00850F32" w:rsidRPr="00850F32" w:rsidRDefault="00850F32">
      <w:pPr>
        <w:pStyle w:val="Nidungvnbn"/>
        <w:numPr>
          <w:ilvl w:val="0"/>
          <w:numId w:val="53"/>
        </w:numPr>
      </w:pPr>
      <w:r w:rsidRPr="00850F32">
        <w:t>Tích hợp nhiều công nghệ AI hiện đại.</w:t>
      </w:r>
    </w:p>
    <w:p w14:paraId="44486CE4" w14:textId="77777777" w:rsidR="00850F32" w:rsidRPr="00850F32" w:rsidRDefault="00850F32">
      <w:pPr>
        <w:pStyle w:val="Nidungvnbn"/>
        <w:numPr>
          <w:ilvl w:val="0"/>
          <w:numId w:val="53"/>
        </w:numPr>
      </w:pPr>
      <w:r w:rsidRPr="00850F32">
        <w:t>Kết hợp Data Analytics và LLM.</w:t>
      </w:r>
    </w:p>
    <w:p w14:paraId="29863B33" w14:textId="77777777" w:rsidR="00850F32" w:rsidRPr="00850F32" w:rsidRDefault="00850F32">
      <w:pPr>
        <w:pStyle w:val="Nidungvnbn"/>
        <w:numPr>
          <w:ilvl w:val="0"/>
          <w:numId w:val="53"/>
        </w:numPr>
      </w:pPr>
      <w:r w:rsidRPr="00850F32">
        <w:t>Hỗ trợ tư vấn kinh doanh bằng tiếng Việt.</w:t>
      </w:r>
    </w:p>
    <w:p w14:paraId="1D99DB3C" w14:textId="77777777" w:rsidR="00850F32" w:rsidRPr="00850F32" w:rsidRDefault="00850F32">
      <w:pPr>
        <w:pStyle w:val="Nidungvnbn"/>
        <w:numPr>
          <w:ilvl w:val="0"/>
          <w:numId w:val="53"/>
        </w:numPr>
      </w:pPr>
      <w:r w:rsidRPr="00850F32">
        <w:t>Có khả năng phân tích dữ liệu thực tế từ Tiki.</w:t>
      </w:r>
    </w:p>
    <w:p w14:paraId="327C601E" w14:textId="77777777" w:rsidR="00850F32" w:rsidRPr="00850F32" w:rsidRDefault="00850F32">
      <w:pPr>
        <w:pStyle w:val="Nidungvnbn"/>
        <w:numPr>
          <w:ilvl w:val="0"/>
          <w:numId w:val="53"/>
        </w:numPr>
      </w:pPr>
      <w:r w:rsidRPr="00850F32">
        <w:t>Giao diện trực quan và dễ sử dụng.</w:t>
      </w:r>
    </w:p>
    <w:p w14:paraId="19F67D5F" w14:textId="65F5A228" w:rsidR="00850F32" w:rsidRPr="00850F32" w:rsidRDefault="00850F32" w:rsidP="00850F32">
      <w:pPr>
        <w:pStyle w:val="Tiumccp2"/>
      </w:pPr>
      <w:bookmarkStart w:id="69" w:name="_Toc231587454"/>
      <w:r w:rsidRPr="00850F32">
        <w:t>5.</w:t>
      </w:r>
      <w:r>
        <w:t>2</w:t>
      </w:r>
      <w:r w:rsidRPr="00850F32">
        <w:t>.3 Hạn chế</w:t>
      </w:r>
      <w:bookmarkEnd w:id="69"/>
    </w:p>
    <w:p w14:paraId="20345325" w14:textId="77777777" w:rsidR="00850F32" w:rsidRPr="00850F32" w:rsidRDefault="00850F32">
      <w:pPr>
        <w:pStyle w:val="Nidungvnbn"/>
        <w:numPr>
          <w:ilvl w:val="0"/>
          <w:numId w:val="54"/>
        </w:numPr>
      </w:pPr>
      <w:r w:rsidRPr="00850F32">
        <w:t>Chưa có hệ thống đánh giá Retrieval chính thức.</w:t>
      </w:r>
    </w:p>
    <w:p w14:paraId="12667DAC" w14:textId="77777777" w:rsidR="00850F32" w:rsidRPr="00850F32" w:rsidRDefault="00850F32">
      <w:pPr>
        <w:pStyle w:val="Nidungvnbn"/>
        <w:numPr>
          <w:ilvl w:val="0"/>
          <w:numId w:val="54"/>
        </w:numPr>
      </w:pPr>
      <w:r w:rsidRPr="00850F32">
        <w:t>Chưa triển khai monitoring cho AI.</w:t>
      </w:r>
    </w:p>
    <w:p w14:paraId="00EFF10D" w14:textId="77777777" w:rsidR="00850F32" w:rsidRPr="00850F32" w:rsidRDefault="00850F32">
      <w:pPr>
        <w:pStyle w:val="Nidungvnbn"/>
        <w:numPr>
          <w:ilvl w:val="0"/>
          <w:numId w:val="54"/>
        </w:numPr>
      </w:pPr>
      <w:r w:rsidRPr="00850F32">
        <w:lastRenderedPageBreak/>
        <w:t>Phụ thuộc dịch vụ Gemini.</w:t>
      </w:r>
    </w:p>
    <w:p w14:paraId="4BFD2178" w14:textId="221C10AA" w:rsidR="00850F32" w:rsidRPr="00850F32" w:rsidRDefault="00850F32">
      <w:pPr>
        <w:pStyle w:val="Nidungvnbn"/>
        <w:numPr>
          <w:ilvl w:val="0"/>
          <w:numId w:val="54"/>
        </w:numPr>
      </w:pPr>
      <w:r w:rsidRPr="00850F32">
        <w:t>Chưa hỗ trợ cập nhật dữ liệu theo thời gian thực.</w:t>
      </w:r>
    </w:p>
    <w:p w14:paraId="48F9CC07" w14:textId="5132BFC5" w:rsidR="00850F32" w:rsidRPr="00850F32" w:rsidRDefault="00850F32" w:rsidP="00850F32">
      <w:pPr>
        <w:pStyle w:val="Tiumccp1"/>
      </w:pPr>
      <w:bookmarkStart w:id="70" w:name="_Toc231587455"/>
      <w:r w:rsidRPr="00850F32">
        <w:t>5.</w:t>
      </w:r>
      <w:r>
        <w:t>3</w:t>
      </w:r>
      <w:r w:rsidRPr="00850F32">
        <w:t xml:space="preserve"> Hướng phát triển</w:t>
      </w:r>
      <w:bookmarkEnd w:id="70"/>
    </w:p>
    <w:p w14:paraId="3214F904" w14:textId="77777777" w:rsidR="00850F32" w:rsidRPr="00850F32" w:rsidRDefault="00850F32" w:rsidP="00850F32">
      <w:pPr>
        <w:pStyle w:val="Nidungvnbn"/>
      </w:pPr>
      <w:r w:rsidRPr="00850F32">
        <w:t>Trong tương lai, hệ thống có thể được mở rộng theo các hướng:</w:t>
      </w:r>
    </w:p>
    <w:p w14:paraId="69A1EB70" w14:textId="77777777" w:rsidR="00850F32" w:rsidRPr="00850F32" w:rsidRDefault="00850F32" w:rsidP="00850F32">
      <w:pPr>
        <w:pStyle w:val="Nidungvnbn"/>
        <w:rPr>
          <w:b/>
          <w:bCs/>
        </w:rPr>
      </w:pPr>
      <w:r w:rsidRPr="00850F32">
        <w:rPr>
          <w:b/>
          <w:bCs/>
        </w:rPr>
        <w:t>Về dữ liệu</w:t>
      </w:r>
    </w:p>
    <w:p w14:paraId="03D2117E" w14:textId="77777777" w:rsidR="00850F32" w:rsidRPr="00850F32" w:rsidRDefault="00850F32">
      <w:pPr>
        <w:pStyle w:val="Nidungvnbn"/>
        <w:numPr>
          <w:ilvl w:val="0"/>
          <w:numId w:val="55"/>
        </w:numPr>
      </w:pPr>
      <w:r w:rsidRPr="00850F32">
        <w:t>Thu thập dữ liệu tự động theo lịch.</w:t>
      </w:r>
    </w:p>
    <w:p w14:paraId="2CF5AE2B" w14:textId="77777777" w:rsidR="00850F32" w:rsidRPr="00850F32" w:rsidRDefault="00850F32">
      <w:pPr>
        <w:pStyle w:val="Nidungvnbn"/>
        <w:numPr>
          <w:ilvl w:val="0"/>
          <w:numId w:val="55"/>
        </w:numPr>
      </w:pPr>
      <w:r w:rsidRPr="00850F32">
        <w:t>Mở rộng sang Shopee, Lazada, TikTok Shop.</w:t>
      </w:r>
    </w:p>
    <w:p w14:paraId="68278594" w14:textId="77777777" w:rsidR="00850F32" w:rsidRPr="00850F32" w:rsidRDefault="00850F32">
      <w:pPr>
        <w:pStyle w:val="Nidungvnbn"/>
        <w:numPr>
          <w:ilvl w:val="0"/>
          <w:numId w:val="55"/>
        </w:numPr>
      </w:pPr>
      <w:r w:rsidRPr="00850F32">
        <w:t>Xây dựng Data Lake quy mô lớn.</w:t>
      </w:r>
    </w:p>
    <w:p w14:paraId="4F3C766D" w14:textId="77777777" w:rsidR="00850F32" w:rsidRPr="00850F32" w:rsidRDefault="00850F32" w:rsidP="00850F32">
      <w:pPr>
        <w:pStyle w:val="Nidungvnbn"/>
        <w:rPr>
          <w:b/>
          <w:bCs/>
        </w:rPr>
      </w:pPr>
      <w:r w:rsidRPr="00850F32">
        <w:rPr>
          <w:b/>
          <w:bCs/>
        </w:rPr>
        <w:t>Về Machine Learning</w:t>
      </w:r>
    </w:p>
    <w:p w14:paraId="5D981082" w14:textId="77777777" w:rsidR="00850F32" w:rsidRPr="00850F32" w:rsidRDefault="00850F32">
      <w:pPr>
        <w:pStyle w:val="Nidungvnbn"/>
        <w:numPr>
          <w:ilvl w:val="0"/>
          <w:numId w:val="56"/>
        </w:numPr>
      </w:pPr>
      <w:r w:rsidRPr="00850F32">
        <w:t>Bổ sung XGBoost hoặc LightGBM để dự báo doanh thu.</w:t>
      </w:r>
    </w:p>
    <w:p w14:paraId="2DBE2E0F" w14:textId="77777777" w:rsidR="00850F32" w:rsidRPr="00850F32" w:rsidRDefault="00850F32">
      <w:pPr>
        <w:pStyle w:val="Nidungvnbn"/>
        <w:numPr>
          <w:ilvl w:val="0"/>
          <w:numId w:val="56"/>
        </w:numPr>
      </w:pPr>
      <w:r w:rsidRPr="00850F32">
        <w:t>Nâng cấp KMeans bằng HDBSCAN hoặc Gaussian Mixture Model.</w:t>
      </w:r>
    </w:p>
    <w:p w14:paraId="73F9BF53" w14:textId="77777777" w:rsidR="00850F32" w:rsidRPr="00850F32" w:rsidRDefault="00850F32">
      <w:pPr>
        <w:pStyle w:val="Nidungvnbn"/>
        <w:numPr>
          <w:ilvl w:val="0"/>
          <w:numId w:val="56"/>
        </w:numPr>
      </w:pPr>
      <w:r w:rsidRPr="00850F32">
        <w:t>Triển khai PhoBERT inference trực tiếp.</w:t>
      </w:r>
    </w:p>
    <w:p w14:paraId="4F2DD71A" w14:textId="77777777" w:rsidR="00850F32" w:rsidRPr="00850F32" w:rsidRDefault="00850F32" w:rsidP="00850F32">
      <w:pPr>
        <w:pStyle w:val="Nidungvnbn"/>
        <w:rPr>
          <w:b/>
          <w:bCs/>
        </w:rPr>
      </w:pPr>
      <w:r w:rsidRPr="00850F32">
        <w:rPr>
          <w:b/>
          <w:bCs/>
        </w:rPr>
        <w:t>Về AI Advisor</w:t>
      </w:r>
    </w:p>
    <w:p w14:paraId="2CA1D557" w14:textId="77777777" w:rsidR="00850F32" w:rsidRPr="00850F32" w:rsidRDefault="00850F32">
      <w:pPr>
        <w:pStyle w:val="Nidungvnbn"/>
        <w:numPr>
          <w:ilvl w:val="0"/>
          <w:numId w:val="57"/>
        </w:numPr>
      </w:pPr>
      <w:r w:rsidRPr="00850F32">
        <w:t>Tích hợp đa mô hình LLM.</w:t>
      </w:r>
    </w:p>
    <w:p w14:paraId="57823CBA" w14:textId="77777777" w:rsidR="00850F32" w:rsidRPr="00850F32" w:rsidRDefault="00850F32">
      <w:pPr>
        <w:pStyle w:val="Nidungvnbn"/>
        <w:numPr>
          <w:ilvl w:val="0"/>
          <w:numId w:val="57"/>
        </w:numPr>
      </w:pPr>
      <w:r w:rsidRPr="00850F32">
        <w:t>Tăng cường Function Calling.</w:t>
      </w:r>
    </w:p>
    <w:p w14:paraId="3A608868" w14:textId="77777777" w:rsidR="00850F32" w:rsidRPr="00850F32" w:rsidRDefault="00850F32">
      <w:pPr>
        <w:pStyle w:val="Nidungvnbn"/>
        <w:numPr>
          <w:ilvl w:val="0"/>
          <w:numId w:val="57"/>
        </w:numPr>
      </w:pPr>
      <w:r w:rsidRPr="00850F32">
        <w:t>Xây dựng Agent Workflow nhiều bước.</w:t>
      </w:r>
    </w:p>
    <w:p w14:paraId="245DD9A5" w14:textId="77777777" w:rsidR="00850F32" w:rsidRPr="00850F32" w:rsidRDefault="00850F32" w:rsidP="00850F32">
      <w:pPr>
        <w:pStyle w:val="Nidungvnbn"/>
        <w:rPr>
          <w:b/>
          <w:bCs/>
        </w:rPr>
      </w:pPr>
      <w:r w:rsidRPr="00850F32">
        <w:rPr>
          <w:b/>
          <w:bCs/>
        </w:rPr>
        <w:t>Về hệ thống</w:t>
      </w:r>
    </w:p>
    <w:p w14:paraId="3F735CF1" w14:textId="77777777" w:rsidR="00850F32" w:rsidRPr="00850F32" w:rsidRDefault="00850F32">
      <w:pPr>
        <w:pStyle w:val="Nidungvnbn"/>
        <w:numPr>
          <w:ilvl w:val="0"/>
          <w:numId w:val="58"/>
        </w:numPr>
      </w:pPr>
      <w:r w:rsidRPr="00850F32">
        <w:t>Triển khai Docker và Kubernetes.</w:t>
      </w:r>
    </w:p>
    <w:p w14:paraId="47C166C3" w14:textId="77777777" w:rsidR="00850F32" w:rsidRPr="00850F32" w:rsidRDefault="00850F32">
      <w:pPr>
        <w:pStyle w:val="Nidungvnbn"/>
        <w:numPr>
          <w:ilvl w:val="0"/>
          <w:numId w:val="58"/>
        </w:numPr>
      </w:pPr>
      <w:r w:rsidRPr="00850F32">
        <w:t>Xây dựng hệ thống Monitoring.</w:t>
      </w:r>
    </w:p>
    <w:p w14:paraId="71090777" w14:textId="44F0EF7A" w:rsidR="00850F32" w:rsidRPr="00850F32" w:rsidRDefault="00850F32">
      <w:pPr>
        <w:pStyle w:val="Nidungvnbn"/>
        <w:numPr>
          <w:ilvl w:val="0"/>
          <w:numId w:val="58"/>
        </w:numPr>
      </w:pPr>
      <w:r w:rsidRPr="00850F32">
        <w:t>Tối ưu hiệu năng truy vấn ChromaDB.</w:t>
      </w:r>
    </w:p>
    <w:p w14:paraId="027065AF" w14:textId="4201FAAC" w:rsidR="00850F32" w:rsidRPr="00850F32" w:rsidRDefault="00850F32" w:rsidP="00850F32">
      <w:pPr>
        <w:pStyle w:val="Tiumccp1"/>
      </w:pPr>
      <w:bookmarkStart w:id="71" w:name="_Toc231587456"/>
      <w:r w:rsidRPr="00850F32">
        <w:t>5.</w:t>
      </w:r>
      <w:r>
        <w:t>4</w:t>
      </w:r>
      <w:r w:rsidRPr="00850F32">
        <w:t xml:space="preserve"> Kết luận chương</w:t>
      </w:r>
      <w:bookmarkEnd w:id="71"/>
    </w:p>
    <w:p w14:paraId="2CF98B05" w14:textId="77777777" w:rsidR="00850F32" w:rsidRPr="00850F32" w:rsidRDefault="00850F32" w:rsidP="00850F32">
      <w:pPr>
        <w:pStyle w:val="Nidungvnbn"/>
      </w:pPr>
      <w:r w:rsidRPr="00850F32">
        <w:t>Kết quả thực nghiệm cho thấy hệ thống Tiki AI Business Advisor đã xây dựng thành công một nền tảng hỗ trợ phân tích thị trường thương mại điện tử dựa trên dữ liệu thực tế và trí tuệ nhân tạo. Việc kết hợp Search Engine, KMeans Clustering, PhoBERT Sentiment Analysis, RAG Engine và Gemini giúp hệ thống không chỉ cung cấp dữ liệu mà còn chuyển đổi dữ liệu thành các tri thức kinh doanh hữu ích.</w:t>
      </w:r>
    </w:p>
    <w:p w14:paraId="7C570B3E" w14:textId="77777777" w:rsidR="00850F32" w:rsidRPr="00850F32" w:rsidRDefault="00850F32" w:rsidP="00850F32">
      <w:pPr>
        <w:pStyle w:val="Nidungvnbn"/>
      </w:pPr>
      <w:r w:rsidRPr="00850F32">
        <w:lastRenderedPageBreak/>
        <w:t>Các kết quả đạt được chứng minh tính khả thi của việc ứng dụng AI trong lĩnh vực hỗ trợ ra quyết định kinh doanh trên các nền tảng thương mại điện tử.</w:t>
      </w:r>
    </w:p>
    <w:p w14:paraId="24F62C89" w14:textId="032F11E1" w:rsidR="00470653" w:rsidRDefault="00470653" w:rsidP="00355C43">
      <w:pPr>
        <w:pStyle w:val="Nidungvnbn"/>
      </w:pPr>
    </w:p>
    <w:p w14:paraId="002D3558" w14:textId="77777777" w:rsidR="00470653" w:rsidRPr="00E039B3" w:rsidRDefault="00470653" w:rsidP="00355C43">
      <w:pPr>
        <w:pStyle w:val="Nidungvnbn"/>
      </w:pPr>
    </w:p>
    <w:p w14:paraId="1ECDC45E" w14:textId="77777777" w:rsidR="005D225E" w:rsidRPr="00022686" w:rsidRDefault="005D225E" w:rsidP="00355C43">
      <w:pPr>
        <w:pStyle w:val="Nidungvnbn"/>
      </w:pPr>
    </w:p>
    <w:p w14:paraId="46908B6A" w14:textId="77777777" w:rsidR="005D225E" w:rsidRPr="00022686" w:rsidRDefault="005D225E" w:rsidP="00355C43">
      <w:pPr>
        <w:pStyle w:val="Nidungvnbn"/>
      </w:pPr>
    </w:p>
    <w:p w14:paraId="0955709D" w14:textId="77777777" w:rsidR="005D225E" w:rsidRPr="005D225E" w:rsidRDefault="005D225E" w:rsidP="005D225E">
      <w:pPr>
        <w:pStyle w:val="Nidungvnbn"/>
      </w:pPr>
    </w:p>
    <w:p w14:paraId="21A5388F" w14:textId="77777777" w:rsidR="007F568F" w:rsidRDefault="007F568F">
      <w:pPr>
        <w:spacing w:after="200" w:line="276" w:lineRule="auto"/>
        <w:rPr>
          <w:b/>
          <w:sz w:val="32"/>
          <w:szCs w:val="32"/>
        </w:rPr>
      </w:pPr>
      <w:r>
        <w:rPr>
          <w:b/>
          <w:sz w:val="32"/>
          <w:szCs w:val="32"/>
        </w:rPr>
        <w:br w:type="page"/>
      </w:r>
    </w:p>
    <w:p w14:paraId="6B40A313" w14:textId="79B7F7AA" w:rsidR="007606DA" w:rsidRDefault="007606DA" w:rsidP="007606DA">
      <w:pPr>
        <w:spacing w:after="200" w:line="276" w:lineRule="auto"/>
        <w:jc w:val="center"/>
        <w:rPr>
          <w:rFonts w:eastAsiaTheme="minorEastAsia"/>
          <w:b/>
          <w:sz w:val="32"/>
          <w:szCs w:val="32"/>
          <w:lang w:eastAsia="ja-JP"/>
        </w:rPr>
      </w:pPr>
      <w:r>
        <w:rPr>
          <w:b/>
          <w:sz w:val="32"/>
          <w:szCs w:val="32"/>
        </w:rPr>
        <w:lastRenderedPageBreak/>
        <w:t>TÀI LIỆU THAM KHẢO</w:t>
      </w:r>
    </w:p>
    <w:p w14:paraId="24E9176A" w14:textId="77777777" w:rsidR="007606DA" w:rsidRDefault="007606DA" w:rsidP="007606DA">
      <w:pPr>
        <w:spacing w:line="360" w:lineRule="auto"/>
        <w:ind w:left="360" w:firstLine="360"/>
        <w:rPr>
          <w:rFonts w:eastAsiaTheme="minorEastAsia"/>
          <w:b/>
          <w:sz w:val="26"/>
          <w:szCs w:val="26"/>
          <w:lang w:eastAsia="ja-JP"/>
        </w:rPr>
      </w:pPr>
    </w:p>
    <w:p w14:paraId="7F47AF39" w14:textId="73968367"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MacQueen, J. (1967), “Some Methods for Classification and Analysis of Multivariate Observations”, </w:t>
      </w:r>
      <w:r w:rsidRPr="00935AC3">
        <w:rPr>
          <w:i/>
          <w:iCs/>
          <w:sz w:val="26"/>
          <w:szCs w:val="26"/>
        </w:rPr>
        <w:t>Proceedings of the Fifth Berkeley Symposium on Mathematical Statistics and Probability</w:t>
      </w:r>
      <w:r w:rsidRPr="00935AC3">
        <w:rPr>
          <w:sz w:val="26"/>
          <w:szCs w:val="26"/>
        </w:rPr>
        <w:t xml:space="preserve">, University of California Press, Berkeley, California, Hoa Kỳ, tr. 281-297. </w:t>
      </w:r>
    </w:p>
    <w:p w14:paraId="7C1A1C08" w14:textId="2BE30DFD"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Han, J., Kamber, M. và Pei, J. (2012), </w:t>
      </w:r>
      <w:r w:rsidRPr="00935AC3">
        <w:rPr>
          <w:i/>
          <w:iCs/>
          <w:sz w:val="26"/>
          <w:szCs w:val="26"/>
        </w:rPr>
        <w:t>Data Mining: Concepts and Techniques</w:t>
      </w:r>
      <w:r w:rsidRPr="00935AC3">
        <w:rPr>
          <w:sz w:val="26"/>
          <w:szCs w:val="26"/>
        </w:rPr>
        <w:t xml:space="preserve"> (3rd Edition), Morgan Kaufmann Publishers, Waltham, Massachusetts, Hoa Kỳ. </w:t>
      </w:r>
    </w:p>
    <w:p w14:paraId="10B268B4" w14:textId="5A05FBCA"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Pedregosa, F., Varoquaux, G., Gramfort, A., Michel, V., Thirion, B., Grisel, O., Blondel, M., Prettenhofer, P., Weiss, R., Dubourg, V. và cộng sự (2011), “Scikit-learn: Machine Learning in Python”, </w:t>
      </w:r>
      <w:r w:rsidRPr="00935AC3">
        <w:rPr>
          <w:i/>
          <w:iCs/>
          <w:sz w:val="26"/>
          <w:szCs w:val="26"/>
        </w:rPr>
        <w:t>Journal of Machine Learning Research</w:t>
      </w:r>
      <w:r w:rsidRPr="00935AC3">
        <w:rPr>
          <w:sz w:val="26"/>
          <w:szCs w:val="26"/>
        </w:rPr>
        <w:t xml:space="preserve">, 12, tr. 2825-2830. </w:t>
      </w:r>
    </w:p>
    <w:p w14:paraId="2767765E" w14:textId="5A7E5636"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scikit-learn developers (2026), </w:t>
      </w:r>
      <w:r w:rsidRPr="00935AC3">
        <w:rPr>
          <w:i/>
          <w:iCs/>
          <w:sz w:val="26"/>
          <w:szCs w:val="26"/>
        </w:rPr>
        <w:t>KMeans Clustering Documentation</w:t>
      </w:r>
      <w:r w:rsidRPr="00935AC3">
        <w:rPr>
          <w:sz w:val="26"/>
          <w:szCs w:val="26"/>
        </w:rPr>
        <w:t xml:space="preserve">, scikit-learn Documentation, truy cập tại: </w:t>
      </w:r>
      <w:hyperlink r:id="rId27" w:tgtFrame="_new" w:history="1">
        <w:r w:rsidRPr="00935AC3">
          <w:rPr>
            <w:rStyle w:val="Hyperlink"/>
            <w:sz w:val="26"/>
            <w:szCs w:val="26"/>
          </w:rPr>
          <w:t>https://scikit-learn.org/stable/modules/generated/sklearn.cluster.KMeans.html</w:t>
        </w:r>
      </w:hyperlink>
      <w:r w:rsidRPr="00935AC3">
        <w:rPr>
          <w:sz w:val="26"/>
          <w:szCs w:val="26"/>
        </w:rPr>
        <w:t xml:space="preserve"> (truy cập ngày 05/06/2026). </w:t>
      </w:r>
    </w:p>
    <w:p w14:paraId="4734B7BC" w14:textId="73477CD0"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Devlin, J., Chang, M.W., Lee, K. và Toutanova, K. (2019), “BERT: Pre-training of Deep Bidirectional Transformers for Language Understanding”, </w:t>
      </w:r>
      <w:r w:rsidRPr="00935AC3">
        <w:rPr>
          <w:i/>
          <w:iCs/>
          <w:sz w:val="26"/>
          <w:szCs w:val="26"/>
        </w:rPr>
        <w:t>Proceedings of the 2019 Conference of the North American Chapter of the Association for Computational Linguistics (NAACL-HLT 2019)</w:t>
      </w:r>
      <w:r w:rsidRPr="00935AC3">
        <w:rPr>
          <w:sz w:val="26"/>
          <w:szCs w:val="26"/>
        </w:rPr>
        <w:t xml:space="preserve">, Minneapolis, Minnesota, Hoa Kỳ, tr. 4171-4186. </w:t>
      </w:r>
    </w:p>
    <w:p w14:paraId="4C797AFE" w14:textId="5497804A"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Liu, Y., Ott, M., Goyal, N., Du, J., Joshi, M., Chen, D., Levy, O., Lewis, M., Zettlemoyer, L. và Stoyanov, V. (2019), </w:t>
      </w:r>
      <w:r w:rsidRPr="00935AC3">
        <w:rPr>
          <w:i/>
          <w:iCs/>
          <w:sz w:val="26"/>
          <w:szCs w:val="26"/>
        </w:rPr>
        <w:t>RoBERTa: A Robustly Optimized BERT Pretraining Approach</w:t>
      </w:r>
      <w:r w:rsidRPr="00935AC3">
        <w:rPr>
          <w:sz w:val="26"/>
          <w:szCs w:val="26"/>
        </w:rPr>
        <w:t xml:space="preserve">, arXiv preprint arXiv:1907.11692. </w:t>
      </w:r>
    </w:p>
    <w:p w14:paraId="6B7037FD" w14:textId="2D9226F7"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Vaswani, A., Shazeer, N., Parmar, N., Uszkoreit, J., Jones, L., Gomez, A.N., Kaiser, Ł. và Polosukhin, I. (2017), “Attention Is All You Need”, </w:t>
      </w:r>
      <w:r w:rsidRPr="00935AC3">
        <w:rPr>
          <w:i/>
          <w:iCs/>
          <w:sz w:val="26"/>
          <w:szCs w:val="26"/>
        </w:rPr>
        <w:t>Advances in Neural Information Processing Systems (NeurIPS 2017)</w:t>
      </w:r>
      <w:r w:rsidRPr="00935AC3">
        <w:rPr>
          <w:sz w:val="26"/>
          <w:szCs w:val="26"/>
        </w:rPr>
        <w:t xml:space="preserve">, Long Beach, California, Hoa Kỳ, tr. 5998-6008. </w:t>
      </w:r>
    </w:p>
    <w:p w14:paraId="4B20DD52" w14:textId="732C71AE"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Nguyen, D.Q. và Nguyen, A.T. (2020), “PhoBERT: Pre-trained Language Models for Vietnamese”, </w:t>
      </w:r>
      <w:r w:rsidRPr="00935AC3">
        <w:rPr>
          <w:i/>
          <w:iCs/>
          <w:sz w:val="26"/>
          <w:szCs w:val="26"/>
        </w:rPr>
        <w:t>Findings of the Association for Computational Linguistics: EMNLP 2020</w:t>
      </w:r>
      <w:r w:rsidRPr="00935AC3">
        <w:rPr>
          <w:sz w:val="26"/>
          <w:szCs w:val="26"/>
        </w:rPr>
        <w:t xml:space="preserve">, Association for Computational Linguistics, tr. 1037-1042. </w:t>
      </w:r>
    </w:p>
    <w:p w14:paraId="46D768BB" w14:textId="382717C8"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Reimers, N. và Gurevych, I. (2019), “Sentence-BERT: Sentence Embeddings using Siamese BERT-Networks”, </w:t>
      </w:r>
      <w:r w:rsidRPr="00935AC3">
        <w:rPr>
          <w:i/>
          <w:iCs/>
          <w:sz w:val="26"/>
          <w:szCs w:val="26"/>
        </w:rPr>
        <w:t xml:space="preserve">Proceedings of the 2019 Conference on Empirical </w:t>
      </w:r>
      <w:r w:rsidRPr="00935AC3">
        <w:rPr>
          <w:i/>
          <w:iCs/>
          <w:sz w:val="26"/>
          <w:szCs w:val="26"/>
        </w:rPr>
        <w:lastRenderedPageBreak/>
        <w:t>Methods in Natural Language Processing (EMNLP-IJCNLP 2019)</w:t>
      </w:r>
      <w:r w:rsidRPr="00935AC3">
        <w:rPr>
          <w:sz w:val="26"/>
          <w:szCs w:val="26"/>
        </w:rPr>
        <w:t xml:space="preserve">, Hong Kong, Trung Quốc, tr. 3982-3992. </w:t>
      </w:r>
    </w:p>
    <w:p w14:paraId="50D9B4E2" w14:textId="6C9E4E00"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Lewis, P., Perez, E., Piktus, A., Petroni, F., Karpukhin, V., Goyal, N., Küttler, H., Lewis, M., Yih, W.T., Rocktäschel, T., Riedel, S. và Kiela, D. (2020), “Retrieval-Augmented Generation for Knowledge-Intensive NLP Tasks”, </w:t>
      </w:r>
      <w:r w:rsidRPr="00935AC3">
        <w:rPr>
          <w:i/>
          <w:iCs/>
          <w:sz w:val="26"/>
          <w:szCs w:val="26"/>
        </w:rPr>
        <w:t>Advances in Neural Information Processing Systems (NeurIPS 2020)</w:t>
      </w:r>
      <w:r w:rsidRPr="00935AC3">
        <w:rPr>
          <w:sz w:val="26"/>
          <w:szCs w:val="26"/>
        </w:rPr>
        <w:t xml:space="preserve">, Vol. 33, tr. 9459-9474. </w:t>
      </w:r>
    </w:p>
    <w:p w14:paraId="4AFD31F8" w14:textId="7296F6B2"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Manning, C.D., Raghavan, P. và Schütze, H. (2008), </w:t>
      </w:r>
      <w:r w:rsidRPr="00935AC3">
        <w:rPr>
          <w:i/>
          <w:iCs/>
          <w:sz w:val="26"/>
          <w:szCs w:val="26"/>
        </w:rPr>
        <w:t>Introduction to Information Retrieval</w:t>
      </w:r>
      <w:r w:rsidRPr="00935AC3">
        <w:rPr>
          <w:sz w:val="26"/>
          <w:szCs w:val="26"/>
        </w:rPr>
        <w:t xml:space="preserve">, Cambridge University Press, Cambridge, United Kingdom. </w:t>
      </w:r>
    </w:p>
    <w:p w14:paraId="6E72D833" w14:textId="1AD25FB7"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Robertson, S. và Zaragoza, H. (2009), “The Probabilistic Relevance Framework: BM25 and Beyond”, </w:t>
      </w:r>
      <w:r w:rsidRPr="00935AC3">
        <w:rPr>
          <w:i/>
          <w:iCs/>
          <w:sz w:val="26"/>
          <w:szCs w:val="26"/>
        </w:rPr>
        <w:t>Foundations and Trends in Information Retrieval</w:t>
      </w:r>
      <w:r w:rsidRPr="00935AC3">
        <w:rPr>
          <w:sz w:val="26"/>
          <w:szCs w:val="26"/>
        </w:rPr>
        <w:t xml:space="preserve">, 3(4), tr. 333-389. </w:t>
      </w:r>
    </w:p>
    <w:p w14:paraId="46DD05F4" w14:textId="58662A17" w:rsidR="00935AC3" w:rsidRPr="00935AC3" w:rsidRDefault="00935AC3">
      <w:pPr>
        <w:pStyle w:val="ListParagraph"/>
        <w:numPr>
          <w:ilvl w:val="0"/>
          <w:numId w:val="59"/>
        </w:numPr>
        <w:spacing w:after="200" w:line="276" w:lineRule="auto"/>
        <w:rPr>
          <w:sz w:val="26"/>
          <w:szCs w:val="26"/>
        </w:rPr>
      </w:pPr>
      <w:r w:rsidRPr="00935AC3">
        <w:rPr>
          <w:sz w:val="26"/>
          <w:szCs w:val="26"/>
        </w:rPr>
        <w:t xml:space="preserve">Provost, F. và Fawcett, T. (2013), </w:t>
      </w:r>
      <w:r w:rsidRPr="00935AC3">
        <w:rPr>
          <w:i/>
          <w:iCs/>
          <w:sz w:val="26"/>
          <w:szCs w:val="26"/>
        </w:rPr>
        <w:t>Data Science for Business: What You Need to Know about Data Mining and Data-Analytic Thinking</w:t>
      </w:r>
      <w:r w:rsidRPr="00935AC3">
        <w:rPr>
          <w:sz w:val="26"/>
          <w:szCs w:val="26"/>
        </w:rPr>
        <w:t xml:space="preserve">, O’Reilly Media, Sebastopol, California, Hoa Kỳ. </w:t>
      </w:r>
    </w:p>
    <w:p w14:paraId="010CCE92" w14:textId="273E542B" w:rsidR="007606DA" w:rsidRPr="00935AC3" w:rsidRDefault="00935AC3">
      <w:pPr>
        <w:pStyle w:val="ListParagraph"/>
        <w:numPr>
          <w:ilvl w:val="0"/>
          <w:numId w:val="59"/>
        </w:numPr>
        <w:spacing w:after="200" w:line="276" w:lineRule="auto"/>
        <w:rPr>
          <w:sz w:val="26"/>
          <w:szCs w:val="26"/>
        </w:rPr>
      </w:pPr>
      <w:r w:rsidRPr="00935AC3">
        <w:rPr>
          <w:sz w:val="26"/>
          <w:szCs w:val="26"/>
        </w:rPr>
        <w:t xml:space="preserve">Taylor, S.J. và Letham, B. (2018), “Forecasting at Scale”, </w:t>
      </w:r>
      <w:r w:rsidRPr="00935AC3">
        <w:rPr>
          <w:i/>
          <w:iCs/>
          <w:sz w:val="26"/>
          <w:szCs w:val="26"/>
        </w:rPr>
        <w:t>The American Statistician</w:t>
      </w:r>
      <w:r w:rsidRPr="00935AC3">
        <w:rPr>
          <w:sz w:val="26"/>
          <w:szCs w:val="26"/>
        </w:rPr>
        <w:t>, 72(1), tr. 37-45.</w:t>
      </w:r>
      <w:r w:rsidR="007606DA" w:rsidRPr="00935AC3">
        <w:rPr>
          <w:sz w:val="26"/>
          <w:szCs w:val="26"/>
        </w:rPr>
        <w:br w:type="page"/>
      </w:r>
    </w:p>
    <w:p w14:paraId="635D6EEF" w14:textId="77777777" w:rsidR="007606DA" w:rsidRPr="007E6AB9" w:rsidRDefault="007606DA" w:rsidP="007606DA">
      <w:pPr>
        <w:spacing w:after="200" w:line="276" w:lineRule="auto"/>
        <w:jc w:val="center"/>
        <w:rPr>
          <w:b/>
          <w:sz w:val="32"/>
          <w:szCs w:val="32"/>
        </w:rPr>
      </w:pPr>
      <w:r>
        <w:rPr>
          <w:b/>
          <w:sz w:val="32"/>
          <w:szCs w:val="32"/>
        </w:rPr>
        <w:lastRenderedPageBreak/>
        <w:t>PHỤ LỤC</w:t>
      </w:r>
    </w:p>
    <w:p w14:paraId="48871587" w14:textId="77777777" w:rsidR="007606DA" w:rsidRDefault="007606DA" w:rsidP="007606DA">
      <w:pPr>
        <w:pStyle w:val="Nidungvnbn"/>
        <w:rPr>
          <w:rFonts w:eastAsiaTheme="minorEastAsia"/>
          <w:lang w:eastAsia="ja-JP"/>
        </w:rPr>
      </w:pPr>
    </w:p>
    <w:p w14:paraId="0151B85C" w14:textId="77777777" w:rsidR="007606DA" w:rsidRDefault="007606DA" w:rsidP="007606DA">
      <w:pPr>
        <w:pStyle w:val="Nidungvnbn"/>
        <w:rPr>
          <w:rFonts w:eastAsiaTheme="minorEastAsia"/>
          <w:lang w:eastAsia="ja-JP"/>
        </w:rPr>
      </w:pPr>
    </w:p>
    <w:p w14:paraId="371A4C82" w14:textId="77777777" w:rsidR="007606DA" w:rsidRDefault="007606DA" w:rsidP="007606DA">
      <w:pPr>
        <w:pStyle w:val="Nidungvnbn"/>
        <w:rPr>
          <w:rFonts w:eastAsiaTheme="minorEastAsia"/>
          <w:lang w:eastAsia="ja-JP"/>
        </w:rPr>
      </w:pPr>
    </w:p>
    <w:p w14:paraId="06F5DBB7" w14:textId="77777777" w:rsidR="007606DA" w:rsidRDefault="007606DA" w:rsidP="007606DA">
      <w:pPr>
        <w:pStyle w:val="Nidungvnbn"/>
        <w:rPr>
          <w:rFonts w:eastAsiaTheme="minorEastAsia"/>
          <w:lang w:eastAsia="ja-JP"/>
        </w:rPr>
      </w:pPr>
    </w:p>
    <w:p w14:paraId="20FABB2C" w14:textId="77777777" w:rsidR="007606DA" w:rsidRDefault="007606DA" w:rsidP="007606DA">
      <w:pPr>
        <w:pStyle w:val="Nidungvnbn"/>
        <w:rPr>
          <w:rFonts w:eastAsiaTheme="minorEastAsia"/>
          <w:lang w:eastAsia="ja-JP"/>
        </w:rPr>
      </w:pPr>
    </w:p>
    <w:p w14:paraId="4DEB4998" w14:textId="77777777" w:rsidR="007606DA" w:rsidRDefault="007606DA" w:rsidP="007606DA">
      <w:pPr>
        <w:pStyle w:val="Nidungvnbn"/>
        <w:rPr>
          <w:rFonts w:eastAsiaTheme="minorEastAsia"/>
          <w:lang w:eastAsia="ja-JP"/>
        </w:rPr>
      </w:pPr>
    </w:p>
    <w:p w14:paraId="5673386A" w14:textId="77777777" w:rsidR="007606DA" w:rsidRDefault="007606DA" w:rsidP="007606DA">
      <w:pPr>
        <w:pStyle w:val="Nidungvnbn"/>
        <w:rPr>
          <w:rFonts w:eastAsiaTheme="minorEastAsia"/>
          <w:lang w:eastAsia="ja-JP"/>
        </w:rPr>
      </w:pPr>
    </w:p>
    <w:p w14:paraId="1D481F70" w14:textId="77777777" w:rsidR="007606DA" w:rsidRDefault="007606DA" w:rsidP="007606DA">
      <w:pPr>
        <w:pStyle w:val="Nidungvnbn"/>
        <w:rPr>
          <w:rFonts w:eastAsiaTheme="minorEastAsia"/>
          <w:lang w:eastAsia="ja-JP"/>
        </w:rPr>
      </w:pPr>
    </w:p>
    <w:p w14:paraId="72EAD8DC" w14:textId="77777777" w:rsidR="007606DA" w:rsidRDefault="007606DA" w:rsidP="007606DA">
      <w:pPr>
        <w:pStyle w:val="Nidungvnbn"/>
        <w:rPr>
          <w:rFonts w:eastAsiaTheme="minorEastAsia"/>
          <w:lang w:eastAsia="ja-JP"/>
        </w:rPr>
      </w:pPr>
    </w:p>
    <w:p w14:paraId="368E7392" w14:textId="77777777" w:rsidR="007606DA" w:rsidRDefault="007606DA" w:rsidP="007606DA">
      <w:pPr>
        <w:pStyle w:val="Nidungvnbn"/>
        <w:rPr>
          <w:rFonts w:eastAsiaTheme="minorEastAsia"/>
          <w:lang w:eastAsia="ja-JP"/>
        </w:rPr>
      </w:pPr>
    </w:p>
    <w:p w14:paraId="11F4876D" w14:textId="77777777" w:rsidR="007606DA" w:rsidRDefault="007606DA" w:rsidP="007606DA">
      <w:pPr>
        <w:pStyle w:val="Nidungvnbn"/>
        <w:rPr>
          <w:rFonts w:eastAsiaTheme="minorEastAsia"/>
          <w:lang w:eastAsia="ja-JP"/>
        </w:rPr>
      </w:pPr>
    </w:p>
    <w:p w14:paraId="6CFC1CD6" w14:textId="77777777" w:rsidR="007606DA" w:rsidRDefault="007606DA" w:rsidP="007606DA">
      <w:pPr>
        <w:pStyle w:val="Nidungvnbn"/>
        <w:rPr>
          <w:rFonts w:eastAsiaTheme="minorEastAsia"/>
          <w:lang w:eastAsia="ja-JP"/>
        </w:rPr>
      </w:pPr>
    </w:p>
    <w:p w14:paraId="1EEB3F72" w14:textId="77777777" w:rsidR="007606DA" w:rsidRDefault="007606DA" w:rsidP="007606DA">
      <w:pPr>
        <w:pStyle w:val="Nidungvnbn"/>
        <w:rPr>
          <w:rFonts w:eastAsiaTheme="minorEastAsia"/>
          <w:lang w:eastAsia="ja-JP"/>
        </w:rPr>
      </w:pPr>
    </w:p>
    <w:p w14:paraId="41EDBC13" w14:textId="77777777" w:rsidR="007606DA" w:rsidRDefault="007606DA" w:rsidP="007606DA">
      <w:pPr>
        <w:pStyle w:val="Nidungvnbn"/>
        <w:rPr>
          <w:rFonts w:eastAsiaTheme="minorEastAsia"/>
          <w:lang w:eastAsia="ja-JP"/>
        </w:rPr>
      </w:pPr>
    </w:p>
    <w:p w14:paraId="5854FF90" w14:textId="77777777" w:rsidR="007606DA" w:rsidRDefault="007606DA" w:rsidP="007606DA">
      <w:pPr>
        <w:pStyle w:val="Nidungvnbn"/>
        <w:rPr>
          <w:rFonts w:eastAsiaTheme="minorEastAsia"/>
          <w:lang w:eastAsia="ja-JP"/>
        </w:rPr>
      </w:pPr>
    </w:p>
    <w:p w14:paraId="4FDD2F46" w14:textId="77777777" w:rsidR="007606DA" w:rsidRDefault="007606DA" w:rsidP="007606DA">
      <w:pPr>
        <w:pStyle w:val="Nidungvnbn"/>
        <w:rPr>
          <w:rFonts w:eastAsiaTheme="minorEastAsia"/>
          <w:lang w:eastAsia="ja-JP"/>
        </w:rPr>
      </w:pPr>
    </w:p>
    <w:p w14:paraId="736B62D9" w14:textId="77777777" w:rsidR="007606DA" w:rsidRDefault="007606DA" w:rsidP="007606DA">
      <w:pPr>
        <w:pStyle w:val="Nidungvnbn"/>
        <w:rPr>
          <w:rFonts w:eastAsiaTheme="minorEastAsia"/>
          <w:lang w:eastAsia="ja-JP"/>
        </w:rPr>
      </w:pPr>
    </w:p>
    <w:p w14:paraId="79BC178A" w14:textId="77777777" w:rsidR="007606DA" w:rsidRDefault="007606DA" w:rsidP="007606DA">
      <w:pPr>
        <w:pStyle w:val="Nidungvnbn"/>
        <w:rPr>
          <w:rFonts w:eastAsiaTheme="minorEastAsia"/>
          <w:lang w:eastAsia="ja-JP"/>
        </w:rPr>
      </w:pPr>
    </w:p>
    <w:p w14:paraId="3FDFFAF3" w14:textId="77777777" w:rsidR="007606DA" w:rsidRDefault="007606DA" w:rsidP="007606DA">
      <w:pPr>
        <w:pStyle w:val="Nidungvnbn"/>
        <w:rPr>
          <w:rFonts w:eastAsiaTheme="minorEastAsia"/>
          <w:lang w:eastAsia="ja-JP"/>
        </w:rPr>
      </w:pPr>
    </w:p>
    <w:p w14:paraId="0EAB12D3" w14:textId="77777777" w:rsidR="007606DA" w:rsidRDefault="007606DA" w:rsidP="007606DA">
      <w:pPr>
        <w:pStyle w:val="Nidungvnbn"/>
        <w:rPr>
          <w:rFonts w:eastAsiaTheme="minorEastAsia"/>
          <w:lang w:eastAsia="ja-JP"/>
        </w:rPr>
      </w:pPr>
    </w:p>
    <w:p w14:paraId="370AA9D3" w14:textId="77777777" w:rsidR="00213743" w:rsidRDefault="00213743" w:rsidP="00DD379F">
      <w:pPr>
        <w:pStyle w:val="Chng"/>
        <w:tabs>
          <w:tab w:val="clear" w:pos="6379"/>
        </w:tabs>
        <w:jc w:val="center"/>
        <w:rPr>
          <w:rFonts w:eastAsiaTheme="minorEastAsia"/>
          <w:sz w:val="26"/>
          <w:szCs w:val="26"/>
          <w:lang w:eastAsia="ja-JP"/>
        </w:rPr>
      </w:pPr>
    </w:p>
    <w:p w14:paraId="41D63576" w14:textId="77777777" w:rsidR="00213743" w:rsidRDefault="00213743" w:rsidP="00DD379F">
      <w:pPr>
        <w:pStyle w:val="Chng"/>
        <w:tabs>
          <w:tab w:val="clear" w:pos="6379"/>
        </w:tabs>
        <w:jc w:val="center"/>
        <w:rPr>
          <w:rFonts w:eastAsiaTheme="minorEastAsia"/>
          <w:sz w:val="26"/>
          <w:szCs w:val="26"/>
          <w:lang w:eastAsia="ja-JP"/>
        </w:rPr>
      </w:pPr>
    </w:p>
    <w:p w14:paraId="37657AA5" w14:textId="77777777" w:rsidR="007F568F" w:rsidRDefault="007F568F" w:rsidP="00DD379F">
      <w:pPr>
        <w:spacing w:after="200" w:line="276" w:lineRule="auto"/>
        <w:jc w:val="center"/>
        <w:rPr>
          <w:rFonts w:eastAsiaTheme="minorEastAsia"/>
          <w:b/>
          <w:sz w:val="32"/>
          <w:szCs w:val="32"/>
          <w:lang w:eastAsia="ja-JP"/>
        </w:rPr>
      </w:pPr>
    </w:p>
    <w:p w14:paraId="7BB83772" w14:textId="77777777" w:rsidR="007F568F" w:rsidRDefault="007F568F" w:rsidP="00DD379F">
      <w:pPr>
        <w:spacing w:after="200" w:line="276" w:lineRule="auto"/>
        <w:jc w:val="center"/>
        <w:rPr>
          <w:rFonts w:eastAsiaTheme="minorEastAsia"/>
          <w:b/>
          <w:sz w:val="32"/>
          <w:szCs w:val="32"/>
          <w:lang w:eastAsia="ja-JP"/>
        </w:rPr>
      </w:pPr>
    </w:p>
    <w:p w14:paraId="18155EAB" w14:textId="77777777" w:rsidR="007F568F" w:rsidRDefault="007F568F" w:rsidP="00DD379F">
      <w:pPr>
        <w:spacing w:after="200" w:line="276" w:lineRule="auto"/>
        <w:jc w:val="center"/>
        <w:rPr>
          <w:rFonts w:eastAsiaTheme="minorEastAsia"/>
          <w:b/>
          <w:sz w:val="32"/>
          <w:szCs w:val="32"/>
          <w:lang w:eastAsia="ja-JP"/>
        </w:rPr>
      </w:pPr>
    </w:p>
    <w:p w14:paraId="0DD6EC46" w14:textId="6534079F" w:rsidR="00CD112B" w:rsidRDefault="007216F9" w:rsidP="00DD379F">
      <w:pPr>
        <w:spacing w:after="200" w:line="276" w:lineRule="auto"/>
        <w:jc w:val="center"/>
        <w:rPr>
          <w:rFonts w:eastAsiaTheme="minorEastAsia"/>
          <w:b/>
          <w:sz w:val="32"/>
          <w:szCs w:val="32"/>
          <w:lang w:eastAsia="ja-JP"/>
        </w:rPr>
      </w:pPr>
      <w:r>
        <w:rPr>
          <w:rFonts w:eastAsiaTheme="minorEastAsia" w:hint="eastAsia"/>
          <w:b/>
          <w:sz w:val="32"/>
          <w:szCs w:val="32"/>
          <w:lang w:eastAsia="ja-JP"/>
        </w:rPr>
        <w:lastRenderedPageBreak/>
        <w:t>LÀM VIỆC NHÓM</w:t>
      </w:r>
    </w:p>
    <w:p w14:paraId="010B4320" w14:textId="77777777" w:rsidR="00935AC3" w:rsidRPr="00935AC3" w:rsidRDefault="00935AC3" w:rsidP="00935AC3">
      <w:pPr>
        <w:pStyle w:val="Nidungvnbn"/>
        <w:rPr>
          <w:rFonts w:eastAsiaTheme="minorEastAsia"/>
          <w:lang w:eastAsia="ja-JP"/>
        </w:rPr>
      </w:pPr>
      <w:r w:rsidRPr="00935AC3">
        <w:rPr>
          <w:rFonts w:eastAsiaTheme="minorEastAsia"/>
          <w:lang w:eastAsia="ja-JP"/>
        </w:rPr>
        <w:t>Trong quá trình thực hiện đồ án, nhóm áp dụng phương pháp làm việc theo mô hình phân chia nhiệm vụ kết hợp với trao đổi định kỳ. Các thành viên được phân công phụ trách những phần công việc khác nhau dựa trên chuyên môn và năng lực cá nhân nhằm đảm bảo tiến độ thực hiện dự án.</w:t>
      </w:r>
    </w:p>
    <w:p w14:paraId="281AC7CB" w14:textId="7759A8F3" w:rsidR="00935AC3" w:rsidRPr="00935AC3" w:rsidRDefault="00935AC3" w:rsidP="00935AC3">
      <w:pPr>
        <w:pStyle w:val="Nidungvnbn"/>
        <w:rPr>
          <w:rFonts w:eastAsiaTheme="minorEastAsia"/>
          <w:lang w:eastAsia="ja-JP"/>
        </w:rPr>
      </w:pPr>
      <w:r w:rsidRPr="00935AC3">
        <w:rPr>
          <w:rFonts w:eastAsiaTheme="minorEastAsia"/>
          <w:lang w:eastAsia="ja-JP"/>
        </w:rPr>
        <w:t xml:space="preserve">Nhóm sử dụng các công cụ quản lý và trao đổi trực tuyến như Zalo, Google </w:t>
      </w:r>
      <w:r>
        <w:rPr>
          <w:rFonts w:eastAsiaTheme="minorEastAsia"/>
          <w:lang w:eastAsia="ja-JP"/>
        </w:rPr>
        <w:t xml:space="preserve">Meet, </w:t>
      </w:r>
      <w:r w:rsidRPr="00935AC3">
        <w:rPr>
          <w:rFonts w:eastAsiaTheme="minorEastAsia"/>
          <w:lang w:eastAsia="ja-JP"/>
        </w:rPr>
        <w:t>discord</w:t>
      </w:r>
      <w:r>
        <w:rPr>
          <w:rFonts w:eastAsiaTheme="minorEastAsia"/>
          <w:lang w:eastAsia="ja-JP"/>
        </w:rPr>
        <w:t xml:space="preserve"> </w:t>
      </w:r>
      <w:r w:rsidRPr="00935AC3">
        <w:rPr>
          <w:rFonts w:eastAsiaTheme="minorEastAsia"/>
          <w:lang w:eastAsia="ja-JP"/>
        </w:rPr>
        <w:t>và Google Drive để chia sẻ tài liệu, cập nhật tiến độ và phối hợp thực hiện các nhiệm vụ. Bên cạnh các buổi họp trực tiếp, nhóm thường xuyên trao đổi thông qua các nền tảng trực tuyến để xử lý các vấn đề phát sinh trong quá trình phát triển hệ thống.</w:t>
      </w:r>
    </w:p>
    <w:p w14:paraId="266F6DD2" w14:textId="77777777" w:rsidR="00935AC3" w:rsidRPr="00935AC3" w:rsidRDefault="00935AC3" w:rsidP="00935AC3">
      <w:pPr>
        <w:pStyle w:val="Nidungvnbn"/>
        <w:rPr>
          <w:rFonts w:eastAsiaTheme="minorEastAsia"/>
          <w:lang w:eastAsia="ja-JP"/>
        </w:rPr>
      </w:pPr>
      <w:r w:rsidRPr="00935AC3">
        <w:rPr>
          <w:rFonts w:eastAsiaTheme="minorEastAsia"/>
          <w:lang w:eastAsia="ja-JP"/>
        </w:rPr>
        <w:t>Các công việc được triển khai theo từng giai đoạn gồm: khảo sát yêu cầu, thu thập dữ liệu, xây dựng hệ thống xử lý dữ liệu, phát triển mô hình học máy, xây dựng AI Business Advisor, phát triển giao diện người dùng, kiểm thử hệ thống và hoàn thiện báo cáo.</w:t>
      </w:r>
    </w:p>
    <w:p w14:paraId="42A7C427" w14:textId="77777777" w:rsidR="00935AC3" w:rsidRPr="00935AC3" w:rsidRDefault="00935AC3" w:rsidP="00935AC3">
      <w:pPr>
        <w:pStyle w:val="Nidungvnbn"/>
        <w:rPr>
          <w:rFonts w:eastAsiaTheme="minorEastAsia"/>
          <w:b/>
          <w:bCs/>
          <w:lang w:eastAsia="ja-JP"/>
        </w:rPr>
      </w:pPr>
      <w:r w:rsidRPr="00935AC3">
        <w:rPr>
          <w:rFonts w:eastAsiaTheme="minorEastAsia"/>
          <w:b/>
          <w:bCs/>
          <w:lang w:eastAsia="ja-JP"/>
        </w:rPr>
        <w:t>Thống kê quá trình làm việc nhóm</w:t>
      </w:r>
    </w:p>
    <w:p w14:paraId="391CED80" w14:textId="77777777" w:rsidR="00935AC3" w:rsidRPr="00935AC3" w:rsidRDefault="00935AC3">
      <w:pPr>
        <w:pStyle w:val="Nidungvnbn"/>
        <w:numPr>
          <w:ilvl w:val="0"/>
          <w:numId w:val="60"/>
        </w:numPr>
        <w:rPr>
          <w:rFonts w:eastAsiaTheme="minorEastAsia"/>
          <w:lang w:eastAsia="ja-JP"/>
        </w:rPr>
      </w:pPr>
      <w:r w:rsidRPr="00935AC3">
        <w:rPr>
          <w:rFonts w:eastAsiaTheme="minorEastAsia"/>
          <w:lang w:eastAsia="ja-JP"/>
        </w:rPr>
        <w:t xml:space="preserve">Tổng số buổi họp nhóm: </w:t>
      </w:r>
      <w:r w:rsidRPr="00935AC3">
        <w:rPr>
          <w:rFonts w:eastAsiaTheme="minorEastAsia"/>
          <w:b/>
          <w:bCs/>
          <w:lang w:eastAsia="ja-JP"/>
        </w:rPr>
        <w:t>20 buổi</w:t>
      </w:r>
    </w:p>
    <w:p w14:paraId="25D01F78" w14:textId="77777777" w:rsidR="00935AC3" w:rsidRPr="00935AC3" w:rsidRDefault="00935AC3">
      <w:pPr>
        <w:pStyle w:val="Nidungvnbn"/>
        <w:numPr>
          <w:ilvl w:val="0"/>
          <w:numId w:val="60"/>
        </w:numPr>
        <w:rPr>
          <w:rFonts w:eastAsiaTheme="minorEastAsia"/>
          <w:lang w:eastAsia="ja-JP"/>
        </w:rPr>
      </w:pPr>
      <w:r w:rsidRPr="00935AC3">
        <w:rPr>
          <w:rFonts w:eastAsiaTheme="minorEastAsia"/>
          <w:lang w:eastAsia="ja-JP"/>
        </w:rPr>
        <w:t xml:space="preserve">Tổng thời gian làm việc nhóm: </w:t>
      </w:r>
      <w:r w:rsidRPr="00935AC3">
        <w:rPr>
          <w:rFonts w:eastAsiaTheme="minorEastAsia"/>
          <w:b/>
          <w:bCs/>
          <w:lang w:eastAsia="ja-JP"/>
        </w:rPr>
        <w:t>60 giờ</w:t>
      </w:r>
    </w:p>
    <w:p w14:paraId="3C53FB83" w14:textId="77777777" w:rsidR="00935AC3" w:rsidRPr="00935AC3" w:rsidRDefault="00935AC3">
      <w:pPr>
        <w:pStyle w:val="Nidungvnbn"/>
        <w:numPr>
          <w:ilvl w:val="0"/>
          <w:numId w:val="60"/>
        </w:numPr>
        <w:rPr>
          <w:rFonts w:eastAsiaTheme="minorEastAsia"/>
          <w:lang w:eastAsia="ja-JP"/>
        </w:rPr>
      </w:pPr>
      <w:r w:rsidRPr="00935AC3">
        <w:rPr>
          <w:rFonts w:eastAsiaTheme="minorEastAsia"/>
          <w:lang w:eastAsia="ja-JP"/>
        </w:rPr>
        <w:t>Hình thức họp: trực tiếp kết hợp trực tuyến.</w:t>
      </w:r>
    </w:p>
    <w:p w14:paraId="7CE49DEA" w14:textId="77777777" w:rsidR="00935AC3" w:rsidRPr="00935AC3" w:rsidRDefault="00935AC3">
      <w:pPr>
        <w:pStyle w:val="Nidungvnbn"/>
        <w:numPr>
          <w:ilvl w:val="0"/>
          <w:numId w:val="60"/>
        </w:numPr>
        <w:rPr>
          <w:rFonts w:eastAsiaTheme="minorEastAsia"/>
          <w:lang w:eastAsia="ja-JP"/>
        </w:rPr>
      </w:pPr>
      <w:r w:rsidRPr="00935AC3">
        <w:rPr>
          <w:rFonts w:eastAsiaTheme="minorEastAsia"/>
          <w:lang w:eastAsia="ja-JP"/>
        </w:rPr>
        <w:t xml:space="preserve">Thời lượng trung bình mỗi buổi: khoảng </w:t>
      </w:r>
      <w:r w:rsidRPr="00935AC3">
        <w:rPr>
          <w:rFonts w:eastAsiaTheme="minorEastAsia"/>
          <w:b/>
          <w:bCs/>
          <w:lang w:eastAsia="ja-JP"/>
        </w:rPr>
        <w:t>3 giờ</w:t>
      </w:r>
      <w:r w:rsidRPr="00935AC3">
        <w:rPr>
          <w:rFonts w:eastAsiaTheme="minorEastAsia"/>
          <w:lang w:eastAsia="ja-JP"/>
        </w:rPr>
        <w:t>.</w:t>
      </w:r>
    </w:p>
    <w:p w14:paraId="698B053A" w14:textId="77777777" w:rsidR="00935AC3" w:rsidRPr="00935AC3" w:rsidRDefault="00935AC3" w:rsidP="00935AC3">
      <w:pPr>
        <w:pStyle w:val="Nidungvnbn"/>
        <w:rPr>
          <w:rFonts w:eastAsiaTheme="minorEastAsia"/>
          <w:b/>
          <w:bCs/>
          <w:lang w:eastAsia="ja-JP"/>
        </w:rPr>
      </w:pPr>
      <w:r w:rsidRPr="00935AC3">
        <w:rPr>
          <w:rFonts w:eastAsiaTheme="minorEastAsia"/>
          <w:b/>
          <w:bCs/>
          <w:lang w:eastAsia="ja-JP"/>
        </w:rPr>
        <w:t>Nội dung các buổi họp tập trung vào:</w:t>
      </w:r>
    </w:p>
    <w:p w14:paraId="15547F94" w14:textId="77777777" w:rsidR="00935AC3" w:rsidRPr="00935AC3" w:rsidRDefault="00935AC3">
      <w:pPr>
        <w:pStyle w:val="Nidungvnbn"/>
        <w:numPr>
          <w:ilvl w:val="0"/>
          <w:numId w:val="61"/>
        </w:numPr>
        <w:rPr>
          <w:rFonts w:eastAsiaTheme="minorEastAsia"/>
          <w:lang w:eastAsia="ja-JP"/>
        </w:rPr>
      </w:pPr>
      <w:r w:rsidRPr="00935AC3">
        <w:rPr>
          <w:rFonts w:eastAsiaTheme="minorEastAsia"/>
          <w:lang w:eastAsia="ja-JP"/>
        </w:rPr>
        <w:t>Thống nhất yêu cầu và phạm vi đề tài.</w:t>
      </w:r>
    </w:p>
    <w:p w14:paraId="65AF0DC1" w14:textId="77777777" w:rsidR="00935AC3" w:rsidRPr="00935AC3" w:rsidRDefault="00935AC3">
      <w:pPr>
        <w:pStyle w:val="Nidungvnbn"/>
        <w:numPr>
          <w:ilvl w:val="0"/>
          <w:numId w:val="61"/>
        </w:numPr>
        <w:rPr>
          <w:rFonts w:eastAsiaTheme="minorEastAsia"/>
          <w:lang w:eastAsia="ja-JP"/>
        </w:rPr>
      </w:pPr>
      <w:r w:rsidRPr="00935AC3">
        <w:rPr>
          <w:rFonts w:eastAsiaTheme="minorEastAsia"/>
          <w:lang w:eastAsia="ja-JP"/>
        </w:rPr>
        <w:t>Thảo luận thiết kế hệ thống.</w:t>
      </w:r>
    </w:p>
    <w:p w14:paraId="07AF9FC6" w14:textId="77777777" w:rsidR="00935AC3" w:rsidRPr="00935AC3" w:rsidRDefault="00935AC3">
      <w:pPr>
        <w:pStyle w:val="Nidungvnbn"/>
        <w:numPr>
          <w:ilvl w:val="0"/>
          <w:numId w:val="61"/>
        </w:numPr>
        <w:rPr>
          <w:rFonts w:eastAsiaTheme="minorEastAsia"/>
          <w:lang w:eastAsia="ja-JP"/>
        </w:rPr>
      </w:pPr>
      <w:r w:rsidRPr="00935AC3">
        <w:rPr>
          <w:rFonts w:eastAsiaTheme="minorEastAsia"/>
          <w:lang w:eastAsia="ja-JP"/>
        </w:rPr>
        <w:t>Phân công công việc cho từng thành viên.</w:t>
      </w:r>
    </w:p>
    <w:p w14:paraId="77912FAA" w14:textId="77777777" w:rsidR="00935AC3" w:rsidRPr="00935AC3" w:rsidRDefault="00935AC3">
      <w:pPr>
        <w:pStyle w:val="Nidungvnbn"/>
        <w:numPr>
          <w:ilvl w:val="0"/>
          <w:numId w:val="61"/>
        </w:numPr>
        <w:rPr>
          <w:rFonts w:eastAsiaTheme="minorEastAsia"/>
          <w:lang w:eastAsia="ja-JP"/>
        </w:rPr>
      </w:pPr>
      <w:r w:rsidRPr="00935AC3">
        <w:rPr>
          <w:rFonts w:eastAsiaTheme="minorEastAsia"/>
          <w:lang w:eastAsia="ja-JP"/>
        </w:rPr>
        <w:t>Kiểm tra tiến độ thực hiện.</w:t>
      </w:r>
    </w:p>
    <w:p w14:paraId="17DE8A91" w14:textId="77777777" w:rsidR="00935AC3" w:rsidRPr="00935AC3" w:rsidRDefault="00935AC3">
      <w:pPr>
        <w:pStyle w:val="Nidungvnbn"/>
        <w:numPr>
          <w:ilvl w:val="0"/>
          <w:numId w:val="61"/>
        </w:numPr>
        <w:rPr>
          <w:rFonts w:eastAsiaTheme="minorEastAsia"/>
          <w:lang w:eastAsia="ja-JP"/>
        </w:rPr>
      </w:pPr>
      <w:r w:rsidRPr="00935AC3">
        <w:rPr>
          <w:rFonts w:eastAsiaTheme="minorEastAsia"/>
          <w:lang w:eastAsia="ja-JP"/>
        </w:rPr>
        <w:t>Thảo luận các vấn đề kỹ thuật phát sinh.</w:t>
      </w:r>
    </w:p>
    <w:p w14:paraId="4F768F40" w14:textId="77777777" w:rsidR="00935AC3" w:rsidRPr="00935AC3" w:rsidRDefault="00935AC3">
      <w:pPr>
        <w:pStyle w:val="Nidungvnbn"/>
        <w:numPr>
          <w:ilvl w:val="0"/>
          <w:numId w:val="61"/>
        </w:numPr>
        <w:rPr>
          <w:rFonts w:eastAsiaTheme="minorEastAsia"/>
          <w:lang w:eastAsia="ja-JP"/>
        </w:rPr>
      </w:pPr>
      <w:r w:rsidRPr="00935AC3">
        <w:rPr>
          <w:rFonts w:eastAsiaTheme="minorEastAsia"/>
          <w:lang w:eastAsia="ja-JP"/>
        </w:rPr>
        <w:t>Đánh giá kết quả thực nghiệm.</w:t>
      </w:r>
    </w:p>
    <w:p w14:paraId="12627B65" w14:textId="77777777" w:rsidR="00935AC3" w:rsidRPr="00935AC3" w:rsidRDefault="00935AC3">
      <w:pPr>
        <w:pStyle w:val="Nidungvnbn"/>
        <w:numPr>
          <w:ilvl w:val="0"/>
          <w:numId w:val="61"/>
        </w:numPr>
        <w:rPr>
          <w:rFonts w:eastAsiaTheme="minorEastAsia"/>
          <w:lang w:eastAsia="ja-JP"/>
        </w:rPr>
      </w:pPr>
      <w:r w:rsidRPr="00935AC3">
        <w:rPr>
          <w:rFonts w:eastAsiaTheme="minorEastAsia"/>
          <w:lang w:eastAsia="ja-JP"/>
        </w:rPr>
        <w:t>Hoàn thiện báo cáo và chuẩn bị bảo vệ đồ án.</w:t>
      </w:r>
    </w:p>
    <w:p w14:paraId="67248FCE" w14:textId="77777777" w:rsidR="00935AC3" w:rsidRPr="00935AC3" w:rsidRDefault="00935AC3" w:rsidP="00935AC3">
      <w:pPr>
        <w:pStyle w:val="Nidungvnbn"/>
        <w:rPr>
          <w:rFonts w:eastAsiaTheme="minorEastAsia"/>
          <w:lang w:eastAsia="ja-JP"/>
        </w:rPr>
      </w:pPr>
      <w:r w:rsidRPr="00935AC3">
        <w:rPr>
          <w:rFonts w:eastAsiaTheme="minorEastAsia"/>
          <w:lang w:eastAsia="ja-JP"/>
        </w:rPr>
        <w:lastRenderedPageBreak/>
        <w:t>Thông qua quá trình phối hợp và trao đổi thường xuyên, nhóm đã hoàn thành các mục tiêu đề ra, đảm bảo tiến độ thực hiện và chất lượng của hệ thống Tiki AI Business Advisor.</w:t>
      </w:r>
    </w:p>
    <w:p w14:paraId="3B8EDAA4" w14:textId="77777777" w:rsidR="007216F9" w:rsidRDefault="007216F9" w:rsidP="00935AC3">
      <w:pPr>
        <w:pStyle w:val="Nidungvnbn"/>
        <w:rPr>
          <w:rFonts w:eastAsiaTheme="minorEastAsia"/>
          <w:lang w:eastAsia="ja-JP"/>
        </w:rPr>
      </w:pPr>
    </w:p>
    <w:p w14:paraId="72668963" w14:textId="77777777" w:rsidR="007216F9" w:rsidRDefault="007216F9" w:rsidP="00935AC3">
      <w:pPr>
        <w:pStyle w:val="Nidungvnbn"/>
        <w:rPr>
          <w:rFonts w:eastAsiaTheme="minorEastAsia"/>
          <w:lang w:eastAsia="ja-JP"/>
        </w:rPr>
      </w:pPr>
    </w:p>
    <w:p w14:paraId="62B18390" w14:textId="77777777" w:rsidR="00061738" w:rsidRDefault="00061738" w:rsidP="00935AC3">
      <w:pPr>
        <w:pStyle w:val="Nidungvnbn"/>
        <w:rPr>
          <w:rFonts w:eastAsiaTheme="minorEastAsia"/>
          <w:lang w:eastAsia="ja-JP"/>
        </w:rPr>
      </w:pPr>
    </w:p>
    <w:p w14:paraId="4F111B08" w14:textId="77777777" w:rsidR="00061738" w:rsidRDefault="00061738" w:rsidP="00935AC3">
      <w:pPr>
        <w:pStyle w:val="Nidungvnbn"/>
        <w:rPr>
          <w:rFonts w:eastAsiaTheme="minorEastAsia"/>
          <w:lang w:eastAsia="ja-JP"/>
        </w:rPr>
      </w:pPr>
    </w:p>
    <w:p w14:paraId="5E46D513" w14:textId="77777777" w:rsidR="007216F9" w:rsidRDefault="007216F9" w:rsidP="00935AC3">
      <w:pPr>
        <w:pStyle w:val="Nidungvnbn"/>
        <w:rPr>
          <w:rFonts w:eastAsiaTheme="minorEastAsia"/>
          <w:lang w:eastAsia="ja-JP"/>
        </w:rPr>
      </w:pPr>
    </w:p>
    <w:p w14:paraId="5E692B91" w14:textId="77777777" w:rsidR="007216F9" w:rsidRDefault="007216F9" w:rsidP="00935AC3">
      <w:pPr>
        <w:pStyle w:val="Nidungvnbn"/>
        <w:rPr>
          <w:rFonts w:eastAsiaTheme="minorEastAsia"/>
          <w:lang w:eastAsia="ja-JP"/>
        </w:rPr>
      </w:pPr>
    </w:p>
    <w:p w14:paraId="03B94893" w14:textId="77777777" w:rsidR="007216F9" w:rsidRDefault="007216F9" w:rsidP="00935AC3">
      <w:pPr>
        <w:pStyle w:val="Nidungvnbn"/>
        <w:rPr>
          <w:rFonts w:eastAsiaTheme="minorEastAsia"/>
          <w:lang w:eastAsia="ja-JP"/>
        </w:rPr>
      </w:pPr>
    </w:p>
    <w:p w14:paraId="56936AC7" w14:textId="77777777" w:rsidR="009653D7" w:rsidRDefault="009653D7" w:rsidP="00DD379F">
      <w:pPr>
        <w:pStyle w:val="Chng"/>
        <w:tabs>
          <w:tab w:val="clear" w:pos="6379"/>
        </w:tabs>
        <w:jc w:val="center"/>
        <w:rPr>
          <w:rFonts w:eastAsiaTheme="minorEastAsia"/>
          <w:lang w:eastAsia="ja-JP"/>
        </w:rPr>
      </w:pPr>
    </w:p>
    <w:p w14:paraId="0CAC8A6F" w14:textId="77777777" w:rsidR="00935AC3" w:rsidRDefault="00935AC3">
      <w:pPr>
        <w:spacing w:after="200" w:line="276" w:lineRule="auto"/>
        <w:rPr>
          <w:rFonts w:eastAsiaTheme="minorEastAsia"/>
          <w:b/>
          <w:sz w:val="32"/>
          <w:szCs w:val="32"/>
          <w:lang w:eastAsia="ja-JP"/>
        </w:rPr>
      </w:pPr>
      <w:r>
        <w:rPr>
          <w:rFonts w:eastAsiaTheme="minorEastAsia"/>
          <w:lang w:eastAsia="ja-JP"/>
        </w:rPr>
        <w:br w:type="page"/>
      </w:r>
    </w:p>
    <w:p w14:paraId="51296481" w14:textId="45B35ABB" w:rsidR="007606DA" w:rsidRDefault="007606DA" w:rsidP="007606DA">
      <w:pPr>
        <w:pStyle w:val="Chng"/>
        <w:tabs>
          <w:tab w:val="clear" w:pos="6379"/>
        </w:tabs>
        <w:jc w:val="center"/>
        <w:rPr>
          <w:rFonts w:eastAsiaTheme="minorEastAsia"/>
          <w:lang w:eastAsia="ja-JP"/>
        </w:rPr>
      </w:pPr>
      <w:r w:rsidRPr="006A4F01">
        <w:rPr>
          <w:rFonts w:eastAsiaTheme="minorEastAsia" w:hint="eastAsia"/>
          <w:lang w:eastAsia="ja-JP"/>
        </w:rPr>
        <w:lastRenderedPageBreak/>
        <w:t xml:space="preserve">TỰ </w:t>
      </w:r>
      <w:r>
        <w:rPr>
          <w:rFonts w:eastAsiaTheme="minorEastAsia" w:hint="eastAsia"/>
          <w:lang w:eastAsia="ja-JP"/>
        </w:rPr>
        <w:t>ĐÁNH GIÁ</w:t>
      </w:r>
    </w:p>
    <w:p w14:paraId="3C018566" w14:textId="77777777" w:rsidR="007606DA" w:rsidRDefault="007606DA" w:rsidP="007606DA">
      <w:pPr>
        <w:pStyle w:val="Chng"/>
        <w:tabs>
          <w:tab w:val="clear" w:pos="6379"/>
        </w:tabs>
        <w:jc w:val="center"/>
        <w:rPr>
          <w:rFonts w:eastAsiaTheme="minorEastAsia"/>
          <w:lang w:eastAsia="ja-JP"/>
        </w:rPr>
      </w:pPr>
    </w:p>
    <w:tbl>
      <w:tblPr>
        <w:tblStyle w:val="TableGrid"/>
        <w:tblW w:w="0" w:type="auto"/>
        <w:tblInd w:w="-459" w:type="dxa"/>
        <w:tblLayout w:type="fixed"/>
        <w:tblLook w:val="04A0" w:firstRow="1" w:lastRow="0" w:firstColumn="1" w:lastColumn="0" w:noHBand="0" w:noVBand="1"/>
      </w:tblPr>
      <w:tblGrid>
        <w:gridCol w:w="1843"/>
        <w:gridCol w:w="3969"/>
        <w:gridCol w:w="1559"/>
        <w:gridCol w:w="1134"/>
        <w:gridCol w:w="1134"/>
      </w:tblGrid>
      <w:tr w:rsidR="007606DA" w14:paraId="689A1162" w14:textId="77777777" w:rsidTr="00BA6AEC">
        <w:tc>
          <w:tcPr>
            <w:tcW w:w="1843" w:type="dxa"/>
          </w:tcPr>
          <w:p w14:paraId="21678069" w14:textId="1DA776FD"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 xml:space="preserve">Mục </w:t>
            </w:r>
          </w:p>
        </w:tc>
        <w:tc>
          <w:tcPr>
            <w:tcW w:w="3969" w:type="dxa"/>
          </w:tcPr>
          <w:p w14:paraId="1AB5F445"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Nội dung</w:t>
            </w:r>
          </w:p>
        </w:tc>
        <w:tc>
          <w:tcPr>
            <w:tcW w:w="1559" w:type="dxa"/>
          </w:tcPr>
          <w:p w14:paraId="5168B06A"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Điểm chuẩn</w:t>
            </w:r>
          </w:p>
        </w:tc>
        <w:tc>
          <w:tcPr>
            <w:tcW w:w="1134" w:type="dxa"/>
          </w:tcPr>
          <w:p w14:paraId="3844B8F0"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Tự chấm</w:t>
            </w:r>
          </w:p>
        </w:tc>
        <w:tc>
          <w:tcPr>
            <w:tcW w:w="1134" w:type="dxa"/>
          </w:tcPr>
          <w:p w14:paraId="3F778E47"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Ghi chú</w:t>
            </w:r>
          </w:p>
        </w:tc>
      </w:tr>
      <w:tr w:rsidR="007606DA" w14:paraId="74DA5EA2" w14:textId="77777777" w:rsidTr="00BA6AEC">
        <w:tc>
          <w:tcPr>
            <w:tcW w:w="1843" w:type="dxa"/>
            <w:shd w:val="clear" w:color="auto" w:fill="F2F2F2" w:themeFill="background1" w:themeFillShade="F2"/>
          </w:tcPr>
          <w:p w14:paraId="7999C366" w14:textId="77777777" w:rsidR="007606DA" w:rsidRPr="00EE40C5" w:rsidRDefault="007606DA" w:rsidP="00DF1F18">
            <w:pPr>
              <w:pStyle w:val="Chng"/>
              <w:tabs>
                <w:tab w:val="clear" w:pos="6379"/>
              </w:tabs>
              <w:jc w:val="center"/>
              <w:rPr>
                <w:rFonts w:eastAsiaTheme="minorEastAsia"/>
                <w:sz w:val="26"/>
                <w:szCs w:val="26"/>
                <w:lang w:eastAsia="ja-JP"/>
              </w:rPr>
            </w:pPr>
            <w:r>
              <w:rPr>
                <w:rFonts w:eastAsiaTheme="minorEastAsia" w:hint="eastAsia"/>
                <w:sz w:val="26"/>
                <w:szCs w:val="26"/>
                <w:lang w:eastAsia="ja-JP"/>
              </w:rPr>
              <w:t>1</w:t>
            </w:r>
          </w:p>
        </w:tc>
        <w:tc>
          <w:tcPr>
            <w:tcW w:w="3969" w:type="dxa"/>
            <w:shd w:val="clear" w:color="auto" w:fill="F2F2F2" w:themeFill="background1" w:themeFillShade="F2"/>
          </w:tcPr>
          <w:p w14:paraId="1AEA285A" w14:textId="77777777" w:rsidR="007606DA" w:rsidRDefault="007606DA" w:rsidP="00BA6AEC">
            <w:pPr>
              <w:pStyle w:val="Chng"/>
              <w:tabs>
                <w:tab w:val="clear" w:pos="6379"/>
              </w:tabs>
              <w:rPr>
                <w:rFonts w:eastAsiaTheme="minorEastAsia"/>
                <w:b w:val="0"/>
                <w:lang w:eastAsia="ja-JP"/>
              </w:rPr>
            </w:pPr>
            <w:r w:rsidRPr="00EE40C5">
              <w:rPr>
                <w:rFonts w:eastAsiaTheme="minorEastAsia"/>
                <w:sz w:val="26"/>
                <w:szCs w:val="26"/>
                <w:lang w:eastAsia="ja-JP"/>
              </w:rPr>
              <w:t>Giới thiệu về bài toán</w:t>
            </w:r>
          </w:p>
        </w:tc>
        <w:tc>
          <w:tcPr>
            <w:tcW w:w="1559" w:type="dxa"/>
            <w:shd w:val="clear" w:color="auto" w:fill="F2F2F2" w:themeFill="background1" w:themeFillShade="F2"/>
          </w:tcPr>
          <w:p w14:paraId="241AC7C2" w14:textId="7777777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0.5</w:t>
            </w:r>
          </w:p>
        </w:tc>
        <w:tc>
          <w:tcPr>
            <w:tcW w:w="1134" w:type="dxa"/>
            <w:shd w:val="clear" w:color="auto" w:fill="F2F2F2" w:themeFill="background1" w:themeFillShade="F2"/>
          </w:tcPr>
          <w:p w14:paraId="326E26C2"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D1ACAE" w14:textId="77777777" w:rsidR="007606DA" w:rsidRDefault="007606DA" w:rsidP="00BA6AEC">
            <w:pPr>
              <w:pStyle w:val="Chng"/>
              <w:tabs>
                <w:tab w:val="clear" w:pos="6379"/>
              </w:tabs>
              <w:jc w:val="center"/>
              <w:rPr>
                <w:rFonts w:eastAsiaTheme="minorEastAsia"/>
                <w:b w:val="0"/>
                <w:lang w:eastAsia="ja-JP"/>
              </w:rPr>
            </w:pPr>
          </w:p>
        </w:tc>
      </w:tr>
      <w:tr w:rsidR="007606DA" w14:paraId="2FEBAC9E" w14:textId="77777777" w:rsidTr="00BA6AEC">
        <w:tc>
          <w:tcPr>
            <w:tcW w:w="1843" w:type="dxa"/>
            <w:shd w:val="clear" w:color="auto" w:fill="F2F2F2" w:themeFill="background1" w:themeFillShade="F2"/>
          </w:tcPr>
          <w:p w14:paraId="786D5B5E" w14:textId="77777777" w:rsidR="007606DA" w:rsidRPr="00005812" w:rsidRDefault="007606DA" w:rsidP="00DF1F18">
            <w:pPr>
              <w:pStyle w:val="Tiumccp1"/>
              <w:jc w:val="center"/>
              <w:rPr>
                <w:rFonts w:eastAsiaTheme="minorEastAsia"/>
                <w:lang w:eastAsia="ja-JP"/>
              </w:rPr>
            </w:pPr>
            <w:bookmarkStart w:id="72" w:name="_Toc231587457"/>
            <w:r>
              <w:rPr>
                <w:rFonts w:eastAsiaTheme="minorEastAsia" w:hint="eastAsia"/>
                <w:lang w:eastAsia="ja-JP"/>
              </w:rPr>
              <w:t>2</w:t>
            </w:r>
            <w:bookmarkEnd w:id="72"/>
          </w:p>
        </w:tc>
        <w:tc>
          <w:tcPr>
            <w:tcW w:w="3969" w:type="dxa"/>
            <w:shd w:val="clear" w:color="auto" w:fill="F2F2F2" w:themeFill="background1" w:themeFillShade="F2"/>
          </w:tcPr>
          <w:p w14:paraId="1657225B" w14:textId="77777777" w:rsidR="007606DA" w:rsidRDefault="007606DA" w:rsidP="00C16598">
            <w:pPr>
              <w:pStyle w:val="Tiumccp1"/>
              <w:rPr>
                <w:rFonts w:eastAsiaTheme="minorEastAsia"/>
                <w:lang w:eastAsia="ja-JP"/>
              </w:rPr>
            </w:pPr>
            <w:bookmarkStart w:id="73" w:name="_Toc231587458"/>
            <w:r w:rsidRPr="00EE40C5">
              <w:rPr>
                <w:rFonts w:eastAsiaTheme="minorEastAsia"/>
                <w:lang w:eastAsia="ja-JP"/>
              </w:rPr>
              <w:t>Phân tích yêu cầu của bài toán</w:t>
            </w:r>
            <w:bookmarkEnd w:id="73"/>
          </w:p>
        </w:tc>
        <w:tc>
          <w:tcPr>
            <w:tcW w:w="1559" w:type="dxa"/>
            <w:shd w:val="clear" w:color="auto" w:fill="F2F2F2" w:themeFill="background1" w:themeFillShade="F2"/>
          </w:tcPr>
          <w:p w14:paraId="27CDC49E" w14:textId="6F141771"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1</w:t>
            </w:r>
          </w:p>
        </w:tc>
        <w:tc>
          <w:tcPr>
            <w:tcW w:w="1134" w:type="dxa"/>
            <w:shd w:val="clear" w:color="auto" w:fill="F2F2F2" w:themeFill="background1" w:themeFillShade="F2"/>
          </w:tcPr>
          <w:p w14:paraId="1BFCA6C9"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972823" w14:textId="77777777" w:rsidR="007606DA" w:rsidRDefault="007606DA" w:rsidP="00BA6AEC">
            <w:pPr>
              <w:pStyle w:val="Chng"/>
              <w:tabs>
                <w:tab w:val="clear" w:pos="6379"/>
              </w:tabs>
              <w:jc w:val="center"/>
              <w:rPr>
                <w:rFonts w:eastAsiaTheme="minorEastAsia"/>
                <w:b w:val="0"/>
                <w:lang w:eastAsia="ja-JP"/>
              </w:rPr>
            </w:pPr>
          </w:p>
        </w:tc>
      </w:tr>
      <w:tr w:rsidR="007606DA" w14:paraId="4CBA4F20" w14:textId="77777777" w:rsidTr="00BA6AEC">
        <w:tc>
          <w:tcPr>
            <w:tcW w:w="1843" w:type="dxa"/>
            <w:shd w:val="clear" w:color="auto" w:fill="F2F2F2" w:themeFill="background1" w:themeFillShade="F2"/>
          </w:tcPr>
          <w:p w14:paraId="7F4A046F" w14:textId="77777777" w:rsidR="007606DA" w:rsidRDefault="007606DA" w:rsidP="00DF1F18">
            <w:pPr>
              <w:pStyle w:val="Tiumccp2"/>
              <w:jc w:val="center"/>
              <w:rPr>
                <w:rFonts w:eastAsiaTheme="minorEastAsia"/>
                <w:lang w:eastAsia="ja-JP"/>
              </w:rPr>
            </w:pPr>
            <w:bookmarkStart w:id="74" w:name="_Toc231587459"/>
            <w:r>
              <w:rPr>
                <w:rFonts w:eastAsiaTheme="minorEastAsia" w:hint="eastAsia"/>
                <w:lang w:eastAsia="ja-JP"/>
              </w:rPr>
              <w:t>3</w:t>
            </w:r>
            <w:bookmarkEnd w:id="74"/>
          </w:p>
        </w:tc>
        <w:tc>
          <w:tcPr>
            <w:tcW w:w="3969" w:type="dxa"/>
            <w:shd w:val="clear" w:color="auto" w:fill="F2F2F2" w:themeFill="background1" w:themeFillShade="F2"/>
          </w:tcPr>
          <w:p w14:paraId="55990AC3" w14:textId="77777777" w:rsidR="007606DA" w:rsidRDefault="007606DA" w:rsidP="00945A5C">
            <w:pPr>
              <w:pStyle w:val="Tiumccp2"/>
              <w:rPr>
                <w:rFonts w:eastAsiaTheme="minorEastAsia"/>
                <w:lang w:eastAsia="ja-JP"/>
              </w:rPr>
            </w:pPr>
            <w:bookmarkStart w:id="75" w:name="_Toc231587460"/>
            <w:r w:rsidRPr="00EE40C5">
              <w:rPr>
                <w:rFonts w:eastAsiaTheme="minorEastAsia"/>
                <w:lang w:eastAsia="ja-JP"/>
              </w:rPr>
              <w:t>Phương pháp giải quyết bài toán</w:t>
            </w:r>
            <w:bookmarkEnd w:id="75"/>
          </w:p>
        </w:tc>
        <w:tc>
          <w:tcPr>
            <w:tcW w:w="1559" w:type="dxa"/>
            <w:shd w:val="clear" w:color="auto" w:fill="F2F2F2" w:themeFill="background1" w:themeFillShade="F2"/>
          </w:tcPr>
          <w:p w14:paraId="6B3EBF2B" w14:textId="1BAFEBAC"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2</w:t>
            </w:r>
          </w:p>
        </w:tc>
        <w:tc>
          <w:tcPr>
            <w:tcW w:w="1134" w:type="dxa"/>
            <w:shd w:val="clear" w:color="auto" w:fill="F2F2F2" w:themeFill="background1" w:themeFillShade="F2"/>
          </w:tcPr>
          <w:p w14:paraId="6138B6C7"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7C8C855" w14:textId="77777777" w:rsidR="007606DA" w:rsidRDefault="007606DA" w:rsidP="00BA6AEC">
            <w:pPr>
              <w:pStyle w:val="Chng"/>
              <w:tabs>
                <w:tab w:val="clear" w:pos="6379"/>
              </w:tabs>
              <w:jc w:val="center"/>
              <w:rPr>
                <w:rFonts w:eastAsiaTheme="minorEastAsia"/>
                <w:b w:val="0"/>
                <w:lang w:eastAsia="ja-JP"/>
              </w:rPr>
            </w:pPr>
          </w:p>
        </w:tc>
      </w:tr>
      <w:tr w:rsidR="007606DA" w14:paraId="7D56C9C7" w14:textId="77777777" w:rsidTr="00BA6AEC">
        <w:tc>
          <w:tcPr>
            <w:tcW w:w="1843" w:type="dxa"/>
            <w:shd w:val="clear" w:color="auto" w:fill="F2F2F2" w:themeFill="background1" w:themeFillShade="F2"/>
          </w:tcPr>
          <w:p w14:paraId="227A6E32" w14:textId="77777777" w:rsidR="007606DA" w:rsidRPr="00EE40C5" w:rsidRDefault="007606DA" w:rsidP="00DF1F18">
            <w:pPr>
              <w:pStyle w:val="Tiumccp1"/>
              <w:jc w:val="center"/>
              <w:rPr>
                <w:rFonts w:eastAsiaTheme="minorEastAsia"/>
                <w:lang w:eastAsia="ja-JP"/>
              </w:rPr>
            </w:pPr>
            <w:bookmarkStart w:id="76" w:name="_Toc231587461"/>
            <w:r>
              <w:rPr>
                <w:rFonts w:eastAsiaTheme="minorEastAsia" w:hint="eastAsia"/>
                <w:lang w:eastAsia="ja-JP"/>
              </w:rPr>
              <w:t>4</w:t>
            </w:r>
            <w:bookmarkEnd w:id="76"/>
          </w:p>
        </w:tc>
        <w:tc>
          <w:tcPr>
            <w:tcW w:w="3969" w:type="dxa"/>
            <w:shd w:val="clear" w:color="auto" w:fill="F2F2F2" w:themeFill="background1" w:themeFillShade="F2"/>
          </w:tcPr>
          <w:p w14:paraId="4DE23966" w14:textId="77777777" w:rsidR="007606DA" w:rsidRDefault="007606DA" w:rsidP="00C16598">
            <w:pPr>
              <w:pStyle w:val="Tiumccp1"/>
              <w:rPr>
                <w:rFonts w:eastAsiaTheme="minorEastAsia"/>
                <w:lang w:eastAsia="ja-JP"/>
              </w:rPr>
            </w:pPr>
            <w:bookmarkStart w:id="77" w:name="_Toc231587462"/>
            <w:r w:rsidRPr="00EE40C5">
              <w:rPr>
                <w:rFonts w:eastAsiaTheme="minorEastAsia"/>
                <w:lang w:eastAsia="ja-JP"/>
              </w:rPr>
              <w:t>Thực nghiệm</w:t>
            </w:r>
            <w:bookmarkEnd w:id="77"/>
          </w:p>
        </w:tc>
        <w:tc>
          <w:tcPr>
            <w:tcW w:w="1559" w:type="dxa"/>
            <w:shd w:val="clear" w:color="auto" w:fill="F2F2F2" w:themeFill="background1" w:themeFillShade="F2"/>
          </w:tcPr>
          <w:p w14:paraId="7AC0D199" w14:textId="51F10F6A"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3.5</w:t>
            </w:r>
          </w:p>
        </w:tc>
        <w:tc>
          <w:tcPr>
            <w:tcW w:w="1134" w:type="dxa"/>
            <w:shd w:val="clear" w:color="auto" w:fill="F2F2F2" w:themeFill="background1" w:themeFillShade="F2"/>
          </w:tcPr>
          <w:p w14:paraId="5235C8BA"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4626202" w14:textId="77777777" w:rsidR="007606DA" w:rsidRDefault="007606DA" w:rsidP="00BA6AEC">
            <w:pPr>
              <w:pStyle w:val="Chng"/>
              <w:tabs>
                <w:tab w:val="clear" w:pos="6379"/>
              </w:tabs>
              <w:jc w:val="center"/>
              <w:rPr>
                <w:rFonts w:eastAsiaTheme="minorEastAsia"/>
                <w:b w:val="0"/>
                <w:lang w:eastAsia="ja-JP"/>
              </w:rPr>
            </w:pPr>
          </w:p>
        </w:tc>
      </w:tr>
      <w:tr w:rsidR="007606DA" w14:paraId="377C5696" w14:textId="77777777" w:rsidTr="00BA6AEC">
        <w:tc>
          <w:tcPr>
            <w:tcW w:w="1843" w:type="dxa"/>
            <w:shd w:val="clear" w:color="auto" w:fill="F2F2F2" w:themeFill="background1" w:themeFillShade="F2"/>
          </w:tcPr>
          <w:p w14:paraId="0587DC98" w14:textId="77777777" w:rsidR="007606DA" w:rsidRPr="00EE40C5" w:rsidRDefault="007606DA" w:rsidP="00DF1F18">
            <w:pPr>
              <w:spacing w:after="200" w:line="276" w:lineRule="auto"/>
              <w:jc w:val="center"/>
              <w:rPr>
                <w:rFonts w:eastAsiaTheme="minorEastAsia"/>
                <w:b/>
                <w:sz w:val="26"/>
                <w:szCs w:val="26"/>
                <w:lang w:eastAsia="ja-JP"/>
              </w:rPr>
            </w:pPr>
            <w:r>
              <w:rPr>
                <w:rFonts w:eastAsiaTheme="minorEastAsia" w:hint="eastAsia"/>
                <w:b/>
                <w:sz w:val="26"/>
                <w:szCs w:val="26"/>
                <w:lang w:eastAsia="ja-JP"/>
              </w:rPr>
              <w:t>5</w:t>
            </w:r>
          </w:p>
        </w:tc>
        <w:tc>
          <w:tcPr>
            <w:tcW w:w="3969" w:type="dxa"/>
            <w:shd w:val="clear" w:color="auto" w:fill="F2F2F2" w:themeFill="background1" w:themeFillShade="F2"/>
          </w:tcPr>
          <w:p w14:paraId="48266C17" w14:textId="77777777" w:rsidR="007606DA" w:rsidRDefault="007606DA" w:rsidP="00BA6AEC">
            <w:pPr>
              <w:spacing w:after="200" w:line="276" w:lineRule="auto"/>
              <w:rPr>
                <w:rFonts w:eastAsiaTheme="minorEastAsia"/>
                <w:b/>
                <w:lang w:eastAsia="ja-JP"/>
              </w:rPr>
            </w:pPr>
            <w:r w:rsidRPr="00EE40C5">
              <w:rPr>
                <w:rFonts w:eastAsiaTheme="minorEastAsia"/>
                <w:b/>
                <w:sz w:val="26"/>
                <w:szCs w:val="26"/>
                <w:lang w:eastAsia="ja-JP"/>
              </w:rPr>
              <w:t xml:space="preserve">Kết </w:t>
            </w:r>
            <w:r>
              <w:rPr>
                <w:rFonts w:eastAsiaTheme="minorEastAsia" w:hint="eastAsia"/>
                <w:b/>
                <w:sz w:val="26"/>
                <w:szCs w:val="26"/>
                <w:lang w:eastAsia="ja-JP"/>
              </w:rPr>
              <w:t>luận</w:t>
            </w:r>
          </w:p>
        </w:tc>
        <w:tc>
          <w:tcPr>
            <w:tcW w:w="1559" w:type="dxa"/>
            <w:shd w:val="clear" w:color="auto" w:fill="F2F2F2" w:themeFill="background1" w:themeFillShade="F2"/>
          </w:tcPr>
          <w:p w14:paraId="050D8307" w14:textId="38135337" w:rsidR="007606DA" w:rsidRDefault="007606DA" w:rsidP="00BA6AEC">
            <w:pPr>
              <w:pStyle w:val="Chng"/>
              <w:tabs>
                <w:tab w:val="clear" w:pos="6379"/>
              </w:tabs>
              <w:jc w:val="center"/>
              <w:rPr>
                <w:rFonts w:eastAsiaTheme="minorEastAsia"/>
                <w:b w:val="0"/>
                <w:lang w:eastAsia="ja-JP"/>
              </w:rPr>
            </w:pPr>
            <w:r>
              <w:rPr>
                <w:rFonts w:eastAsiaTheme="minorEastAsia" w:hint="eastAsia"/>
                <w:b w:val="0"/>
                <w:lang w:eastAsia="ja-JP"/>
              </w:rPr>
              <w:t>0.</w:t>
            </w:r>
            <w:r w:rsidR="0000172C">
              <w:rPr>
                <w:rFonts w:eastAsiaTheme="minorEastAsia"/>
                <w:b w:val="0"/>
                <w:lang w:eastAsia="ja-JP"/>
              </w:rPr>
              <w:t>5</w:t>
            </w:r>
          </w:p>
        </w:tc>
        <w:tc>
          <w:tcPr>
            <w:tcW w:w="1134" w:type="dxa"/>
            <w:shd w:val="clear" w:color="auto" w:fill="F2F2F2" w:themeFill="background1" w:themeFillShade="F2"/>
          </w:tcPr>
          <w:p w14:paraId="726860C2"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954DBAD" w14:textId="77777777" w:rsidR="007606DA" w:rsidRDefault="007606DA" w:rsidP="00BA6AEC">
            <w:pPr>
              <w:pStyle w:val="Chng"/>
              <w:tabs>
                <w:tab w:val="clear" w:pos="6379"/>
              </w:tabs>
              <w:jc w:val="center"/>
              <w:rPr>
                <w:rFonts w:eastAsiaTheme="minorEastAsia"/>
                <w:b w:val="0"/>
                <w:lang w:eastAsia="ja-JP"/>
              </w:rPr>
            </w:pPr>
          </w:p>
        </w:tc>
      </w:tr>
      <w:tr w:rsidR="007606DA" w14:paraId="25FF684A" w14:textId="77777777" w:rsidTr="00BA6AEC">
        <w:tc>
          <w:tcPr>
            <w:tcW w:w="1843" w:type="dxa"/>
            <w:shd w:val="clear" w:color="auto" w:fill="F2F2F2" w:themeFill="background1" w:themeFillShade="F2"/>
          </w:tcPr>
          <w:p w14:paraId="3812910F" w14:textId="11355191" w:rsidR="007606DA" w:rsidRDefault="00571AF8" w:rsidP="00DF1F18">
            <w:pPr>
              <w:pStyle w:val="Tiumccp1"/>
              <w:jc w:val="center"/>
              <w:rPr>
                <w:rFonts w:eastAsiaTheme="minorEastAsia"/>
                <w:lang w:eastAsia="ja-JP"/>
              </w:rPr>
            </w:pPr>
            <w:bookmarkStart w:id="78" w:name="_Toc231587463"/>
            <w:r>
              <w:rPr>
                <w:rFonts w:eastAsiaTheme="minorEastAsia"/>
                <w:lang w:eastAsia="ja-JP"/>
              </w:rPr>
              <w:t>6</w:t>
            </w:r>
            <w:bookmarkEnd w:id="78"/>
          </w:p>
        </w:tc>
        <w:tc>
          <w:tcPr>
            <w:tcW w:w="3969" w:type="dxa"/>
            <w:shd w:val="clear" w:color="auto" w:fill="F2F2F2" w:themeFill="background1" w:themeFillShade="F2"/>
          </w:tcPr>
          <w:p w14:paraId="3B53BAC0" w14:textId="28BF6923" w:rsidR="007606DA" w:rsidRDefault="007606DA" w:rsidP="00C16598">
            <w:pPr>
              <w:pStyle w:val="Tiumccp1"/>
              <w:rPr>
                <w:rFonts w:eastAsiaTheme="minorEastAsia"/>
                <w:lang w:eastAsia="ja-JP"/>
              </w:rPr>
            </w:pPr>
            <w:bookmarkStart w:id="79" w:name="_Toc231587464"/>
            <w:r>
              <w:rPr>
                <w:rFonts w:eastAsiaTheme="minorEastAsia" w:hint="eastAsia"/>
                <w:lang w:eastAsia="ja-JP"/>
              </w:rPr>
              <w:t xml:space="preserve">Điểm </w:t>
            </w:r>
            <w:r w:rsidR="00671277">
              <w:rPr>
                <w:rFonts w:eastAsiaTheme="minorEastAsia"/>
                <w:lang w:eastAsia="ja-JP"/>
              </w:rPr>
              <w:t>bài báo</w:t>
            </w:r>
            <w:bookmarkEnd w:id="79"/>
          </w:p>
        </w:tc>
        <w:tc>
          <w:tcPr>
            <w:tcW w:w="1559" w:type="dxa"/>
            <w:shd w:val="clear" w:color="auto" w:fill="F2F2F2" w:themeFill="background1" w:themeFillShade="F2"/>
          </w:tcPr>
          <w:p w14:paraId="16302A79" w14:textId="03000BDB" w:rsidR="007606DA" w:rsidRDefault="00671277" w:rsidP="00BA6AEC">
            <w:pPr>
              <w:pStyle w:val="Chng"/>
              <w:tabs>
                <w:tab w:val="clear" w:pos="6379"/>
              </w:tabs>
              <w:jc w:val="center"/>
              <w:rPr>
                <w:rFonts w:eastAsiaTheme="minorEastAsia"/>
                <w:b w:val="0"/>
                <w:lang w:eastAsia="ja-JP"/>
              </w:rPr>
            </w:pPr>
            <w:r>
              <w:rPr>
                <w:rFonts w:eastAsiaTheme="minorEastAsia"/>
                <w:b w:val="0"/>
                <w:lang w:eastAsia="ja-JP"/>
              </w:rPr>
              <w:t>2.0</w:t>
            </w:r>
          </w:p>
        </w:tc>
        <w:tc>
          <w:tcPr>
            <w:tcW w:w="1134" w:type="dxa"/>
            <w:shd w:val="clear" w:color="auto" w:fill="F2F2F2" w:themeFill="background1" w:themeFillShade="F2"/>
          </w:tcPr>
          <w:p w14:paraId="50DA2BD0" w14:textId="77777777" w:rsidR="007606DA" w:rsidRDefault="007606DA" w:rsidP="00BA6AEC">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CCFABD1" w14:textId="77777777" w:rsidR="007606DA" w:rsidRDefault="007606DA" w:rsidP="00BA6AEC">
            <w:pPr>
              <w:pStyle w:val="Chng"/>
              <w:tabs>
                <w:tab w:val="clear" w:pos="6379"/>
              </w:tabs>
              <w:jc w:val="center"/>
              <w:rPr>
                <w:rFonts w:eastAsiaTheme="minorEastAsia"/>
                <w:b w:val="0"/>
                <w:lang w:eastAsia="ja-JP"/>
              </w:rPr>
            </w:pPr>
          </w:p>
        </w:tc>
      </w:tr>
      <w:tr w:rsidR="00671277" w14:paraId="1E25BA5D" w14:textId="77777777" w:rsidTr="00BA6AEC">
        <w:tc>
          <w:tcPr>
            <w:tcW w:w="1843" w:type="dxa"/>
            <w:shd w:val="clear" w:color="auto" w:fill="F2F2F2" w:themeFill="background1" w:themeFillShade="F2"/>
          </w:tcPr>
          <w:p w14:paraId="1A18C387" w14:textId="4CB64F78" w:rsidR="00671277" w:rsidRDefault="00571AF8" w:rsidP="00DF1F18">
            <w:pPr>
              <w:pStyle w:val="Tiumccp1"/>
              <w:jc w:val="center"/>
              <w:rPr>
                <w:rFonts w:eastAsiaTheme="minorEastAsia"/>
                <w:lang w:eastAsia="ja-JP"/>
              </w:rPr>
            </w:pPr>
            <w:bookmarkStart w:id="80" w:name="_Toc231587465"/>
            <w:r>
              <w:rPr>
                <w:rFonts w:eastAsiaTheme="minorEastAsia"/>
                <w:lang w:eastAsia="ja-JP"/>
              </w:rPr>
              <w:t>7</w:t>
            </w:r>
            <w:bookmarkEnd w:id="80"/>
          </w:p>
        </w:tc>
        <w:tc>
          <w:tcPr>
            <w:tcW w:w="3969" w:type="dxa"/>
            <w:shd w:val="clear" w:color="auto" w:fill="F2F2F2" w:themeFill="background1" w:themeFillShade="F2"/>
          </w:tcPr>
          <w:p w14:paraId="4311CD3D" w14:textId="54A5428F" w:rsidR="00671277" w:rsidRDefault="00671277" w:rsidP="00C16598">
            <w:pPr>
              <w:pStyle w:val="Tiumccp1"/>
              <w:rPr>
                <w:rFonts w:eastAsiaTheme="minorEastAsia"/>
                <w:lang w:eastAsia="ja-JP"/>
              </w:rPr>
            </w:pPr>
            <w:bookmarkStart w:id="81" w:name="_Toc231587466"/>
            <w:r>
              <w:rPr>
                <w:rFonts w:eastAsiaTheme="minorEastAsia" w:hint="eastAsia"/>
                <w:lang w:eastAsia="ja-JP"/>
              </w:rPr>
              <w:t>Điểm nhóm</w:t>
            </w:r>
            <w:bookmarkEnd w:id="81"/>
            <w:r w:rsidRPr="00EE40C5">
              <w:rPr>
                <w:rFonts w:eastAsiaTheme="minorEastAsia" w:hint="eastAsia"/>
                <w:lang w:eastAsia="ja-JP"/>
              </w:rPr>
              <w:t xml:space="preserve"> </w:t>
            </w:r>
          </w:p>
        </w:tc>
        <w:tc>
          <w:tcPr>
            <w:tcW w:w="1559" w:type="dxa"/>
            <w:shd w:val="clear" w:color="auto" w:fill="F2F2F2" w:themeFill="background1" w:themeFillShade="F2"/>
          </w:tcPr>
          <w:p w14:paraId="1CFB63AC" w14:textId="62F757F7" w:rsidR="00671277" w:rsidRDefault="00671277" w:rsidP="00671277">
            <w:pPr>
              <w:pStyle w:val="Chng"/>
              <w:tabs>
                <w:tab w:val="clear" w:pos="6379"/>
              </w:tabs>
              <w:jc w:val="center"/>
              <w:rPr>
                <w:rFonts w:eastAsiaTheme="minorEastAsia"/>
                <w:b w:val="0"/>
                <w:lang w:eastAsia="ja-JP"/>
              </w:rPr>
            </w:pPr>
            <w:r>
              <w:rPr>
                <w:rFonts w:eastAsiaTheme="minorEastAsia"/>
                <w:b w:val="0"/>
                <w:lang w:eastAsia="ja-JP"/>
              </w:rPr>
              <w:t>0.5</w:t>
            </w:r>
          </w:p>
        </w:tc>
        <w:tc>
          <w:tcPr>
            <w:tcW w:w="1134" w:type="dxa"/>
            <w:shd w:val="clear" w:color="auto" w:fill="F2F2F2" w:themeFill="background1" w:themeFillShade="F2"/>
          </w:tcPr>
          <w:p w14:paraId="732B6E09" w14:textId="77777777"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4294415" w14:textId="77777777" w:rsidR="00671277" w:rsidRDefault="00671277" w:rsidP="00671277">
            <w:pPr>
              <w:pStyle w:val="Chng"/>
              <w:tabs>
                <w:tab w:val="clear" w:pos="6379"/>
              </w:tabs>
              <w:jc w:val="center"/>
              <w:rPr>
                <w:rFonts w:eastAsiaTheme="minorEastAsia"/>
                <w:b w:val="0"/>
                <w:lang w:eastAsia="ja-JP"/>
              </w:rPr>
            </w:pPr>
          </w:p>
        </w:tc>
      </w:tr>
      <w:tr w:rsidR="00671277" w14:paraId="2AE0AC40" w14:textId="77777777" w:rsidTr="00BA6AEC">
        <w:tc>
          <w:tcPr>
            <w:tcW w:w="1843" w:type="dxa"/>
            <w:shd w:val="clear" w:color="auto" w:fill="F2F2F2" w:themeFill="background1" w:themeFillShade="F2"/>
          </w:tcPr>
          <w:p w14:paraId="52509FEB" w14:textId="77777777" w:rsidR="00671277" w:rsidRDefault="00671277" w:rsidP="00C16598">
            <w:pPr>
              <w:pStyle w:val="Tiumccp1"/>
              <w:rPr>
                <w:rFonts w:eastAsiaTheme="minorEastAsia"/>
                <w:color w:val="050505"/>
                <w:sz w:val="26"/>
                <w:szCs w:val="26"/>
                <w:lang w:eastAsia="ja-JP"/>
              </w:rPr>
            </w:pPr>
            <w:bookmarkStart w:id="82" w:name="_Toc231587467"/>
            <w:r w:rsidRPr="001A6310">
              <w:rPr>
                <w:rFonts w:eastAsiaTheme="minorEastAsia" w:hint="eastAsia"/>
                <w:lang w:eastAsia="ja-JP"/>
              </w:rPr>
              <w:t>Tổng điểm</w:t>
            </w:r>
            <w:bookmarkEnd w:id="82"/>
          </w:p>
        </w:tc>
        <w:tc>
          <w:tcPr>
            <w:tcW w:w="6662" w:type="dxa"/>
            <w:gridSpan w:val="3"/>
            <w:shd w:val="clear" w:color="auto" w:fill="F2F2F2" w:themeFill="background1" w:themeFillShade="F2"/>
          </w:tcPr>
          <w:p w14:paraId="7A13EDAF" w14:textId="77777777" w:rsidR="00671277" w:rsidRDefault="00671277" w:rsidP="00671277">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9924151" w14:textId="77777777" w:rsidR="00671277" w:rsidRDefault="00671277" w:rsidP="00671277">
            <w:pPr>
              <w:pStyle w:val="Chng"/>
              <w:tabs>
                <w:tab w:val="clear" w:pos="6379"/>
              </w:tabs>
              <w:jc w:val="center"/>
              <w:rPr>
                <w:rFonts w:eastAsiaTheme="minorEastAsia"/>
                <w:b w:val="0"/>
                <w:lang w:eastAsia="ja-JP"/>
              </w:rPr>
            </w:pPr>
          </w:p>
        </w:tc>
      </w:tr>
    </w:tbl>
    <w:p w14:paraId="083CD557" w14:textId="77777777" w:rsidR="007606DA" w:rsidRDefault="007606DA" w:rsidP="007606DA">
      <w:pPr>
        <w:pStyle w:val="Chng"/>
        <w:tabs>
          <w:tab w:val="clear" w:pos="6379"/>
        </w:tabs>
        <w:jc w:val="center"/>
        <w:rPr>
          <w:rFonts w:eastAsiaTheme="minorEastAsia"/>
          <w:lang w:eastAsia="ja-JP"/>
        </w:rPr>
      </w:pPr>
    </w:p>
    <w:p w14:paraId="7D9A7546" w14:textId="77777777" w:rsidR="0074476B" w:rsidRDefault="0074476B" w:rsidP="005C312C">
      <w:pPr>
        <w:pStyle w:val="Chng"/>
        <w:tabs>
          <w:tab w:val="clear" w:pos="6379"/>
        </w:tabs>
        <w:jc w:val="center"/>
        <w:rPr>
          <w:rFonts w:eastAsiaTheme="minorEastAsia"/>
          <w:sz w:val="26"/>
          <w:szCs w:val="26"/>
          <w:lang w:eastAsia="ja-JP"/>
        </w:rPr>
      </w:pPr>
    </w:p>
    <w:p w14:paraId="5FD70AB3" w14:textId="77777777" w:rsidR="0074476B" w:rsidRDefault="0074476B" w:rsidP="005C312C">
      <w:pPr>
        <w:pStyle w:val="Chng"/>
        <w:tabs>
          <w:tab w:val="clear" w:pos="6379"/>
        </w:tabs>
        <w:jc w:val="center"/>
        <w:rPr>
          <w:rFonts w:eastAsiaTheme="minorEastAsia"/>
          <w:sz w:val="26"/>
          <w:szCs w:val="26"/>
          <w:lang w:eastAsia="ja-JP"/>
        </w:rPr>
      </w:pPr>
    </w:p>
    <w:sectPr w:rsidR="0074476B" w:rsidSect="00571AF8">
      <w:headerReference w:type="default" r:id="rId28"/>
      <w:pgSz w:w="12240" w:h="15840"/>
      <w:pgMar w:top="1985" w:right="1080" w:bottom="1701" w:left="171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A64D" w14:textId="77777777" w:rsidR="0077241C" w:rsidRDefault="0077241C" w:rsidP="00453AB1">
      <w:r>
        <w:separator/>
      </w:r>
    </w:p>
  </w:endnote>
  <w:endnote w:type="continuationSeparator" w:id="0">
    <w:p w14:paraId="4B4DD850" w14:textId="77777777" w:rsidR="0077241C" w:rsidRDefault="0077241C"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B187" w14:textId="77777777" w:rsidR="0077241C" w:rsidRDefault="0077241C" w:rsidP="00453AB1">
      <w:r>
        <w:separator/>
      </w:r>
    </w:p>
  </w:footnote>
  <w:footnote w:type="continuationSeparator" w:id="0">
    <w:p w14:paraId="678A7362" w14:textId="77777777" w:rsidR="0077241C" w:rsidRDefault="0077241C"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FC8"/>
    <w:multiLevelType w:val="multilevel"/>
    <w:tmpl w:val="E44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4240"/>
    <w:multiLevelType w:val="multilevel"/>
    <w:tmpl w:val="A97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40521"/>
    <w:multiLevelType w:val="multilevel"/>
    <w:tmpl w:val="EDF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66CA"/>
    <w:multiLevelType w:val="hybridMultilevel"/>
    <w:tmpl w:val="63343B82"/>
    <w:lvl w:ilvl="0" w:tplc="67EC5C48">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8E265AC"/>
    <w:multiLevelType w:val="multilevel"/>
    <w:tmpl w:val="03F2BF1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D5627"/>
    <w:multiLevelType w:val="multilevel"/>
    <w:tmpl w:val="CFB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C76F3"/>
    <w:multiLevelType w:val="hybridMultilevel"/>
    <w:tmpl w:val="1DF46736"/>
    <w:lvl w:ilvl="0" w:tplc="67EC5C48">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2811C09"/>
    <w:multiLevelType w:val="multilevel"/>
    <w:tmpl w:val="75D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2651E"/>
    <w:multiLevelType w:val="multilevel"/>
    <w:tmpl w:val="0556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46EFE"/>
    <w:multiLevelType w:val="multilevel"/>
    <w:tmpl w:val="A358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F5A7C"/>
    <w:multiLevelType w:val="multilevel"/>
    <w:tmpl w:val="0D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93F86"/>
    <w:multiLevelType w:val="multilevel"/>
    <w:tmpl w:val="5374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B5CE5"/>
    <w:multiLevelType w:val="multilevel"/>
    <w:tmpl w:val="2DC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1012B"/>
    <w:multiLevelType w:val="multilevel"/>
    <w:tmpl w:val="06A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D3163"/>
    <w:multiLevelType w:val="multilevel"/>
    <w:tmpl w:val="AA66B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41BFB"/>
    <w:multiLevelType w:val="multilevel"/>
    <w:tmpl w:val="621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13A56"/>
    <w:multiLevelType w:val="multilevel"/>
    <w:tmpl w:val="4E2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64CCC"/>
    <w:multiLevelType w:val="multilevel"/>
    <w:tmpl w:val="C51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816F1"/>
    <w:multiLevelType w:val="multilevel"/>
    <w:tmpl w:val="A4FA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72C2D"/>
    <w:multiLevelType w:val="multilevel"/>
    <w:tmpl w:val="D260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97345"/>
    <w:multiLevelType w:val="multilevel"/>
    <w:tmpl w:val="C52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51E83"/>
    <w:multiLevelType w:val="multilevel"/>
    <w:tmpl w:val="9B8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6A9B"/>
    <w:multiLevelType w:val="multilevel"/>
    <w:tmpl w:val="FEC8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B54B2"/>
    <w:multiLevelType w:val="multilevel"/>
    <w:tmpl w:val="0DE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8A0F1E"/>
    <w:multiLevelType w:val="multilevel"/>
    <w:tmpl w:val="584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47B7D"/>
    <w:multiLevelType w:val="multilevel"/>
    <w:tmpl w:val="8AE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42DBA"/>
    <w:multiLevelType w:val="multilevel"/>
    <w:tmpl w:val="C82A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F1521E"/>
    <w:multiLevelType w:val="multilevel"/>
    <w:tmpl w:val="20F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233F1"/>
    <w:multiLevelType w:val="hybridMultilevel"/>
    <w:tmpl w:val="ACDC2196"/>
    <w:lvl w:ilvl="0" w:tplc="67EC5C48">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3B0D1A0A"/>
    <w:multiLevelType w:val="hybridMultilevel"/>
    <w:tmpl w:val="65CCE1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3C984C55"/>
    <w:multiLevelType w:val="multilevel"/>
    <w:tmpl w:val="334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44602"/>
    <w:multiLevelType w:val="multilevel"/>
    <w:tmpl w:val="222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165859"/>
    <w:multiLevelType w:val="multilevel"/>
    <w:tmpl w:val="1050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B1799"/>
    <w:multiLevelType w:val="multilevel"/>
    <w:tmpl w:val="E4E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5C12E2"/>
    <w:multiLevelType w:val="multilevel"/>
    <w:tmpl w:val="2726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B31EEA"/>
    <w:multiLevelType w:val="hybridMultilevel"/>
    <w:tmpl w:val="45869546"/>
    <w:lvl w:ilvl="0" w:tplc="67EC5C48">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4666046F"/>
    <w:multiLevelType w:val="hybridMultilevel"/>
    <w:tmpl w:val="76A892F0"/>
    <w:lvl w:ilvl="0" w:tplc="67EC5C48">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49453222"/>
    <w:multiLevelType w:val="multilevel"/>
    <w:tmpl w:val="F71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471FB6"/>
    <w:multiLevelType w:val="multilevel"/>
    <w:tmpl w:val="79C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5451D"/>
    <w:multiLevelType w:val="multilevel"/>
    <w:tmpl w:val="4AC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635EA5"/>
    <w:multiLevelType w:val="multilevel"/>
    <w:tmpl w:val="37A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CF6E0D"/>
    <w:multiLevelType w:val="multilevel"/>
    <w:tmpl w:val="5ED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2A40DC"/>
    <w:multiLevelType w:val="multilevel"/>
    <w:tmpl w:val="EBC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662F06"/>
    <w:multiLevelType w:val="multilevel"/>
    <w:tmpl w:val="6A4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653CDE"/>
    <w:multiLevelType w:val="multilevel"/>
    <w:tmpl w:val="C17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1D4D9A"/>
    <w:multiLevelType w:val="multilevel"/>
    <w:tmpl w:val="C19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9867BC"/>
    <w:multiLevelType w:val="multilevel"/>
    <w:tmpl w:val="CB6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B00C0"/>
    <w:multiLevelType w:val="multilevel"/>
    <w:tmpl w:val="F7A6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F346D"/>
    <w:multiLevelType w:val="multilevel"/>
    <w:tmpl w:val="052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6C2512"/>
    <w:multiLevelType w:val="multilevel"/>
    <w:tmpl w:val="CAC8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BB2035"/>
    <w:multiLevelType w:val="multilevel"/>
    <w:tmpl w:val="B5F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AB1129"/>
    <w:multiLevelType w:val="multilevel"/>
    <w:tmpl w:val="10E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359E5"/>
    <w:multiLevelType w:val="multilevel"/>
    <w:tmpl w:val="E51A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190ECB"/>
    <w:multiLevelType w:val="multilevel"/>
    <w:tmpl w:val="7B94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4B5C2B"/>
    <w:multiLevelType w:val="hybridMultilevel"/>
    <w:tmpl w:val="353EF41E"/>
    <w:lvl w:ilvl="0" w:tplc="97D67956">
      <w:start w:val="1"/>
      <w:numFmt w:val="bullet"/>
      <w:lvlText w:val="◦"/>
      <w:lvlJc w:val="left"/>
      <w:pPr>
        <w:ind w:left="720" w:hanging="360"/>
      </w:p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70053015"/>
    <w:multiLevelType w:val="multilevel"/>
    <w:tmpl w:val="AB3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925D2A"/>
    <w:multiLevelType w:val="multilevel"/>
    <w:tmpl w:val="DCFC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5295A"/>
    <w:multiLevelType w:val="hybridMultilevel"/>
    <w:tmpl w:val="4D681DF4"/>
    <w:lvl w:ilvl="0" w:tplc="67EC5C48">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8" w15:restartNumberingAfterBreak="0">
    <w:nsid w:val="7B5010E4"/>
    <w:multiLevelType w:val="multilevel"/>
    <w:tmpl w:val="3C30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EF05E9"/>
    <w:multiLevelType w:val="multilevel"/>
    <w:tmpl w:val="C4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0B40ED"/>
    <w:multiLevelType w:val="multilevel"/>
    <w:tmpl w:val="1A5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450295">
    <w:abstractNumId w:val="36"/>
  </w:num>
  <w:num w:numId="2" w16cid:durableId="606039177">
    <w:abstractNumId w:val="6"/>
  </w:num>
  <w:num w:numId="3" w16cid:durableId="1227187838">
    <w:abstractNumId w:val="26"/>
  </w:num>
  <w:num w:numId="4" w16cid:durableId="828056337">
    <w:abstractNumId w:val="4"/>
  </w:num>
  <w:num w:numId="5" w16cid:durableId="1241254326">
    <w:abstractNumId w:val="28"/>
  </w:num>
  <w:num w:numId="6" w16cid:durableId="268392966">
    <w:abstractNumId w:val="54"/>
  </w:num>
  <w:num w:numId="7" w16cid:durableId="1734235970">
    <w:abstractNumId w:val="44"/>
  </w:num>
  <w:num w:numId="8" w16cid:durableId="1543980539">
    <w:abstractNumId w:val="42"/>
  </w:num>
  <w:num w:numId="9" w16cid:durableId="1398670385">
    <w:abstractNumId w:val="17"/>
  </w:num>
  <w:num w:numId="10" w16cid:durableId="351960928">
    <w:abstractNumId w:val="1"/>
  </w:num>
  <w:num w:numId="11" w16cid:durableId="783310220">
    <w:abstractNumId w:val="37"/>
  </w:num>
  <w:num w:numId="12" w16cid:durableId="490369954">
    <w:abstractNumId w:val="34"/>
  </w:num>
  <w:num w:numId="13" w16cid:durableId="908996448">
    <w:abstractNumId w:val="15"/>
  </w:num>
  <w:num w:numId="14" w16cid:durableId="1450706054">
    <w:abstractNumId w:val="10"/>
  </w:num>
  <w:num w:numId="15" w16cid:durableId="1153761492">
    <w:abstractNumId w:val="41"/>
  </w:num>
  <w:num w:numId="16" w16cid:durableId="1566598924">
    <w:abstractNumId w:val="39"/>
  </w:num>
  <w:num w:numId="17" w16cid:durableId="505707679">
    <w:abstractNumId w:val="38"/>
  </w:num>
  <w:num w:numId="18" w16cid:durableId="1964263746">
    <w:abstractNumId w:val="13"/>
  </w:num>
  <w:num w:numId="19" w16cid:durableId="1347055787">
    <w:abstractNumId w:val="16"/>
  </w:num>
  <w:num w:numId="20" w16cid:durableId="670908501">
    <w:abstractNumId w:val="22"/>
  </w:num>
  <w:num w:numId="21" w16cid:durableId="1972711542">
    <w:abstractNumId w:val="51"/>
  </w:num>
  <w:num w:numId="22" w16cid:durableId="900214255">
    <w:abstractNumId w:val="8"/>
  </w:num>
  <w:num w:numId="23" w16cid:durableId="407309441">
    <w:abstractNumId w:val="45"/>
  </w:num>
  <w:num w:numId="24" w16cid:durableId="1683892475">
    <w:abstractNumId w:val="31"/>
  </w:num>
  <w:num w:numId="25" w16cid:durableId="482816354">
    <w:abstractNumId w:val="21"/>
  </w:num>
  <w:num w:numId="26" w16cid:durableId="208998010">
    <w:abstractNumId w:val="2"/>
  </w:num>
  <w:num w:numId="27" w16cid:durableId="845099486">
    <w:abstractNumId w:val="35"/>
  </w:num>
  <w:num w:numId="28" w16cid:durableId="1709604441">
    <w:abstractNumId w:val="57"/>
  </w:num>
  <w:num w:numId="29" w16cid:durableId="433982994">
    <w:abstractNumId w:val="3"/>
  </w:num>
  <w:num w:numId="30" w16cid:durableId="1325620263">
    <w:abstractNumId w:val="52"/>
  </w:num>
  <w:num w:numId="31" w16cid:durableId="82455543">
    <w:abstractNumId w:val="46"/>
  </w:num>
  <w:num w:numId="32" w16cid:durableId="2085297303">
    <w:abstractNumId w:val="58"/>
  </w:num>
  <w:num w:numId="33" w16cid:durableId="1747148265">
    <w:abstractNumId w:val="56"/>
  </w:num>
  <w:num w:numId="34" w16cid:durableId="916939007">
    <w:abstractNumId w:val="27"/>
  </w:num>
  <w:num w:numId="35" w16cid:durableId="1006327508">
    <w:abstractNumId w:val="53"/>
  </w:num>
  <w:num w:numId="36" w16cid:durableId="1712000474">
    <w:abstractNumId w:val="43"/>
  </w:num>
  <w:num w:numId="37" w16cid:durableId="1177115902">
    <w:abstractNumId w:val="12"/>
  </w:num>
  <w:num w:numId="38" w16cid:durableId="1792703590">
    <w:abstractNumId w:val="14"/>
  </w:num>
  <w:num w:numId="39" w16cid:durableId="779757795">
    <w:abstractNumId w:val="24"/>
  </w:num>
  <w:num w:numId="40" w16cid:durableId="1074011840">
    <w:abstractNumId w:val="49"/>
  </w:num>
  <w:num w:numId="41" w16cid:durableId="1564295282">
    <w:abstractNumId w:val="50"/>
  </w:num>
  <w:num w:numId="42" w16cid:durableId="1527669263">
    <w:abstractNumId w:val="7"/>
  </w:num>
  <w:num w:numId="43" w16cid:durableId="1667441486">
    <w:abstractNumId w:val="19"/>
  </w:num>
  <w:num w:numId="44" w16cid:durableId="951742742">
    <w:abstractNumId w:val="9"/>
  </w:num>
  <w:num w:numId="45" w16cid:durableId="1362827256">
    <w:abstractNumId w:val="30"/>
  </w:num>
  <w:num w:numId="46" w16cid:durableId="1046294907">
    <w:abstractNumId w:val="23"/>
  </w:num>
  <w:num w:numId="47" w16cid:durableId="1090352255">
    <w:abstractNumId w:val="32"/>
  </w:num>
  <w:num w:numId="48" w16cid:durableId="1095127103">
    <w:abstractNumId w:val="48"/>
  </w:num>
  <w:num w:numId="49" w16cid:durableId="1491364334">
    <w:abstractNumId w:val="55"/>
  </w:num>
  <w:num w:numId="50" w16cid:durableId="1575776620">
    <w:abstractNumId w:val="40"/>
  </w:num>
  <w:num w:numId="51" w16cid:durableId="854074730">
    <w:abstractNumId w:val="18"/>
  </w:num>
  <w:num w:numId="52" w16cid:durableId="1287394327">
    <w:abstractNumId w:val="11"/>
  </w:num>
  <w:num w:numId="53" w16cid:durableId="520707458">
    <w:abstractNumId w:val="60"/>
  </w:num>
  <w:num w:numId="54" w16cid:durableId="312105352">
    <w:abstractNumId w:val="59"/>
  </w:num>
  <w:num w:numId="55" w16cid:durableId="485172344">
    <w:abstractNumId w:val="5"/>
  </w:num>
  <w:num w:numId="56" w16cid:durableId="697777846">
    <w:abstractNumId w:val="33"/>
  </w:num>
  <w:num w:numId="57" w16cid:durableId="1994943706">
    <w:abstractNumId w:val="0"/>
  </w:num>
  <w:num w:numId="58" w16cid:durableId="1765303647">
    <w:abstractNumId w:val="25"/>
  </w:num>
  <w:num w:numId="59" w16cid:durableId="520557583">
    <w:abstractNumId w:val="29"/>
  </w:num>
  <w:num w:numId="60" w16cid:durableId="1196846576">
    <w:abstractNumId w:val="20"/>
  </w:num>
  <w:num w:numId="61" w16cid:durableId="605888712">
    <w:abstractNumId w:val="4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0172C"/>
    <w:rsid w:val="00020BEB"/>
    <w:rsid w:val="00022686"/>
    <w:rsid w:val="00024496"/>
    <w:rsid w:val="00026927"/>
    <w:rsid w:val="000279A9"/>
    <w:rsid w:val="00042634"/>
    <w:rsid w:val="0004735E"/>
    <w:rsid w:val="00061738"/>
    <w:rsid w:val="00061A7C"/>
    <w:rsid w:val="0006357B"/>
    <w:rsid w:val="000774BC"/>
    <w:rsid w:val="00083927"/>
    <w:rsid w:val="00083C2F"/>
    <w:rsid w:val="00085D4B"/>
    <w:rsid w:val="00094B69"/>
    <w:rsid w:val="000A1051"/>
    <w:rsid w:val="000C0FBD"/>
    <w:rsid w:val="000C5AED"/>
    <w:rsid w:val="000D1261"/>
    <w:rsid w:val="000D5E79"/>
    <w:rsid w:val="000E38BF"/>
    <w:rsid w:val="000E59BB"/>
    <w:rsid w:val="000F33F9"/>
    <w:rsid w:val="001014F1"/>
    <w:rsid w:val="00104DE6"/>
    <w:rsid w:val="00115075"/>
    <w:rsid w:val="00137133"/>
    <w:rsid w:val="00143E96"/>
    <w:rsid w:val="0014712D"/>
    <w:rsid w:val="001560C7"/>
    <w:rsid w:val="00161B49"/>
    <w:rsid w:val="001644E9"/>
    <w:rsid w:val="00175853"/>
    <w:rsid w:val="001762EB"/>
    <w:rsid w:val="001926E6"/>
    <w:rsid w:val="001A5FA8"/>
    <w:rsid w:val="001A6310"/>
    <w:rsid w:val="001B2F03"/>
    <w:rsid w:val="001C3713"/>
    <w:rsid w:val="001E1A62"/>
    <w:rsid w:val="001E429D"/>
    <w:rsid w:val="002016F4"/>
    <w:rsid w:val="00207DC2"/>
    <w:rsid w:val="00213743"/>
    <w:rsid w:val="002247AF"/>
    <w:rsid w:val="00240BEA"/>
    <w:rsid w:val="00242F5D"/>
    <w:rsid w:val="00244BF6"/>
    <w:rsid w:val="0025036F"/>
    <w:rsid w:val="00252F26"/>
    <w:rsid w:val="00266216"/>
    <w:rsid w:val="002813A6"/>
    <w:rsid w:val="00286603"/>
    <w:rsid w:val="00291721"/>
    <w:rsid w:val="00297353"/>
    <w:rsid w:val="002A210E"/>
    <w:rsid w:val="002B1F13"/>
    <w:rsid w:val="002C117A"/>
    <w:rsid w:val="002C2A06"/>
    <w:rsid w:val="002D1E81"/>
    <w:rsid w:val="002D4629"/>
    <w:rsid w:val="002D796D"/>
    <w:rsid w:val="002E5764"/>
    <w:rsid w:val="002E5A4A"/>
    <w:rsid w:val="00306E02"/>
    <w:rsid w:val="0032004A"/>
    <w:rsid w:val="003218FF"/>
    <w:rsid w:val="00346161"/>
    <w:rsid w:val="00352985"/>
    <w:rsid w:val="00355C43"/>
    <w:rsid w:val="00361EC6"/>
    <w:rsid w:val="0036209E"/>
    <w:rsid w:val="0037731B"/>
    <w:rsid w:val="00383277"/>
    <w:rsid w:val="003C0E82"/>
    <w:rsid w:val="003E235F"/>
    <w:rsid w:val="003F5D7D"/>
    <w:rsid w:val="003F79CC"/>
    <w:rsid w:val="00400B82"/>
    <w:rsid w:val="00423301"/>
    <w:rsid w:val="004338B0"/>
    <w:rsid w:val="00443417"/>
    <w:rsid w:val="00443B7E"/>
    <w:rsid w:val="0045075D"/>
    <w:rsid w:val="00453AB1"/>
    <w:rsid w:val="00454C32"/>
    <w:rsid w:val="00470653"/>
    <w:rsid w:val="0047391F"/>
    <w:rsid w:val="004808F2"/>
    <w:rsid w:val="00484A47"/>
    <w:rsid w:val="004A3F15"/>
    <w:rsid w:val="004A7A21"/>
    <w:rsid w:val="004A7C39"/>
    <w:rsid w:val="004B7F77"/>
    <w:rsid w:val="004C6B92"/>
    <w:rsid w:val="004D1478"/>
    <w:rsid w:val="004D26E3"/>
    <w:rsid w:val="004D2A95"/>
    <w:rsid w:val="004E3C16"/>
    <w:rsid w:val="004F2999"/>
    <w:rsid w:val="00510080"/>
    <w:rsid w:val="005440F6"/>
    <w:rsid w:val="0055408E"/>
    <w:rsid w:val="0056757F"/>
    <w:rsid w:val="00571AF8"/>
    <w:rsid w:val="0057645D"/>
    <w:rsid w:val="005819C3"/>
    <w:rsid w:val="00593511"/>
    <w:rsid w:val="005941D5"/>
    <w:rsid w:val="00594A25"/>
    <w:rsid w:val="00596CA1"/>
    <w:rsid w:val="005B66D9"/>
    <w:rsid w:val="005C312C"/>
    <w:rsid w:val="005D225E"/>
    <w:rsid w:val="005D5C20"/>
    <w:rsid w:val="005F1ACA"/>
    <w:rsid w:val="005F369D"/>
    <w:rsid w:val="005F59B3"/>
    <w:rsid w:val="006076DA"/>
    <w:rsid w:val="006140A9"/>
    <w:rsid w:val="00615557"/>
    <w:rsid w:val="00634A9D"/>
    <w:rsid w:val="00637927"/>
    <w:rsid w:val="0064189C"/>
    <w:rsid w:val="00650D6A"/>
    <w:rsid w:val="00651318"/>
    <w:rsid w:val="006551CC"/>
    <w:rsid w:val="0065554B"/>
    <w:rsid w:val="00660934"/>
    <w:rsid w:val="006649BA"/>
    <w:rsid w:val="00664FDF"/>
    <w:rsid w:val="00665BA6"/>
    <w:rsid w:val="006677E9"/>
    <w:rsid w:val="00671277"/>
    <w:rsid w:val="00674814"/>
    <w:rsid w:val="00685B3E"/>
    <w:rsid w:val="006A4F01"/>
    <w:rsid w:val="006E0DF7"/>
    <w:rsid w:val="006E207A"/>
    <w:rsid w:val="006E6A5B"/>
    <w:rsid w:val="006E6E16"/>
    <w:rsid w:val="006F3757"/>
    <w:rsid w:val="007152F0"/>
    <w:rsid w:val="007216F9"/>
    <w:rsid w:val="00723C52"/>
    <w:rsid w:val="007269B3"/>
    <w:rsid w:val="0072792B"/>
    <w:rsid w:val="00735EDF"/>
    <w:rsid w:val="00737340"/>
    <w:rsid w:val="0074476B"/>
    <w:rsid w:val="007606DA"/>
    <w:rsid w:val="00765FF6"/>
    <w:rsid w:val="0077241C"/>
    <w:rsid w:val="00776812"/>
    <w:rsid w:val="007775E4"/>
    <w:rsid w:val="00780A65"/>
    <w:rsid w:val="007818EF"/>
    <w:rsid w:val="007820D3"/>
    <w:rsid w:val="00791EED"/>
    <w:rsid w:val="007A00F9"/>
    <w:rsid w:val="007A12A5"/>
    <w:rsid w:val="007A3DB0"/>
    <w:rsid w:val="007A6F17"/>
    <w:rsid w:val="007B1A23"/>
    <w:rsid w:val="007B7FF5"/>
    <w:rsid w:val="007C0448"/>
    <w:rsid w:val="007C336D"/>
    <w:rsid w:val="007D106A"/>
    <w:rsid w:val="007E419C"/>
    <w:rsid w:val="007E5749"/>
    <w:rsid w:val="007E6AB9"/>
    <w:rsid w:val="007E7FF7"/>
    <w:rsid w:val="007F3893"/>
    <w:rsid w:val="007F3953"/>
    <w:rsid w:val="007F3B81"/>
    <w:rsid w:val="007F3C79"/>
    <w:rsid w:val="007F568F"/>
    <w:rsid w:val="0080757B"/>
    <w:rsid w:val="00837558"/>
    <w:rsid w:val="00841C05"/>
    <w:rsid w:val="00850F32"/>
    <w:rsid w:val="00850F96"/>
    <w:rsid w:val="00855CA2"/>
    <w:rsid w:val="00860A12"/>
    <w:rsid w:val="00866537"/>
    <w:rsid w:val="00867C2D"/>
    <w:rsid w:val="00867EE8"/>
    <w:rsid w:val="00877206"/>
    <w:rsid w:val="00880D36"/>
    <w:rsid w:val="00883A35"/>
    <w:rsid w:val="00887D00"/>
    <w:rsid w:val="0089007E"/>
    <w:rsid w:val="00891A0B"/>
    <w:rsid w:val="008B456E"/>
    <w:rsid w:val="008C1DB0"/>
    <w:rsid w:val="008C4DAD"/>
    <w:rsid w:val="008E200A"/>
    <w:rsid w:val="008E2A9D"/>
    <w:rsid w:val="008E5263"/>
    <w:rsid w:val="008E6453"/>
    <w:rsid w:val="008F3F59"/>
    <w:rsid w:val="008F5131"/>
    <w:rsid w:val="0091328A"/>
    <w:rsid w:val="00920E3C"/>
    <w:rsid w:val="009210DB"/>
    <w:rsid w:val="00924329"/>
    <w:rsid w:val="00924785"/>
    <w:rsid w:val="00935AC3"/>
    <w:rsid w:val="009362FE"/>
    <w:rsid w:val="00942B81"/>
    <w:rsid w:val="00945A5C"/>
    <w:rsid w:val="009613D0"/>
    <w:rsid w:val="009653D7"/>
    <w:rsid w:val="0098540C"/>
    <w:rsid w:val="00993C9C"/>
    <w:rsid w:val="00995594"/>
    <w:rsid w:val="009B06BE"/>
    <w:rsid w:val="009B36C4"/>
    <w:rsid w:val="009C4650"/>
    <w:rsid w:val="009E1C03"/>
    <w:rsid w:val="009E7BBE"/>
    <w:rsid w:val="009F31F4"/>
    <w:rsid w:val="00A01B6D"/>
    <w:rsid w:val="00A10303"/>
    <w:rsid w:val="00A15B2F"/>
    <w:rsid w:val="00A356D6"/>
    <w:rsid w:val="00A41AEF"/>
    <w:rsid w:val="00A440AA"/>
    <w:rsid w:val="00A62E25"/>
    <w:rsid w:val="00A6585D"/>
    <w:rsid w:val="00A9143E"/>
    <w:rsid w:val="00A935C0"/>
    <w:rsid w:val="00AF2E00"/>
    <w:rsid w:val="00B0377E"/>
    <w:rsid w:val="00B046A5"/>
    <w:rsid w:val="00B05A20"/>
    <w:rsid w:val="00B118C8"/>
    <w:rsid w:val="00B126CE"/>
    <w:rsid w:val="00B1601E"/>
    <w:rsid w:val="00B62922"/>
    <w:rsid w:val="00B7553E"/>
    <w:rsid w:val="00B8489D"/>
    <w:rsid w:val="00B869AF"/>
    <w:rsid w:val="00BA0D1F"/>
    <w:rsid w:val="00BB2B2A"/>
    <w:rsid w:val="00BB6460"/>
    <w:rsid w:val="00BC1BE8"/>
    <w:rsid w:val="00BD4791"/>
    <w:rsid w:val="00BD6624"/>
    <w:rsid w:val="00BE0704"/>
    <w:rsid w:val="00BE6800"/>
    <w:rsid w:val="00BF3690"/>
    <w:rsid w:val="00C0762C"/>
    <w:rsid w:val="00C078D1"/>
    <w:rsid w:val="00C108CF"/>
    <w:rsid w:val="00C118ED"/>
    <w:rsid w:val="00C16598"/>
    <w:rsid w:val="00C3251F"/>
    <w:rsid w:val="00C42B07"/>
    <w:rsid w:val="00C56904"/>
    <w:rsid w:val="00C62CD1"/>
    <w:rsid w:val="00C70A1B"/>
    <w:rsid w:val="00C75086"/>
    <w:rsid w:val="00C75F10"/>
    <w:rsid w:val="00C8491B"/>
    <w:rsid w:val="00C84D51"/>
    <w:rsid w:val="00CA1C39"/>
    <w:rsid w:val="00CB3163"/>
    <w:rsid w:val="00CC6A2E"/>
    <w:rsid w:val="00CD112B"/>
    <w:rsid w:val="00CD13EC"/>
    <w:rsid w:val="00CD6680"/>
    <w:rsid w:val="00CE5555"/>
    <w:rsid w:val="00CF2561"/>
    <w:rsid w:val="00D041FF"/>
    <w:rsid w:val="00D264B7"/>
    <w:rsid w:val="00D27DF1"/>
    <w:rsid w:val="00D33BA7"/>
    <w:rsid w:val="00D34D21"/>
    <w:rsid w:val="00D424EE"/>
    <w:rsid w:val="00D57C26"/>
    <w:rsid w:val="00D606F9"/>
    <w:rsid w:val="00D73AF7"/>
    <w:rsid w:val="00DA3ED6"/>
    <w:rsid w:val="00DA6C76"/>
    <w:rsid w:val="00DB7595"/>
    <w:rsid w:val="00DC2276"/>
    <w:rsid w:val="00DD379F"/>
    <w:rsid w:val="00DD74FD"/>
    <w:rsid w:val="00DE7549"/>
    <w:rsid w:val="00DF1F18"/>
    <w:rsid w:val="00E00582"/>
    <w:rsid w:val="00E031BF"/>
    <w:rsid w:val="00E039B3"/>
    <w:rsid w:val="00E13C8E"/>
    <w:rsid w:val="00E17D8A"/>
    <w:rsid w:val="00E30743"/>
    <w:rsid w:val="00E32B19"/>
    <w:rsid w:val="00E35F11"/>
    <w:rsid w:val="00E46B1A"/>
    <w:rsid w:val="00E477A7"/>
    <w:rsid w:val="00E47E35"/>
    <w:rsid w:val="00E6243F"/>
    <w:rsid w:val="00E73E69"/>
    <w:rsid w:val="00E7539A"/>
    <w:rsid w:val="00E766EA"/>
    <w:rsid w:val="00E770F0"/>
    <w:rsid w:val="00E84000"/>
    <w:rsid w:val="00E901F2"/>
    <w:rsid w:val="00E95CB2"/>
    <w:rsid w:val="00EB683B"/>
    <w:rsid w:val="00EC14DC"/>
    <w:rsid w:val="00ED3E53"/>
    <w:rsid w:val="00EE40C5"/>
    <w:rsid w:val="00F02CB2"/>
    <w:rsid w:val="00F13F62"/>
    <w:rsid w:val="00F42C75"/>
    <w:rsid w:val="00F6183C"/>
    <w:rsid w:val="00F80407"/>
    <w:rsid w:val="00F83762"/>
    <w:rsid w:val="00FA0719"/>
    <w:rsid w:val="00FA31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9B3"/>
    <w:pPr>
      <w:spacing w:after="0" w:line="240" w:lineRule="auto"/>
    </w:pPr>
    <w:rPr>
      <w:rFonts w:eastAsia="Times New Roman" w:cs="Times New Roman"/>
      <w:szCs w:val="24"/>
      <w:lang w:val="vi-VN" w:eastAsia="vi-VN"/>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42F5D"/>
    <w:pPr>
      <w:keepNext/>
      <w:spacing w:after="200" w:line="276" w:lineRule="auto"/>
      <w:ind w:firstLine="4410"/>
      <w:outlineLvl w:val="4"/>
    </w:pPr>
    <w:rPr>
      <w:i/>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autoRedefine/>
    <w:qFormat/>
    <w:rsid w:val="007A6F17"/>
    <w:pPr>
      <w:tabs>
        <w:tab w:val="center" w:pos="6379"/>
      </w:tabs>
      <w:spacing w:after="200" w:line="276" w:lineRule="auto"/>
      <w:jc w:val="center"/>
      <w:outlineLvl w:val="0"/>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A6F17"/>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qFormat/>
    <w:rsid w:val="00453AB1"/>
    <w:pPr>
      <w:tabs>
        <w:tab w:val="center" w:pos="4680"/>
        <w:tab w:val="right" w:pos="9360"/>
      </w:tabs>
    </w:pPr>
  </w:style>
  <w:style w:type="character" w:customStyle="1" w:styleId="FooterChar">
    <w:name w:val="Footer Char"/>
    <w:basedOn w:val="DefaultParagraphFont"/>
    <w:link w:val="Footer"/>
    <w:uiPriority w:val="99"/>
    <w:qFormat/>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autoRedefine/>
    <w:qFormat/>
    <w:rsid w:val="00C16598"/>
    <w:pPr>
      <w:spacing w:line="360" w:lineRule="auto"/>
      <w:ind w:left="-90"/>
      <w:outlineLvl w:val="1"/>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autoRedefine/>
    <w:qFormat/>
    <w:rsid w:val="00945A5C"/>
    <w:pPr>
      <w:tabs>
        <w:tab w:val="center" w:pos="6379"/>
      </w:tabs>
      <w:spacing w:line="360" w:lineRule="auto"/>
      <w:ind w:left="-90"/>
      <w:outlineLvl w:val="2"/>
    </w:pPr>
    <w:rPr>
      <w:b/>
      <w:sz w:val="28"/>
      <w:szCs w:val="26"/>
    </w:rPr>
  </w:style>
  <w:style w:type="character" w:customStyle="1" w:styleId="Tiumccp1Char">
    <w:name w:val="Tiểu mục cấp 1 Char"/>
    <w:basedOn w:val="DefaultParagraphFont"/>
    <w:link w:val="Tiumccp1"/>
    <w:rsid w:val="00C16598"/>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945A5C"/>
    <w:rPr>
      <w:rFonts w:eastAsia="Times New Roman" w:cs="Times New Roman"/>
      <w:b/>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link w:val="NoSpacingChar"/>
    <w:uiPriority w:val="1"/>
    <w:qFormat/>
    <w:rsid w:val="009C4650"/>
    <w:pPr>
      <w:spacing w:after="0" w:line="240" w:lineRule="auto"/>
    </w:pPr>
    <w:rPr>
      <w:rFonts w:asciiTheme="minorHAnsi" w:eastAsiaTheme="minorHAnsi" w:hAnsiTheme="minorHAnsi"/>
      <w:sz w:val="22"/>
    </w:rPr>
  </w:style>
  <w:style w:type="paragraph" w:customStyle="1" w:styleId="CoverB">
    <w:name w:val="CoverB"/>
    <w:basedOn w:val="Normal"/>
    <w:link w:val="CoverBChar"/>
    <w:qFormat/>
    <w:rsid w:val="00C078D1"/>
    <w:pPr>
      <w:spacing w:after="240"/>
      <w:jc w:val="center"/>
    </w:pPr>
    <w:rPr>
      <w:b/>
      <w:caps/>
      <w:sz w:val="28"/>
      <w:szCs w:val="28"/>
    </w:rPr>
  </w:style>
  <w:style w:type="character" w:customStyle="1" w:styleId="CoverBChar">
    <w:name w:val="CoverB Char"/>
    <w:link w:val="CoverB"/>
    <w:qFormat/>
    <w:rsid w:val="00C078D1"/>
    <w:rPr>
      <w:rFonts w:eastAsia="Times New Roman" w:cs="Times New Roman"/>
      <w:b/>
      <w:caps/>
      <w:sz w:val="28"/>
      <w:szCs w:val="28"/>
      <w:lang w:val="vi-VN" w:eastAsia="vi-VN"/>
    </w:rPr>
  </w:style>
  <w:style w:type="character" w:customStyle="1" w:styleId="NoSpacingChar">
    <w:name w:val="No Spacing Char"/>
    <w:basedOn w:val="DefaultParagraphFont"/>
    <w:link w:val="NoSpacing"/>
    <w:uiPriority w:val="1"/>
    <w:qFormat/>
    <w:rsid w:val="00C078D1"/>
    <w:rPr>
      <w:rFonts w:asciiTheme="minorHAnsi" w:eastAsiaTheme="minorHAnsi" w:hAnsiTheme="minorHAnsi"/>
      <w:sz w:val="22"/>
    </w:rPr>
  </w:style>
  <w:style w:type="character" w:customStyle="1" w:styleId="Heading5Char">
    <w:name w:val="Heading 5 Char"/>
    <w:basedOn w:val="DefaultParagraphFont"/>
    <w:link w:val="Heading5"/>
    <w:uiPriority w:val="9"/>
    <w:rsid w:val="00242F5D"/>
    <w:rPr>
      <w:rFonts w:eastAsia="Times New Roman" w:cs="Times New Roman"/>
      <w:i/>
      <w:sz w:val="26"/>
      <w:szCs w:val="26"/>
      <w:lang w:val="vi-VN"/>
    </w:rPr>
  </w:style>
  <w:style w:type="paragraph" w:styleId="TOCHeading">
    <w:name w:val="TOC Heading"/>
    <w:basedOn w:val="Heading1"/>
    <w:next w:val="Normal"/>
    <w:uiPriority w:val="39"/>
    <w:unhideWhenUsed/>
    <w:qFormat/>
    <w:rsid w:val="007A6F17"/>
    <w:pPr>
      <w:spacing w:before="240" w:line="259" w:lineRule="auto"/>
      <w:outlineLvl w:val="9"/>
    </w:pPr>
    <w:rPr>
      <w:b w:val="0"/>
      <w:bCs w:val="0"/>
      <w:sz w:val="32"/>
      <w:szCs w:val="32"/>
    </w:rPr>
  </w:style>
  <w:style w:type="character" w:styleId="HTMLCode">
    <w:name w:val="HTML Code"/>
    <w:basedOn w:val="DefaultParagraphFont"/>
    <w:uiPriority w:val="99"/>
    <w:semiHidden/>
    <w:unhideWhenUsed/>
    <w:rsid w:val="00F13F62"/>
    <w:rPr>
      <w:rFonts w:ascii="Courier New" w:eastAsia="Times New Roman" w:hAnsi="Courier New" w:cs="Courier New"/>
      <w:sz w:val="20"/>
      <w:szCs w:val="20"/>
    </w:rPr>
  </w:style>
  <w:style w:type="character" w:customStyle="1" w:styleId="math-inline">
    <w:name w:val="math-inline"/>
    <w:basedOn w:val="DefaultParagraphFont"/>
    <w:rsid w:val="00F13F62"/>
  </w:style>
  <w:style w:type="character" w:styleId="PlaceholderText">
    <w:name w:val="Placeholder Text"/>
    <w:basedOn w:val="DefaultParagraphFont"/>
    <w:uiPriority w:val="99"/>
    <w:semiHidden/>
    <w:rsid w:val="000E59BB"/>
    <w:rPr>
      <w:color w:val="666666"/>
    </w:rPr>
  </w:style>
  <w:style w:type="paragraph" w:customStyle="1" w:styleId="isselectedend">
    <w:name w:val="isselectedend"/>
    <w:basedOn w:val="Normal"/>
    <w:rsid w:val="00CC6A2E"/>
    <w:pPr>
      <w:spacing w:before="100" w:beforeAutospacing="1" w:after="100" w:afterAutospacing="1"/>
    </w:pPr>
  </w:style>
  <w:style w:type="character" w:styleId="UnresolvedMention">
    <w:name w:val="Unresolved Mention"/>
    <w:basedOn w:val="DefaultParagraphFont"/>
    <w:uiPriority w:val="99"/>
    <w:semiHidden/>
    <w:unhideWhenUsed/>
    <w:rsid w:val="00935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cikit-learn.org/stable/modules/generated/sklearn.cluster.KMeans.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6BE69-AF5F-4922-B0BB-35329956F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Template>
  <TotalTime>1134</TotalTime>
  <Pages>63</Pages>
  <Words>9061</Words>
  <Characters>51648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Thư Đỗ</cp:lastModifiedBy>
  <cp:revision>157</cp:revision>
  <dcterms:created xsi:type="dcterms:W3CDTF">2021-12-08T10:22:00Z</dcterms:created>
  <dcterms:modified xsi:type="dcterms:W3CDTF">2026-06-05T14:31:00Z</dcterms:modified>
</cp:coreProperties>
</file>